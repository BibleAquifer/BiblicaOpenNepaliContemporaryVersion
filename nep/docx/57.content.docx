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Biblica Open Nepali Contemporary Version</w:t>
      </w:r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License Information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Biblica Open Nepali Contemporary Version</w:t>
      </w:r>
      <w:r>
        <w:rPr>
          <w:lang w:val="ne_NP" w:bidi="ne_NP"/>
        </w:rPr>
        <w:t xml:space="preserve"> (Nepali) is based on</w:t>
      </w:r>
      <w:r>
        <w:rPr>
          <w:lang w:val="ne_NP" w:bidi="ne_NP"/>
        </w:rPr>
        <w:t xml:space="preserve">: </w:t>
      </w:r>
      <w:r>
        <w:rPr>
          <w:lang w:val="ne_NP" w:bidi="ne_NP"/>
        </w:rPr>
        <w:t>Biblica® Open Nepali Contemporary Version</w:t>
      </w:r>
      <w:r>
        <w:rPr>
          <w:lang w:val="ne_NP" w:bidi="ne_NP"/>
        </w:rPr>
        <w:t xml:space="preserve">, </w:t>
      </w:r>
      <w:hyperlink r:id="rId13">
        <w:r>
          <w:rPr>
            <w:lang w:val="ne_NP" w:bidi="ne_NP"/>
          </w:rPr>
          <w:rPr>
            <w:color w:val="0000EE"/>
            <w:u w:val="single"/>
          </w:rPr>
          <w:t>Biblica</w:t>
        </w:r>
      </w:hyperlink>
      <w:r>
        <w:rPr>
          <w:lang w:val="ne_NP" w:bidi="ne_NP"/>
        </w:rPr>
        <w:t xml:space="preserve">, 2024, which is licensed under a </w:t>
      </w:r>
      <w:hyperlink r:id="rId14">
        <w:r>
          <w:rPr>
            <w:lang w:val="ne_NP" w:bidi="ne_NP"/>
          </w:rPr>
          <w:rPr>
            <w:color w:val="0000EE"/>
            <w:u w:val="single"/>
          </w:rPr>
          <w:t>CC BY-SA 4.0 license</w:t>
        </w:r>
      </w:hyperlink>
      <w:r>
        <w:rPr>
          <w:lang w:val="ne_NP" w:bidi="ne_NP"/>
        </w:rPr>
        <w:t>.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>This PDF version is provided under the same license.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Biblica Open Nepali Contemporary Version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Philemon 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ख्रीष्‍ट येशूको सुसमाचार प्रचार गरेको कारण कैदी पावल र हाम्रा भाइ तिमोथीबाट, हामीहरूका प्रिय मित्र र सहकर्मी फिलेमोन,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हाम्री बहिनी अफिया, हाम्रा सङ्गी-सिपाही अर्खिप्पस र तिम्रो घरमा भेट हुने मण्डलीलाई: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हाम्रा परमेश्‍वर पिता र प्रभु येशू ख्रीष्‍टबाट अनुग्रह र शान्ति!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जब म तिमीलाई प्रार्थनामा स्मरण गर्दछु, तब परमेश्‍वरलाई सधैँ धन्यवाद चढाउँछु;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किनकि म प्रभु येशूमा भएको तिम्रो विश्‍वास र सबै सन्तहरूप्रति भएको तिम्रो प्रेमको विषयमा सुन्दछु।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ख्रीष्‍टमा भएको हाम्रो प्रत्येक असल कुराको विषयमा तिमीलाई पूरा ज्ञान होस् भनेर तिम्रो विश्‍वासको बाँडचुँडमा तिमी सक्रिय बन भन्दै म प्रार्थना गर्दछु।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तिम्रो प्रेमले मलाई धेरै आनन्द र उत्साह दिएको छ; साथै हे मेरा भाइ, तिमीले सन्तहरूका हृदयलाई पनि यही प्रेमले ताजा बनाएका छौ।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यसकारण तिमीले जे गर्नुपर्नेथियो, सो गर्नू भनी ख्रीष्‍टमा साहसी भएर मैले तिमीलाई आज्ञा गर्न सक्नेथिएँ;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म, वृद्ध पावल, जो अहिले ख्रीष्‍ट येशूको कारण कैदी, प्रेमको आधारमा तिमीलाई बिन्ती मात्र गर्दछु।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म तिमीलाई मेरो छोरा ओनेसिमसको लागि बिन्ती गर्दछु, जो कैदमा हुँदा ख्रीष्‍टमा मेरो आत्मिक छोरा भए,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जो कुनै समय तिम्रो लागि बेकम्मा थिए, तर अब ऊ तिम्रो र मेरो निम्ति कामलाग्दो भएका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मैले उसलाई तिमीकहाँ पठाउँदैछु, जो मेरो हृदयको टुक्रासमान हुन्।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सुसमाचारको कारण म कैदमा हुँदा मलाई सघाउनलाई उसले तिम्रो स्थान लेओस् भनेर मैले उसलाई मसँग राख्न रुचाएको थिएँ;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तर तिमीले देखाएको कुनै पनि भलाइ करमा परेर होइन, तर स्वेच्छापूर्वक होस् भनेर मैले तिम्रो अनुमतिविना केही पनि गर्न चाहिनँ।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सायद ऊ केही समयको लागि तिमीदेखि अलग भएको कारणचाहिँ तिमीले उसलाई सधैँको लागि फेरि भेट्टाउनलाई होला।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दासको रूपमा होइन, तर दासभन्दा पनि अझ बढ्ता, एक प्रिय भाइजस्तै। ऊ मेरा निम्ति अति प्रिय छ, तर तिम्रो निम्ति ऊ एक मानिसको रूपमा र प्रभुमा एक भाइभन्दा पनि अझ प्रिय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यसकारण यदि तिमीले मलाई एक साझेदार सम्झन्छौ भने तिमीले जस्तो मलाई स्वागत गर्नेथियौ, त्यस्तै गरी उसलाई पनि स्वागत गर।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यदि त्यसले तिम्रो केही हानि गरेको छ वा त्यो केही कुरामा तिमीप्रति ऋणी छ भने त्यो मेरो हिसाबमा राखिदेऊ।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म पावल, आफ्नै हातले यो लेख्दैछु। त्यो ऋण म स्वयम् तिरिदिनेछु। यो भनिरहनु नपर्ला कि तिमी आफैँ पनि मप्रति ऋणी छौ।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प्रिय भाइ, प्रभुको निम्ति मलाई तिमीबाट केही फाइदा होस् भनी म इच्छा गर्छु; ख्रीष्‍टमा मेरो हृदयलाई फेरि ताजा पारिदेऊ।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तिम्रो आज्ञाकारिताको कारण निश्‍चिन्त भएर मैले भनेको भन्दा बढी तिमीले गर्नेछौ भनी जानेर म यो लेख्दैछु।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अनि अझ अर्को कुरा, मेरा निम्ति एउटा पाहुनाकोठा तयार गरिराख; किनकि तिम्रो प्रार्थनाको उत्तरमा मैले तिमीकहाँ आइपुग्ने आशा राखेको 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ख्रीष्‍ट येशूमा मेरा सङ्गी-कैदी इपाफ्रासले तिमीलाई अभिवादन पठाएका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अनि यसरी नै मेरा सहकर्मी मर्कूस, अरिस्तार्खस, डेमास र लूकाले पनि अभिवादन पठाएका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प्रभु येशू ख्रीष्‍टको अनुग्रह तिम्रो आत्मासँग रहोस्!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www.biblica.com/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