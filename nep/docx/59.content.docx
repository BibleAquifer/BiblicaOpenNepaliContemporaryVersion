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James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 र प्रभु येशू ख्रीष्‍टको सेवक याकोबबाट, संसारैभरि छरिएका बाह्रै कुललाई: अभिवादन!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मेरा दाजुभाइ-दिदीबहिनीहरू हो, तिमीहरूले धेरै किसिमका आपत्-विपत्‌हरूका सामना गर्नुपर्दा त्यसलाई अति आनन्द सम्झ;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तिमीहरूको विश्‍वासको जाँचले धैर्य उत्पन्‍न गराउँछ भनी तिमीहरू जान्दछौ।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तिमीहरू परिपक्व र पूर्ण भएर कुनै कुराको अभाव नहोस् भनेर धैर्यताले आफ्नो काम पूरा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यदि तिमीहरूमध्ये कसैलाई बुद्धिको कमी छ भने उदार चित्तले नझर्की दिनुहुने परमेश्‍वरसँग मागोस्, र त्यसलाई त्यो दिइनेछ।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जब कसैले माग्छ, त्यसले विश्‍वास गर्नुपर्छ र शङ्का गर्नुहुन्‍न; किनकि शङ्का गर्नेचाहिँ बतासले उचाल्दै पछार्दै गरेको समुद्रको छालजस्तै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 मानिसले प्रभुबाट केही पाउँछु भनी नसोचोस्।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दोहोरो मन भएको मानिस उसका सबै कामहरूमा अस्थिर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दीन अवस्थाका विश्‍वासीहरूले परमेश्‍वरले दिनुभएको आफ्नो उच्‍च अवस्थामा गर्व गरून्,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धनीले चाहिँ आफ्नो दीन अवस्थामा गर्व गरून्; किनकि तिनीहरू त घाँसको फूलझैँ ओइलाएर जानेछन्।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चर्को तापसित सूर्य उदाउँछ, र बोटबिरूवालाई ओइलाइदिन्छ; त्यसको फूल झरिहाल्छ, र त्यसको सौन्दर्य नष्‍ट भइजान्छ। यस्तै किसिमले धनी मानिस आफ्नो उपलब्धीसँगै हराएर जानेछ।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त्यो मानिस धन्यको हो, जो आपत्-विपत्‌हरूमा स्थिर रहन्छ; किनकि त्यस जाँचमा त्यो पक्‍का ठहरिएपछि त्यसले जीवनको मुकुट पाउनेछ, जुन परमेश्‍वरले उहाँलाई प्रेम गर्नेहरूका लागि प्रतिज्ञा गर्नुभएको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परीक्षामा पर्दा कसैले पनि “परमेश्‍वरले मलाई परीक्षा गर्नुहुँदैछ” भनी नभनोस्; किनकि दुष्‍ट कुराहरूबाट परमेश्‍वर परीक्षित हुन सक्नुहुन्‍न, न त उहाँले कसैलाई परीक्षा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हरेक व्यक्ति आफ्नै खराब इच्छाहरूद्वारा खिँचिन्छ र मोहित भएर परीक्षामा पर्दछ।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त्यसपछि त्यो खराब इच्छाले गर्भधारण गरेर पापलाई जन्माउँछ; अनि पाप पूरा बढेपछि त्यसले मृत्युलाई जन्माउँछ।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त्यसैले मेरा प्यारा दाजुभाइ-दिदीबहिनीहरू हो, धोकामा नपर!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हरेक असल र सिद्ध दान माथिबाट अर्थात् स्वर्गीय ज्योतिका पिताबाट आउँछ, जो बदली रहने छायाजस्तो बदलिनुहुन्‍न।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सृष्‍टि गरिएका सबै थोकहरूमा हामी अगौटे फलजस्तै बनौँ भनेर उहाँले हामीलाई सत्यको वचनद्वारा जन्माउन चुन्‍नुभयो।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मेरा प्रिय दाजुभाइ-दिदीबहिनीहरू हो, यस कुरालाई विचार गर: हरेक मानिस सुन्‍नमा छिटो, बोल्न र रिस गर्नमा ढिलो होस्;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किनकि मानिसको रिसले परमेश्‍वरले चाहनुभएको धार्मिकताको काम गर्दैन।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यसकारण तिमीहरूमा भएका सबै अनैतिक फोहोर र दुष्‍टतालाई त्याग; अनि तिमीहरूमा रोपिएको वचनलाई स्वीकार गर, जसले तिमीहरूलाई बचाउन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वचन सुनेर मात्र आफूलाई धोका नदेओ; यसले के भन्छ, सो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जसले वचन सुन्छ, तर यसले के भन्छ, सो गर्दैन, त्यो एउटा यस्तो मानिस हो, जसले आफ्नो अनुहार ऐनामा हेर्छ;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अनि आफूलाई हेरिसकेपछि ऊ गइहाल्छ; तब ऊ कस्तो देखिन्छ, सो झट्टै बिर्सिहाल्छ।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जसले स्वतन्त्रता दिने सिद्ध व्यवस्थालाई ध्यानसित हेर्छ, र आफूले सुनेको कुरालाई नबिर्सी गरिरहन्छ; तब त्यसले गरेको काममा त्यसले आशिष् पाउँछ।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यदि कसैले आफैँलाई धर्मी सम्झन्छ र पनि आफ्नो जिब्रोमा लगाम लाउँदैन भने उसले आफूलाई धोका दिन्छ र त्यसको धर्मचाहिँ व्यर्थको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हाम्रा पिता परमेश्‍वरले शुद्ध र निर्दोष ठहराउनुभएको धर्म यही हो, अर्थात् अनाथ र विधवाहरूलाई तिनीहरूका सङ्कष्‍टमा हेरचाह गर्नु; अनि आफूलाई संसारको दूषित कुराहरूदेखि जोगाएर राख्नु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James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मेरा दाजुभाइ-दिदीबहिनीहरू हो, हाम्रा महिमित प्रभु येशू ख्रीष्‍टमा विश्‍वास गर्नेहरू भएकाले पक्षपात नगर।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मानौँ, तिमीहरूका सभामा एक जना मानिस सुनको औँठी र सुन्दर लुगा लगाएर आयो, र झुत्रे लुगा लगाएको गरिब मानिस पनि आयो;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यदि तिमीले सुन्दर लुगा लगाएको त्यस मानिसलाई विशेष ध्यान दिएर “तपाईंको लागि यहाँ असल ठाउँ छ” भन्छौ र त्यस गरिब मानिसलाई चाहिँ “तिमी त्यहीँ उभ” अथवा “भुइँमा मेरो पाउनिर बस” भन्छौ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 तिमीहरू आपसमा पक्षपात गरेर दुष्‍ट विचारले न्याय गर्नेहरू भएनौ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मेरा प्यारा दाजुभाइ-दिदीबहिनीहरू हो, ध्यानसित सुन! के संसारको नजरमा गरिब भएकाहरूलाई परमेश्‍वरले विश्‍वासमा धनी बनाउन र उहाँलाई प्रेम गर्नेहरू सबैलाई प्रतिज्ञा गर्नुभएको राज्यको उत्तराधिकारी हुनलाई चुन्‍नुभएको होइन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तिमीहरूले त गरिबहरूलाई अपमान गरेका छौ। के तिमीहरूलाई शोषण गर्ने धनीहरू नै होइनन्? के तिमीहरूलाई अदालतमा घिसारेर लाने धनीहरू नै होइनन्?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के तिनीहरूले त्यही आदरणीय नामको निन्दा गर्दैनन्, जुन नामले तिमीहरू बोलाइएका 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यदि “आफ्ना छिमेकीलाई आफूलाई झैँ प्रेम गर” भन्‍ने पवित्र धर्मशास्त्रमा पाइने व्यवस्थाको नियमलाई तिमीहरूले पालन गर्दछौ भने तिमीहरूले ठिक गर्दैछौ।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तिमीहरूले पक्षपात गर्‍यौ भने तिमीहरूले पाप गर्दछौ र व्यवस्थाले तिमीहरूलाई व्यवस्था उल्‍लङ्घन गरेको दोष लगाउँछ।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कसैले व्यवस्थाका सबै कुरा पालन गर्दछ, तर एउटै कुरामा पनि त्यो चुक्छ भने त्यो सम्पूर्ण व्यवस्था उल्‍लङ्घन गर्नेजस्तै दोषी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जसले “व्यभिचार नगर्नू” भन्‍नुभयो, उहाँले “हत्या नगर्नू” पनि भन्‍नुभयो। यदि तिमीहरू व्यभिचार गर्दैनौ, तर हत्या गर्छौ भने तिमीहरू व्यवस्था उल्‍लङ्घन गर्नेहरू भयौ।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स्वतन्त्रता दिने व्यवस्थाद्वारा तिमीहरू जाँचिनेछौ भनेर त्यही किसिमले बोल र काम गर;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किनकि दया नगर्ने हरेकलाई दयाविना नै न्याय गरिनेछ। दया न्यायमाथि विजयी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मेरा दाजुभाइ-दिदीबहिनीहरू हो, यदि कुनै मानिसले मसँग विश्‍वास छ भनी दाबी गर्छ, तर कामहरूचाहिँ गर्दैन भने के फाइदा भयो र? के त्यस्तो विश्‍वासले तिनीहरूलाई बचाउन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मानौँ, कोही दाजुभाइ-दिदीबहिनीहरूलाई वस्त्र र दैनिक भोजनको खाँचो 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अनि तिमीहरूमध्ये कसैले तिनलाई “म तिम्रो भलो चिताउँछु, जाऊ र न्यानो बस, अघाउने गरी खाऊ” भन्यो, तर तिनका शारीरिक खाँचोहरूचाहिँ पुर्‍याइदिँदैन भने त्यसबाट के फाइदा 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यस्तै किसिमले कामविनाको विश्‍वास पनि मरेतुल्य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कसैले भन्ला, “तिमीसँग विश्‍वास छ, तर मसँग कामहरू छन्।” कामविनाको तिम्रो विश्‍वास मलाई देखाऊ, र म तिमीलाई मेरो कामद्वारा आफ्नो विश्‍वास देखाउनेछु।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परमेश्‍वर एक मात्र हुनुहुन्छ भनी तिमी विश्‍वास गर्छौ; यो असल कुरा हो! दुष्‍ट आत्माहरूले पनि त्यो विश्‍वास गर्छन् र काँप्‍तछन्।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ए मूर्ख हो, के कामविनाको विश्‍वास व्यर्थ हो भनेर तिमी बुझ्दैनौ?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आफ्नो पुत्र इसहाकलाई वेदीमा अर्पण गर्दा के हाम्रा पुर्खा अब्राहाम तिनका कामहरूद्वारा धर्मी ठहरिएका होइनन्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तिमी देख्दछौ, तिनको विश्‍वास र काम एकसाथ मिलेर काम गर्दैथिए, र तिनले जे गरे, त्यसबाट तिनको विश्‍वास पूरा 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“अब्राहामले परमेश्‍वरमाथि विश्‍वास गरे, र यो उनको निम्ति धार्मिकता गनियो” भन्‍ने पवित्र धर्मशास्त्र पूरा भयो; र तिनी परमेश्‍वरका मित्र कहलिए।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तिमीहरू देख्छौ, विश्‍वासले मात्र होइन, तर मानिसले जे गर्छ, त्यसबाट ऊ धर्मी ठहरिन्छ।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यस्तै किसिमले राहाब वेश्या पनि, जब तिनले ती जासुसहरूलाई आश्रय दिएर अर्को दिशातिर पठाइदिइन्, तब के तिनी कामबाट धर्मी ठहरिएकी थिइनन्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जसरी शरीर आत्माविना मरेतुल्य हुन्छ, त्यसरी नै विश्‍वास पनि कामविना मरेतुल्य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James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मेरा दाजुभाइ-दिदीबहिनीहरू हो, तिमीहरूमध्ये धेरै जना शिक्षक नहोओ; किनकि हामी सिकाउनेहरूको न्याय झन् कडाइकासाथ गरिनेछ।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हामी धेरै प्रकारले ठक्‍कर खान्छौँ। यदि कसैले आफूले बोलेका कुराहरूमा कहिल्यै भूल गर्दैन भने ऊ आफ्नो सम्पूर्ण शरीरलाई वशमा राख्न सक्ने सिद्ध मानिस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घोडाहरूले हाम्रो आज्ञा मानून् भनेर तिनीहरूका मुखमा लगाम लगाउँछौँ, तब हामीले त्यसका सम्पूर्ण शरीरलाई काबूमा राख्न सक्छौँ।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अथवा उदाहरणको लागि जहाजलाई लिऔँ—तिनीहरू यति ठूला र तेज बतासद्वारा चल्नेभए तापनि नाविकले एउटा सानो पतवारको सहारा लिएर जहाजलाई आफ्नो इच्छाअनुसार जता मन लाग्छ, त्यतैतिर लैजान्छ।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त्यस्तै किसिमले हाम्रो जिब्रो पनि शरीरको एउटा सानो अङ्ग हो, तर यसले धेरै घमण्ड गर्छ। आगोको सानो झिल्काले ठूलो जङ्गल नै डढेलो लगाउँछ भनी विचार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जिब्रो पनि एउटा आगोजस्तै नै हो; शरीरका अङ्गहरूमध्ये दुष्‍टताको संसार नै हो। यसले सम्पूर्ण व्यक्तिलाई दूषित पार्छ; त्यसको जीवनको सम्पूर्ण प्रवाहमा आगो लगाइदिन्छ, र यो आफू पनि नरकको आगोमा जल्छ।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सबै किसिमका जन्तुहरू, चराहरू, घस्रने प्राणीहरू र समुद्रका जन्तुहरूलाई तह लगाइन्छ, र मानिसद्वारा तह लगाइएका हुन्छन्;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जिब्रोलाई कुनै मानिसले तह लगाउन सक्दैन। यो घातक विषले भरिएको एउटा चञ्चल दुष्‍ट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जिब्रोले हामी हाम्रा प्रभु र पितालाई प्रशंसा दिन्छौँ, र यही जिब्रोले हामी परमेश्‍वरको स्वरूपमा बनिएका मानिसहरूलाई सराप्छौँ।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यसरी एउटै मुखबाट प्रशंसा र श्राप निस्कन्छन्! हे मेरा दाजुभाइ-दिदीबहिनीहरू हो, यस्तो हुनुहुँदैन।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के एउटै मुहानबाट ताजा पानी र नुनिलो पानी निस्कन्छ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मेरा दाजुभाइ-दिदीबहिनीहरू हो, के अञ्जीरको रूखले जैतुन अथवा अङ्‌गुरको बोटले नेभारा फलाउन सक्छ र? न त नुनिलो पानीको मुहानले ताजा पानी निकाल्न सक्छ।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तिमीहरूमध्ये को बुद्धिमान् र समझदार छ? त्यसले आफ्नो असल जीवनद्वारा र बुद्धिबाट आउने नम्रतामा काम गरेर त्यो देखाओस्।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यदि तिमीहरू आफ्ना हृदयमा तितो डाह र स्वार्थपूर्ण अभिलाषा राख्छौ भने बुद्धिको घमण्ड नगर अथवा सत्यतालाई इन्कार नगर।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यस्तो “बुद्धि” स्वर्गबाट आएको होइन, तर यो त सांसारिक, अनात्मिक र शैतानबाटको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जहाँ तिमीहरूमा ईर्ष्या र स्वार्थपूर्ण अभिलाषाहरू छन्, त्यहाँ गडबडी र सबै किसिमका दुष्‍ट कामहरू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स्वर्गबाट आउने बुद्धिचाहिँ पहिले त शुद्ध हुन्छ; अनि शान्तिप्रिय, विचारशील, आज्ञाकारी, दयालु, असल फलले भरिएको पक्षपातरहित र निश्छल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शान्ति कायम राख्नेहरूले शान्तिमा छर्छन् र धार्मिकताको कटनी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James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तिमीहरूमा झगडा र लडाइँ के कुराबाट आउँछ? के ती तिमीहरूभित्र सङ्घर्ष गर्ने स्वार्थी इच्छाहरूबाट आउँदैनन्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 इच्छा गर्दछौ, तर पाउँदैनौ; त्यसैले तिमीहरू हत्या गर्दछौ। तिमीहरू लालच गर्दछौ, तर तिमीहरूले चाहेका कुराहरू पाउँदैनौ; त्यसैले तिमीहरू झगडा र लडाइँ गर्दछौ; तर पनि तिमीहरूले पाउँदैनौ, किनकि तिमीहरू परमेश्‍वरसित माग्दैनौ।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 माग्दछौ, तर पाउँदैनौ; किनकि तिमीहरूले पाएका कुराहरू आफ्नो सुख-विलासमा खर्च गर्नलाई गलत उद्देश्य राखेर माग्दछौ।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 व्यभिचारी मानिसहरू, के संसारसितको मित्रता परमेश्‍वरतर्फको शत्रुता हो भनेर जान्दैनौ? जो संसारसित मित्र हुन चाहन्छ, ऊ परमेश्‍वरको शत्रु बन्छ।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अथवा उहाँले हामीभित्र राखिदिनुभएका आत्माले धेरै डाह गर्नुहुन्छ भनेर पवित्र धर्मशास्त्रले व्यर्थैमा भनेको हो भनी तिमीहरू ठान्छौ?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उहाँले हामीलाई अझ बढी अनुग्रह गर्नुहुन्छ। यसकारण पवित्र धर्मशास्त्रमा लेखिएको छ: “परमेश्‍वरले अहङ्कारीहरूको विरोध गर्नुहुन्छ, तर नम्रहरूलाई अनुग्रह दिनुहुन्छ।”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यसकारण आफूलाई परमेश्‍वरकहाँ सुम्पिदेओ। शैतानको विरोध गर, र त्यो तिमीहरूदेखि भाग्नेछ।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परमेश्‍वरको नजिक आओ र उहाँ पनि तिमीहरूको नजिक आउनुहुनेछ। हे पापीहरू हो, आफ्ना हातहरू शुद्ध पार! हे दोमनका मानिसहरू हो, आफ्ना हृदय शुद्ध पार!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दुःखित होओ, शोकित होओ र रोओ! तिमीहरूका हाँसो शोकमा र तिमीहरूका आनन्द दुःखमा परिणत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प्रभुको सामु आफूलाई नम्र तुल्याओ र उहाँले तिमीहरूलाई उच्‍च पार्नुहुनेछ।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दाजुभाइ-दिदीबहिनीहरू हो, एक-अर्काको निन्दा नगर। जसले आफ्ना दाजुभाइ-दिदीबहिनीको विरुद्धमा बोल्छ वा उसलाई न्याय गर्दछ, उसले व्यवस्थाको विरुद्धमा बोल्दछ, र त्यसको न्याय गर्छ। जब तिमीहरूले व्यवस्थाको न्याय गर्छौ भने तिमीहरूले त्यो पालन गरेका हुँदैनौ, तर न्यायकर्ता बनेर त्यसमाथि बसेका हुन्छौ।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व्यवस्था दिने र न्यायकर्ता त एउटै मात्र हुनुहुन्छ; परमेश्‍वर जसले बचाउन र नाश गर्न पनि सक्नुहुन्छ; तर आफ्नो छिमेकीको न्याय गर्ने तिमीहरू को हौ?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अब ध्यानसित सुन, तिमीहरू जसले यसो भन्छौ, “हामी आज अथवा भोलि यो सहर अथवा त्यो सहरमा जानेछौँ, त्यहाँ एक वर्ष बिताउनेछौँ र व्यापार गरेर पैसा कमाउनेछौँ।”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भोलि के हुने हो, सो तिमीहरू जान्दैनौ। तिमीहरूको जीवन के हो? तिमीहरू त एकैक्षण देखा परेर लोप भइजाने तुवाँलो जस्तै हौ।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यसको सट्टा तिमीहरूले “यदि प्रभुको इच्छा भएमा हामी बाँचेर यसो गरौँला, त्यसो गरौँला” भन्‍नुपर्नेथियो।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तिमीहरू त अहङ्कारी योजनाहरूमा घमण्ड गर्छौ, यस्तो सबै घमण्ड दुष्‍टता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त्यसकारण जसले भलाइ गर्नुपर्छ भन्‍ने जानेर पनि त्यसो गर्दैन भने त्यसले पाप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James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तिमी धनी मानिसहरू अब ध्यानसित सुन! रोओ र विलाप गर; किनकि तिमीहरूमाथि कष्‍ट आइरहेको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तिमीहरूको धनसम्पत्ति सडेको छ, र तिमीहरूका वस्त्रहरू किराले खाएका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तिमीहरूका सुन र चाँदीमा कस लागेको छ। ती कसहरूले तिमीहरूको विरुद्धमा साक्षी दिनेछन्, र तिमीहरूका मासु आगोले झैँ खानेछन्। तिमीहरू यी आखिरी दिनहरूमा पनि धनसम्पत्ति साँच्दैछौ।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हेर, तिमीहरूका खेतमा कटनी गर्ने खेतालाहरूको ज्याला, जुन तिमीहरूले दिएनौ; ती तिमीहरूको विरुद्धमा कराइरहेका छन्। ती कटनी गर्ने खेतालाहरूको विलाप सर्वशक्तिमान् प्रभुको कानमा पुगेको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 यस संसारमा सुख-विलास र मोजमज्जामा मस्त भएर बसेका छौ। तिमीहरूले बलि दिने दिनको लागि आफैँलाई पुष्‍टाइराखेका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तिमीहरूको विरोध नगर्ने निर्दोष मानिसहरूलाई तिमीहरूले दोषी ठहराएर हत्या गरेका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त्यसो भए दाजुभाइ-दिदीबहिनीहरू हो, प्रभुको पुनरागमन नभएसम्म धैर्य धारण गर। हेर, आफ्नो जमिनले बहुमूल्य फसल दिन्छ भनेर किसानले कसरी पर्खन्छ, र ऊ अगिल्‍लो र पछिल्‍लो वर्षाको लागि कसरी धैर्य गरी पर्खिरहन्छ।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 पनि धैर्य गर र हृदयमा स्थिर भएर बस; किनकि प्रभुको आगमन नजिक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दाजुभाइ-दिदीबहिनीहरू हो, एक-अर्काको विरुद्धमा गनगन नगर, नत्रता तिमीहरू न्यायमा पर्नेछौ। न्यायकर्ता ढोकैमा उभिरहनुभएको 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दाजुभाइ-दिदीबहिनीहरू हो, कष्‍टहरूका माझमा धैर्यको उदाहरणको लागि प्रभुको नाममा बोल्ने ती अगमवक्ताहरूलाई सम्झ।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तिमीहरूलाई थाहै छ, कि कष्‍ट सहनेहरूलाई हामी धन्यका ठान्छौँ। तिमीहरूले इयोबको सहनशीलताको विषयमा सुनेका छौ, र प्रभुले अन्त्यमा तिनको निम्ति के गर्नुभयो, सो देखेका छौ। प्रभु करुणा र दयाले भरपूर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मेरा दाजुभाइ-दिदीबहिनीहरू हो, सबैभन्दा मुख्य कुरा, स्वर्गको नाममा, अथवा पृथ्वीको नाममा अथवा कुनै कुराको नाममा शपथ नखाओ। तिमीहरूको “हो” चाहिँ हो अनि “होइन” चाहिँ होइन रहोस्, नत्रता तिमीहरू दोषी ठहरिनेछौ।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के तिमीहरूमध्ये कोही सङ्कष्‍टमा छ? त्यसले प्रार्थना गरोस्। के कोही आनन्दित छ? त्यसले प्रशंसाका गीतहरू गाओस्।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के तिमीहरूमध्ये कोही बिरामी छ? उसले मण्डलीका प्रधानहरूलाई त्यसको निम्ति प्रार्थना गरिदिन र प्रभुको नाममा उसलाई तेलले अभिषेक गरिदिन बोलाउनुपर्छ।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विश्‍वाससाथ गरिएको प्रार्थनाले त्यस बिरामीलाई निको पार्नेछ; र प्रभुले उसलाई उठाउनुहुनेछ। यदि उसले पाप गरेको छ भने उसले क्षमा पाउनेछ।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यसकारण एक-अर्कामा तिमीहरूको पाप स्वीकार गर, र तिमीहरू निको हुनलाई एक-अर्काका निम्ति प्रार्थना गर। धर्मी मानिसको प्रार्थना शक्तिशाली र प्रभावशाली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एलिया पनि हामीजस्तै मानिस थिए। तिनले पानी नपरोस् भनेर भक्तिसाथ प्रार्थना गरे। अनि देशमा साढे तीन वर्षसम्म पानी परेन।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तिनले फेरि प्रार्थना गरे, र आकाशबाट वर्षा भयो, र पृथ्वीले आफ्ना अन्‍नहरू उब्जायो।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 मेरा दाजुभाइ-दिदीबहिनीहरू हो, तिमीहरूमध्ये कोही सत्यताबाट तर्किगएको छ, र कसैले त्यसलाई फर्काएर ल्याउँछ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यो याद होस्: जसले एक जना पापीलाई त्यसको गलत बाटोबाट फर्काउँछ, उसले एउटा प्राणलाई आत्मिक मृत्युबाट बचाउनेछ, र असंख्य पापहरू ढाक्नेछ।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