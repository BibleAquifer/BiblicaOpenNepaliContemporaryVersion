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Biblica Open Nepali Contemporary Version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Biblica Open Nepali Contemporary Version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Biblica® Open Nepali Contemporary Version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Biblica</w:t>
        </w:r>
      </w:hyperlink>
      <w:r>
        <w:rPr>
          <w:lang w:val="ne_NP" w:bidi="ne_NP"/>
        </w:rPr>
        <w:t xml:space="preserve">, 2024,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Biblica Open Nepali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Colossians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परमेश्‍वरको इच्छाद्वारा ख्रीष्‍ट येशूको प्रेरित पावल र हाम्रा भाइ तिमोथीबाट,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कलस्सेमा भएका परमेश्‍वरका पवित्र जनहरूलाई, जो ख्रीष्‍टमा विश्‍वासयोग्य दाजुभाइ-दिदीबहिनीहरू हुन्: हाम्रा पिता परमेश्‍वरबाट अनुग्रह र शान्ति!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हामी तिमीहरूको निम्ति जब प्रार्थना गर्छौँ, हाम्रा प्रभु येशू ख्रीष्‍टका पिता परमेश्‍वरलाई सधैँ धन्यवाद चढाउँछौँ।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ख्रीष्‍ट येशूमा तिमीहरूको विश्‍वास र परमेश्‍वरका सबै सन्तहरूप्रति तिमीहरूको प्रेमको विषयमा हामीले सुनेका 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त्यो विश्‍वास र प्रेम जुन आशाबाट पलाएर आउँछ, त्यो तिमीहरूको लागि स्वर्गमा जम्मा गरिएको छ, र यस विषयमा तिमीहरूले अगि नै सुसमाचारको सत्य वचनमा सुनिसकेका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जसरी सुसमाचार संसारभरि फैलिएको छ, त्यसरी नै तिमीहरूमा आएको छ। तिमीहरूले यो सुसमाचार जुन दिनदेखि सुन्यौ र साँचो रूपमा परमेश्‍वरको अनुग्रहलाई बुझ्यौ, यसले तिमीहरूमा फल फलाइरहेको छ; र वृद्धि भइरहेको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तिमीहरूले जुन सुसमाचार इपाफ्रासबाट सिकेका छौ; तिनी हाम्रा प्रिय सहकर्मी हुन्, जो हाम्रा तर्फबाट ख्रीष्‍टका विश्‍वासयोग्य सेवक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तिनले पवित्र आत्मामा भएको तिमीहरूको प्रेमको बारेमा पनि हामीलाई बताएका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यसकारण हामीले तिमीहरूको विषयमा सुनेको दिनदेखि तिमीहरूको निम्ति प्रार्थना गर्न छोडेका छैनौँ। हामी निरन्तर बिन्ती गरिरहेका छौँ, कि परमेश्‍वरले तिमीहरूलाई आत्माले दिइने समझशक्ति र सारा बुद्धिद्वारा उहाँको इच्छाको ज्ञानले भरिदिनुभएको होस्,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ताकि तिमीहरू प्रभुको योग्य जीवन बिताउन र उहाँलाई हरेक किसिमले प्रसन्‍न पार्न, हरेक असल कामको फल फलाउन परमेश्‍वरको ज्ञानमा बढ्दै जाओ।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तिमीहरू उहाँको महिमित शक्तिअनुसार पूर्ण सामर्थ्यले बलिया होओ, ताकि तिमीहरूमा धेरै सहनशीलता र धैर्यता 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ज्योतिको राज्यमा उहाँका पवित्र सन्तहरूको पैतृक-अधिकारमा तिमीहरूलाई सहभागीको योग्य तुल्याउनुहुने पितालाई आनन्दसाथ धन्यवाद चढाओ।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किनकि उहाँले हामीलाई अन्धकारको राज्यबाट छुटाउनुभयो र उहाँले आफ्नो प्यारो पुत्रको राज्यमा ल्याउनुभयो,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जसमा हाम्रो उद्धार छ, पापहरूको क्षमा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ख्रीष्‍ट अदृश्य परमेश्‍वरका प्रतिरूप, सारा सृष्‍टिमा ज्येष्‍ठ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उहाँमा नै सबै थोकहरू सृष्‍टि भएका थिए: स्वर्गमा र पृथ्वीमा भएका थोकहरू, देखिने र नदेखिने, सिंहासनहरू होस् वा शक्तिहरू वा शासकहरू वा अधिकारीहरू; सबै उहाँद्वारा र उहाँकै निम्ति सृष्‍टि गरिएका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उहाँ सबै थोकभन्दा अगाडि हुनुहुन्छ, र सबै थोक उहाँमा नै एकसाथ मिलेर रहेका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उहाँ मण्डलीका शिर हुनुहुन्छ, र मण्डलीचाहिँ उहाँको शरीर हो। हरेक थोकमा उहाँको सर्वश्रेष्‍ठता होस् भनेर उहाँ नै आदि हुनुहुन्छ; मरेकाहरूबाट जीवित हुनेहरूमा ज्येष्‍ठ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किनकि उहाँको सारा परिपूर्णता ख्रीष्‍टमा बास भएकोमा परमेश्‍वर प्रसन्‍न हुनुभयो।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अनि उहाँद्वारा परमेश्‍वरले सबै थोकलाई आफूसँग मिलापमा ल्याउनुभयो। उहाँले क्रूसमा बगाउनुभएको ख्रीष्‍टको रगतको माध्यमद्वारा स्वर्गमा र पृथ्वीमा भएका सबै थोकहरूमा शान्ति गराउनुभयो।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विगतमा तिमीहरू आफ्नो दुष्‍ट चालको कारण परमेश्‍वरदेखि बिराना भएका थियौ र आफ्ना मनमा शत्रुहरू भएका थियौ।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तर अब तिमीहरूलाई उहाँको दृष्‍टिमा पवित्र, निष्खोट र निर्दोष उपस्थित गराउन, उहाँले तिमीहरूलाई आफ्नो भौतिक शरीरको मृत्युद्वारा मिलापमा ल्याउनुभएको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यदि तिमीहरू आफ्नो विश्‍वासमा अटल र स्थिर भई रह्‍यौ भने; अनि तिमीहरूले आशा राखेका सुसमाचारबाट पछि हटेनौ भने यो त्यही सुसमाचार हो, जुनचाहिँ तिमीहरूले सुनेका छौ, जुन सुसमाचार स्वर्गमुनि भएका हरेक प्राणीका लागि घोषणा गरिएको छ, र म पावल त्यसैको सेवक नियुक्त भएको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अब तिमीहरूका निम्ति कष्‍ट भोगिरहेकोमा म आनन्दित छु; अनि उहाँको शरीर, जुनचाहिँ मण्डली हो, यसको निम्ति ख्रीष्‍टका कष्‍टहरूको कमीमा म आफ्नो शरीरमा त्यो पूरा गर्दछु।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परमेश्‍वरले मलाई तिमीहरूकहाँ सम्पूर्ण रूपमा वचन प्रस्तुत गर्न भनेर, उहाँको आज्ञाअनुसार म त्यस मण्डलीको सेवक बनाइएको छु—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अर्थात् त्यो रहस्यमय कुरा, जो युगौँयुग र पुस्तौँदेखि गुप्‍त राखिएको थियो, तर अब त्यो प्रभुका जनहरूलाई प्रकट गरिएको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यस महिमामय सम्पत्तिको रहस्यचाहिँ ख्रीष्‍ट तिमीहरूमा हुनुहुन्छ अर्थात् महिमाको आशा, त्यो कुरा गैरयहूदीहरूलाई थाहा गराउनको लागि परमेश्‍वरले तिनीहरूलाई चुन्‍नुभएको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ख्रीष्‍टलाई नै हामी घोषणा गर्दछौँ, सारा बुद्धिसाथ हरेकलाई सल्‍लाह र शिक्षा दिन्छौँ, ताकि हामीले हरेकलाई ख्रीष्‍टमा परिपक्व प्रस्तुत गराउन सकौँ।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यसैको लागि ममा काम गर्ने ख्रीष्‍टको शक्तिशाली सामर्थ्यमा भर पर्दै, म काम गर्दछु र कडा सङ्घर्ष गर्दछु।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Colossians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तिमीहरूले यो कुरा जान भनी म चाहन्छु, कि तिमीहरूका निम्ति, लाउडिकियामा हुनेहरूका निम्ति र मलाई व्यक्तिगत रूपमा नचिन्‍नेहरू सबैको निम्ति मैले कति कठोर परिश्रम गरिरहेको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मेरो उद्देश्य हो, कि तिनीहरू हृदयमा उत्साहित भई प्रेममा एक होऊन्, अर्थात् तिनीहरूसित पूर्ण समझको पूरा सम्पत्ति हुन सकोस्, ताकि परमेश्‍वरको रहस्य, जो ख्रीष्‍ट हुनुहुन्छ; उहाँलाई जान्‍न सकून्।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उहाँमा नै बुद्धि र ज्ञानको सारा धनसम्पत्ति लुकेर रहेका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 यो कुरा तिमीहरूलाई भन्दछु, कि कसैले तिमीहरूलाई मिठो बोलीमा झूटा सिद्धान्तका तर्कहरूले धोकामा नपारोस्।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म तिमीहरूका बीचमा शरीरमा अनुपस्थित छु, तापनि आत्मामा चाहिँ तिमीहरूसँगै छु; अनि तिमीहरू कति अनुशासित छौ र ख्रीष्‍टमा तिमीहरूको विश्‍वास कति दह्रिलो छ भन्‍ने कुरामा म रमाउँछु।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जसरी तिमीहरूले ख्रीष्‍ट येशूलाई प्रभु भनी ग्रहण गर्‍यौ, त्यसरी नै उहाँमा आफ्नो जीवन बिताओ।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उहाँमा जरा हाल्दै र निर्माण हुँदै तिमीहरूलाई सिकाएबमोजिम विश्‍वासमा दह्रिलो हुँदै र धन्यवाद दिनमा प्रशस्त हुँदैजाओ।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होसियार होओ, कि कसैले तिमीहरूलाई खोक्रो र छलपूर्ण दर्शनशास्त्रद्वारा शिकार नबनाओस्, जुनचाहिँ ख्रीष्‍टअनुसार होइन, तर मानवीय परम्परा र यस संसारका आधारभूत सिद्धान्तहरूमा आधारित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ईश्‍वरत्वको सारा परिपूर्णता ख्रीष्‍टको शरीरमा बास गर्दछ।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अनि उहाँमा तिमीहरू पूर्णतामा ल्याइएका छौ। उहाँ हरेक शक्ति र अधिकारमाथि शिर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उहाँमा तिमीहरूको पनि खतना भयो, जुन मानिसका हातहरूद्वारा गरिएको खतना होइन। तिमीहरूका शरीरले शासन गरेको सम्पूर्ण पापमय स्वभावलाई ख्रीष्‍टको आत्मिकी खतनाद्वारा हटाइएको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जब तिमीहरूको बप्‍तिस्मा भयो तिमीहरू ख्रीष्‍टसँगै गाडियौ, र उहाँसँगै नयाँ जीवनको लागि जीवित पारियौ; किनकि तिमीहरूले ख्रीष्‍टलाई मृत्युबाट बौरी उठाउने परमेश्‍वरको शक्तिशाली सामर्थ्यमा विश्‍वास गर्‍यौ।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जब तिमीहरू आफ्ना पापहरूमा र आफ्ना शारीरिक स्वभावको बेखतनामा मरेका थियौ, परमेश्‍वरले तिमीहरूलाई ख्रीष्‍टसँग जीवित पार्नुभयो। उहाँले हाम्रा सबै पापहरूलाई क्षमा गरिदिनुभयो।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उहाँले हाम्रा विरुद्धमा भएका दोषपत्रलाई रद्द गरिदिनुभयो र क्रूसमा काँटी ठोकेर यसलाई हटाइदिनुभयो।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यसरी उहाँले आत्मिकी शासकहरू र अधिकारहरूलाई निःशस्त्र पार्नुभयो। उहाँले क्रूसको विजयद्वारा तिनीहरूलाई सार्वजनिक रूपमा लज्जित बनाइदिनुभयो।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यसकारण तिमीहरूलाई कसैले खाने वा पिउने वा धार्मिक उत्सवको विषयमा, औँसी वा शब्बाथ मनाउने कुरामा दोष नदियोस्।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यिनीहरू त आउनेवाला कुराहरूका छाया मात्र हुन्, तर वास्तविकता चाहिँ ख्रीष्‍टमा पाइन्छ।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झूटा नम्रता र स्वर्गदूतहरूको आराधना गर्न मन पराउनेहरूले तिमीहरूलाई अयोग्य नतुल्याऊन्; यस्ता मानिसहरू तिनीहरूका आफ्नै दर्शनहरूमा भर पर्छन् र उनीहरूका सांसारिक मनले उनीहरूलाई घमण्डले फुलाएको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शिरसँग तिनीहरूका सम्बन्ध-विच्छेद भएको हुन्छ, जसद्वारा सारा शरीरले पोषण पाएको हुन्छ, जोर्नीहरू र मांसपेशीहरूलाई एकसाथ गाँसिएर सारा शरीरलाई परमेश्‍वरले वृद्धि गराउनु भएअनुसार बढ्दैजान्छ।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तिमीहरू यस संसारका आधारभूत सिद्धान्तहरूका लागि ख्रीष्‍टसँग मारिएका छौ भने अझै तिमीहरू संसारसँग सम्बन्ध भएझैँ त्यसका नियमहरूको अधीनमा किन रहन्छौ?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“नसमात! नचाख! नछोओ!”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यी कुराहरू चलाएपछि नष्‍ट भएर जान्छन्; किनकि यिनीहरू मानवीय नियमहरू र शिक्षाहरूमा आधारित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तिनीहरू आफैँले आराधना स्थापित गरेर, तिनीहरूका झूटा नम्रता देखाएर र आफ्ना शरीरलाई कष्‍टदायी व्यवहार गरेर, यी नियमहरू साँच्‍चै बुद्धिपूर्ण देखा पर्छन्, तर शारीरिक वासनालाई काबूमा ल्याउन यी कुराहरू केही मूल्यका हुँदैनन्।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Colossians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यसैले तिमीहरू ख्रीष्‍टसित जिइउठाइएका हौ भने तिमीहरूका हृदय माथिका कुराहरूमा लगाओ, जहाँ ख्रीष्‍ट परमेश्‍वरको दाहिने हातपट्टि विराजमान हुनुभएको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तिमीहरूका मन माथिका कुराहरूमा लगाओ, सांसारिक कुराहरूमा होइन।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तिमीहरू मरेका थियौ, तर अहिले तिमीहरूको जीवन परमेश्‍वरमा ख्रीष्‍टसँग लुकेको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जब ख्रीष्‍ट, जो तिमीहरूको जीवन हुनुहुन्छ, देखा पर्नुहुन्छ, तब तिमीहरू पनि उहाँसँगै महिमामा देखा पर्नेछौ।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यसकारण तिमीहरूका सांसारिक स्वभावलाई मार: यौन अनैतिकता, अशुद्धता, कामुकता, दुष्‍ट इच्छाहरू र लोभ, जो मूर्तिपूजा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यस्तै पापहरूका कारणले परमेश्‍वरको क्रोध आइरहेछ।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तिमीहरू पनि एक पल्ट यस्तै जीवन जिइरहेका थियौ, र तिमीहरू यी मार्गहरूमा हिँड्ने गर्दथ्यौ।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अब तिमीहरूले यी कुराहरू त्याग्नुपर्छ: रिस, क्रोध, डाह, निन्दा र ओठबाट निस्कने फोहोर बोली।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एक-आपसमा झूट नबोल; किनकि तिमीहरूले आफ्नो पुरानो स्वभावलाई त्यसका अभ्यासहरूसमेत त्यागिदिएका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अनि नयाँ स्वभावलाई धारण गरेका छौ, जुनचाहिँ सृष्‍टिकर्ताको रूपमा भएको ज्ञानमा नवीकरण हुँदै गइरहेको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यहाँ ग्रीक वा यहूदी, खतनाका वा बेखतनाका, असभ्य, सिथिएन्स सेवक वा फुक्‍का, केही भिन्‍नता छैन, तर ख्रीष्‍ट नै सबै थोक र सबैमा मुख्य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यसकारण परमेश्‍वरका चुनिएका, पवित्र र प्रिय जनहरूझैँ तिमीहरू आफूले करुणा, दया, नम्रता, कोमलता र धैर्य धारण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एक-अर्कालाई सहने गर; यदि तिमीहरूमध्ये कसैको कुनै मानिस विरुद्ध गुनासाहरू छन् भने क्षमा गर; जसरी परमेश्‍वरले तिमीहरूलाई क्षमा गर्नुभयो, त्यसरी नै तिमीहरूले पनि क्षमा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अनि यी सबै गुणहरूभन्दा पनि बढी प्रेम धारण गर, जसले सबैलाई सिद्ध एकतामा बाँधेर राख्दछ।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तिमीहरू एउटै शरीरका अङ्गहरूझैँ मिलापको निम्ति बोलाइएका हुनाले ख्रीष्‍टको शान्तिले तिमीहरूका हृदयमा राज्य गरोस्। तिमीहरू धन्यवादी होओ।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तिमीहरूले पूरा बुद्धिसाथ एक-अर्कालाई सिकाउँदा र हप्काउँदा, ख्रीष्‍टको वचन तिमीहरूसँग प्रशस्त गरी बास गरोस्। आफ्ना हृदयमा भएका कृतज्ञतासाथ परमेश्‍वरको निम्ति भजन, स्तुतिगान र आत्मिकी गीतहरू गाओ।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अनि तिमीहरूले कुरा वा काममा जे-जे गर्दछौ ती सबै, प्रभु येशूद्वारा परमेश्‍वर पितालाई धन्यवाद चढाउँदै प्रभु येशू ख्रीष्‍टको नाममा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हे पत्नीहरू हो, प्रभुको दृष्‍टिमा सुहाउँदो गरी तिमीहरू आ-आफ्ना पतिहरूका अधीनमा बस।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हे पतिहरू हो, आ-आफ्नी पत्नीहरूलाई प्रेम गर, र तिनीहरूप्रति कठोर नबन।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हे छोराछोरीहरू हो, हरेक कुरामा आफ्ना आमाबुबाहरूका आज्ञाहरू पालन गर; किनकि यसले परमेश्‍वरलाई प्रसन्‍न तुल्याउँछ।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हे बुबाहरू हो, आफ्ना छोराछोरीहरूलाई रिस नउठाओ, नत्रता तिनीहरू निरुत्साहित होलान्।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हे सेवकहरू हो, प्रत्येक कुरामा तिमीहरूका सांसारिक मालिकहरूको आज्ञापालन गर; हरेक कुरामा उनीहरूले देख्दा निगाह पाउनालाई मात्र होइन, तर हृदयको इमानदारीताको साथ परमेश्‍वरलाई श्रद्धा गर्दै हरेक कुरामा तिनीहरूका आज्ञापालन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तिमीहरू जे गर्दछौ, त्यो मानिसहरूको निम्ति काम गरेझैँ होइन, तर परमेश्‍वरको निम्ति गरेझैँ सम्पूर्ण हृदयले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किनकि तिमीहरू जान्दछौ, कि तिमीहरूले प्रभुबाट पुरस्कारस्वरूप उत्तराधिकार पाउनेछौ। वास्तवमा तिमीहरूले प्रभु ख्रीष्‍टकै सेवा गरिरहेका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जसले खराबी गर्दछ, तिनीहरूले यस खराबीको फल पाउनेछन्; र त्यसमा कुनै पक्षपात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Colossians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मालिकहरू हो, आफ्ना सेवकहरूसँग न्यायसङ्गत र उचित व्यवहार गर; किनकि तिमीहरू जान्दछौ स्वर्गमा तिमीहरूका पनि मालिक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सतर्क भएर धन्यवादसाथ आफूलाई प्रार्थनामा अर्पण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अनि हाम्रो लागि पनि प्रार्थना गर, ताकि परमेश्‍वरले हामीलाई वचनको निम्ति ढोका खोलिदेऊन्; अनि हामीले ख्रीष्‍टको रहस्यको घोषणा गर्न सकौँ, जसको लागि म साङ्लामा बाँधिएको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जसरी मैले स्पष्‍टसँग घोषणा गर्नुपर्ने हो, त्यसरी नै म घोषणा गर्न सकूँ भनेर प्रार्थना गर;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बाहिरकाहरूसँग बुद्धिमानीपूर्वक व्यवहार गर; सबै अवसरको पूरा सदुपयोग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तिमीहरूको बोलीवचन सधैँ नुनजस्तो स्वादिलो र अनुग्रहपूर्ण होस्, ताकि सबैलाई कस्तो जवाफ दिनुपर्छ भनी तिमीहरूले जान्‍न सक।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तुखिकसले तिमीहरूलाई मेरो बारेमा सबै जानकारी दिनेछन्। तिनी प्रभुमा एक प्रिय भाइ, एक विश्‍वासयोग्य सेवक र सङ्गी-सेवक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मैले तिनलाई यस उद्देश्यले तिमीहरूकहाँ पठाउँदैछु, कि तिमीहरूले हाम्रो परिस्थितिहरूबारे जान्‍न सक र तिनले तिमीहरूको हृदयलाई उत्साहित गराऊन्।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 ओनेसिमससँग आइरहेका छन्, जो तिमीहरूमध्येका एक हुन्, र जो हाम्रा विश्‍वासयोग्य प्रिय भाइ हुन्। तिनीहरूले यहाँको सबै हालखबर तिमीहरूलाई भनिदिनेछन्।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मेरा सङ्गी-कैदी अरिस्तार्खसले तिमीहरूलाई अभिवादन पठाएका छन्, र मर्कूसले पनि, जो बारनाबासका भाइ पर्छन्। (तिमीहरूले तिनको विषयमा आदेश पाएका छौ, यदि तिनी तिमीहरूकहाँ आए भने तिनलाई स्वागत गर।)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युस्तस भनिने येशूले पनि अभिवादन पठाएका छन्। परमेश्‍वरको राज्यको निम्ति मेरा सहकर्मीहरूमध्ये यहूदीहरूबाट यिनीहरू मात्र हुन्, र यिनीहरू मेरो लागि ठूलो सहयोग भएका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तिमीहरूमध्येका एक जना र ख्रीष्‍ट येशूका सेवक इपाफ्रासले अभिवादन पठाएका छन्। तिमीहरूका निम्ति तिनले जागा रहेर निरन्तर प्रार्थना गरिरहेका छन्, ताकि तिमीहरू सम्पूर्ण रूपले निश्‍चित र परिपक्व भई परमेश्‍वरको सारा इच्छामा स्थिर भई लागिरहन सक।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 तिनको निम्ति साक्षी दिन्छु: तिनले तिमीहरूका निम्ति, लाउडिकियामा र हिरापोलिसमा हुनेहरूका निम्ति कठोर परिश्रम गरिरहेका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हाम्रा प्रिय मित्र वैद्य लूका र डेमासले पनि अभिवादन पठाएका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लाउडिकियामा भएका मेरा दाजुभाइ-दिदीबहिनीहरूलाई, निम्फा र तिनका घरमा भएका मण्डलीलाई मेरो अभिवादन भनिदेओ।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तिमीहरूलाई यो पत्र पढेर सुनाइसकेपछि यसलाई लाउडिकियाको मण्डलीमा पनि पढ्न लगाओ र तिमीहरूले फेरि लाउडिकियाबाट आएको पत्र पनि पढ।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अर्खिप्पसलाई भन, “तिमीले प्रभुबाट पाएको काम होसियारीसाथ पूरा गर।”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 पावल, आफ्नै हातले यो अभिवादन लेख्दैछु। मेरा साङ्लाहरूको सम्झना गर। तिमीहरूसँग अनुग्रह रहोस्!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