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जो सुरुदेखि नै हुनुहुन्थ्यो, जसलाई हामीले सुनेका छौँ, जसलाई हामीले हाम्रै आँखाले देखेका छौँ, जसलाई हामीले हेरेका छौँ र हाम्रै हातले छोएका छौँ; अनि यही जीवनको वचनको विषयमा हामी घोषणा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त्यो जीवन प्रकट हुनुभयो; हामीले उहाँलाई देखेका छौँ, र उहाँकै साक्षी दिन्छौँ; अनि तिमीहरूलाई हामी अनन्त जीवन घोषणा गर्दछौँ, जो पितासँग थियो र हामीकहाँ प्रकट हुनुभएको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हामीले जे देखेका र सुनेका छौँ, त्यही हामी तिमीहरूलाई घोषणा गर्दछौँ, यस हेतुले कि तिमीहरूको पनि हामीसित सङ्गति होस्। अनि हाम्रो सङ्गति पितासँग र उहाँका पुत्र येशू ख्रीष्‍टसँग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त्यसैले हामी यो कुरा हाम्रो आनन्द पूर्ण होस् भनेर लेख्दछौँ।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यही सन्देश हामीले उहाँबाट सुन्यौँ र तिमीहरूलाई सुनाउँछौँ; त्यो यही हो, परमेश्‍वर ज्योति हुनुहुन्छ, र उहाँमा कत्ति पनि अँध्यारो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हामीले उहाँसँग हाम्रो सङ्गति छ भनी भन्छौँ, तर पनि अन्धकारमा नै हिँड्छौँ भने त हामी झूट बोल्छौँ र सत्यतामा चल्दैनौँ।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जसरी उहाँ ज्योतिमा हुनुहुन्छ, त्यसरी नै यदि हामी पनि ज्योतिमा हिँड्छौँ भने एक-अर्कासँग हाम्रो सङ्गति हुन्छ, र उहाँको पुत्र येशूको रगतले हामीलाई सबै पापबाट शुद्ध पार्छ।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हामीमा पाप छैन भनी हामी दाबी गर्छौँ भने हामीले आफूलाई धोका दिन्छौँ र हामीमा सत्यता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हामीले आफ्ना पापहरू स्वीकार गर्‍यौँ भने हाम्रा पापहरू क्षमा गरिदिन उहाँ विश्‍वासयोग्य र धर्मी हुनुहुन्छ; अनि हामीलाई सबै अधर्मबाट शुद्ध पार्नुहुन्छ।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हामीले पाप गरेका छैनौँ भनी हामी दाबी गर्छौँ भने हामीले उहाँलाई झूटा तुल्याउँछौँ र उहाँको वचन हाम्रो जीवनमा रहँदैन।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मेरा प्यारा साना नानीहरू हो, तिमीहरूले पाप नगर भनी म यी कुराहरू तिमीहरूलाई लेख्दछु। तर यदि कसैले पाप गर्‍यो भने पितासँग हाम्रो बचाउका निम्ति बोलिदिने हाम्रा एक अधिवक्ता हुनुहुन्छ अर्थात् धर्मी जन, येशू ख्रीष्‍ट;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उहाँ हाम्रा पापहरूका निम्ति प्रायश्‍चितको बलि हुनुहुन्छ, र केवल हाम्रा पापका निम्ति मात्र होइन, तर सारा संसारका पापका निम्ति पनि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यदि हामीले उहाँका आज्ञाहरू पालन गर्‍यौँ भने त्यसैबाट हामीले उहाँलाई चिनेका छौँ भनी थाहा पाउँछौँ।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कसैले “म उहाँलाई चिन्छु” भन्छ, तर त्यसले उहाँको आज्ञापालन गर्दैन भने त्यो झूटो हो, र त्यसमा सत्यता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कसैले उहाँको वचन पालन गर्छ भने परमेश्‍वरको प्रेम त्यसमा साँचो रूपले पूर्ण भएको हुन्छ। यसैबाट हामी उहाँमा छौँ भनी हामीलाई थाहा हुन्छ: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उहाँमा जिउँछु भनी दाबी गर्ने व्यक्ति येशूजस्तै जिउनुपर्छ।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प्यारा मित्रहरू हो, मैले तिमीहरूलाई कुनै नयाँ आज्ञा होइन, तर त्यही पुरानो आज्ञा लेखिरहेको छु, जो सुरुदेखि नै तिमीहरूसँग थियो। यो पुरानो आज्ञा तिमीहरूले सुनेको वचन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तापनि म तिमीहरूलाई एउटा नयाँ आज्ञा लेखिरहेको छु; यसको सत्यता उहाँमा र तिमीहरूमा देखिन्छ; किनकि अन्धकार बितिरहेको छ, र साँचो ज्योति अगिदेखि नै चम्किरहेको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कसैले आफू ज्योतिमा छु भनी दाबी गर्छ, तर आफ्ना दाजुभाइ-दिदीबहिनीहरूलाई घृणा गर्छ भने त्यो अझै पनि अन्धकारमै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जसले आफ्ना दाजुभाइ-दिदीबहिनीहरूलाई प्रेम गर्छ, त्यो ज्योतिमा जिउँछ, र त्यसमा तिनीहरूलाई ठेस पुर्‍याउने कुनै कारण रहँदैन।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जसले आफ्नो दाजुभाइ वा दिदीबहिनीहरूलाई घृणा गर्छ, त्यो अन्धकारमा हुन्छ र अन्धकारमै जिउँछ; अनि त्यो कहाँ जाँदैछ, त्यसलाई थाहा हुँदैन; किनकि अन्धकारले त्यसलाई दृष्‍टिविहीन तुल्याएको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हे प्यारा साना नानीहरू हो, म तिमीहरूलाई लेख्दछु; किनकि उहाँको नामको निम्ति तिमीहरूका पाप क्षमा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हे पिताहरू हो, म तिमीहरूलाई लेख्दछु; किनकि सुरुदेखि नै हुनुहुनेलाई तिमीहरूले चिनेका छौ। हे जवानहरू हो, म तिमीहरूलाई लेख्दछु; किनकि तिमीहरूले त्यस दुष्‍टलाई जितेका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 प्यारा बालकहरू हो, म तिमीहरूलाई लेख्दछु; किनकि तिमीहरूले पितालाई चिनेका छौ। हे पिताहरू हो, म तिमीहरूलाई लेख्दछु; किनकि सुरुदेखि नै हुनुहुनेलाई तिमीहरूले चिनेका छौ। हे जवानहरू हो, म तिमीहरूलाई लेख्दछु; किनकि तिमीहरू बलिया छौ, र परमेश्‍वरको वचन तिमीहरूमा रहन्छ, र तिमीहरूले त्यस दुष्‍टलाई जितेका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संसारलाई वा संसारमा भएका कुनै पनि थोकलाई प्रेम नगर। यदि कसैले संसारलाई प्रेम गर्दछ भने पिताको प्रेम त्यसमा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किनकि संसारमा भएका सबै थोक, शरीरको अभिलाषा, आँखाको अभिलाषा र जीवनको सेखी पिताबाट आएको होइन, तर संसारबाट आएको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अनि संसार र त्यसका अभिलाषाहरू बितेर जान्छन्, तर परमेश्‍वरको इच्छाअनुसार गर्ने मानिस सधैँको निम्ति जीवित रहिरहन्छ।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हे प्यारा बालकहरू हो, यो नै आखिरी घडी हो; अनि ख्रीष्‍ट विरोधी आउनेछ भनी तिमीहरूले सुनेझैँ, अहिले पनि धेरै ख्रीष्‍ट विरोधीहरू आएका छन्। यसबाट नै यो आखिरी घडी हो भनी हामी जान्दछौँ।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 हामीबाट निस्केर गए, तर तिनीहरू वास्तवमा हाम्रा थिएनन्; किनकि यदि तिनीहरू हाम्रा हुँदाहुन् त तिनीहरू हामीसँगै रहिरहनेथिए; तर तिनीहरू गएकाले नै तिनीहरूमध्ये कोही पनि हाम्रा थिएनन् भन्‍ने कुरा प्रकट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तिमीहरूको अभिषेक पवित्र जनद्वारा भएको छ, र तिमीहरू सबैले सत्य जान्दछौ।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सत्यलाई जानेका छैनौ भनेर मैले तिमीहरूलाई लेखेको हैन, तर तिमीहरूले यो जानेका हुनाले र सत्यबाट कुनै पनि झूट नआउने भएकोले मैले तिमीहरूलाई लेखेको हुँ।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झूट को हो? येशू नै ख्रीष्‍ट हुनुहुन्छ भन्‍ने कुरा इन्कार गर्ने मानिस नै झूटो हो। त्यस्तो मानिस नै ख्रीष्‍ट विरोधी हो, त्यसले पिता र पुत्रलाई इन्कार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पुत्रलाई इन्कार गर्ने कुनै पनि मानिससँग पिता हुनुहुन्‍न; जसले पुत्रलाई स्वीकार गर्छ, त्यससँग पिता पनि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होसियार होओ, जुन कुरा तिमीहरूले सुरुदेखि नै सुनेका छौ, त्यो तिमीहरूमा रहिरहोस्। यदि त्यो कुरा तिमीहरूमा रहिरह्‍यो भने तिमीहरू पनि पुत्रमा र पिताको सङ्गतिमा रहिरहनेछौ।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अनि उहाँले हामीलाई गर्नुभएको प्रतिज्ञा यही हो—अनन्त जीवन।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तिमीहरूलाई बहकाउन कोसिस गर्नेहरूका विषयमा तिमीहरूलाई चेतावनी दिनलाई म यी कुराहरू लेखिरहेको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तिमीहरूका विषयमा तिमीहरूले उहाँबाट जुन अभिषेक पाएका छौ, त्यो तिमीहरूमा रहिरहन्छ, र तिमीहरूलाई सिकाउन कसैको आवश्यकता पर्दैन; तर त्यस अभिषेकले तिमीहरूलाई सबै कुराका विषयमा सिकाउँछ, र त्यो अभिषेक झूटा नभई सत्य भएको हुनाले त्यस अभिषेकले तिमीहरूलाई सिकाएबमोजिम ख्रीष्‍टको सङ्गतिमा रहिरहो।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अब हे प्यारा साना नानीहरू हो, उहाँमा रहिरहो; अनि जब प्रभु आउनुहुन्छ, तब हामी ढुक्‍क भएर उहाँको आगमनमा उहाँको अगि हामीले शर्माउन नपरोस्।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ख्रीष्‍ट धार्मिक हुनुहुन्छ भनी तिमीहरूले जान्यौ भने तिमीहरूले यो पनि जान्‍नेछौ, कि ठिक काम गर्ने हरेक मानिस परमेश्‍वरबाट जन्मिएको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हेर, पिताले हामीलाई कति महान् प्रेम प्रदान गर्नुभएको छ: हामी परमेश्‍वरका सन्तान कहलिएका छौँ; अनि हामी त्यही हौँ पनि! संसारले उहाँलाई नचिनेको कारण यसले हामीलाई पनि चिन्दैन।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प्रिय मित्रहरू हो, अहिले हामी परमेश्‍वरका सन्तान हौँ, र हामी के हुनेछौँ, त्यो अहिलेसम्म प्रकट गरिएको छैन; तर हामी यो जान्दछौँ, ख्रीष्‍ट प्रकट हुनुहुँदा हामी उहाँजस्तै हुनेछौँ; किनकि उहाँजस्तो हुनुहुन्छ हामी उहाँलाई त्यस्तै नै देख्नेछौँ।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आशा उहाँमाथि राख्ने सबैले आफूलाई उहाँजस्तै शुद्ध राख्छन्, जस्तो कि उहाँ शुद्ध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पाप गर्ने हरेकले व्यवस्था भङ्ग गर्दछ; वास्तवमा पाप नै अधर्म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तिमीहरू जान्दछौ, हाम्रा पाप हरण गर्नलाई नै उहाँ प्रकट हुनुभएको हो, र उहाँमा कुनै पाप छँदैछैन।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उहाँमा रहने कसैले पनि पाप गरिरहँदैन। पाप गरिरहने कसैले पनि उहाँलाई न देखेको हुन्छ, न त चिनेको नै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हे प्यारा साना नानीहरू हो, कुनै पनि मानिसले तिमीहरूलाई बहकाउन नपाओस्। जसले ठिक काम गर्छ, त्यो धार्मिक हो; जस्तो उहाँ धार्मिक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पापमय काम गर्दछ, त्यो शैतानको हो; किनकि शैतानले सुरुदेखि नै पाप गर्दै आइरहेको छ। परमेश्‍वरका पुत्र प्रकट हुनुभएको कारण नै शैतानका कामहरू नष्‍ट पार्नलाई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परमेश्‍वरबाट जन्मेको कसैले पनि पाप गरिरहँदैन; किनकि परमेश्‍वरको बिउ त्यसमा रहन्छ, त्यसले पाप गरिरहन सक्दैन; किनकि ऊ परमेश्‍वरबाट जन्मिएको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परमेश्‍वरको सन्तान को हो र, शैतानको सन्तान को हो भन्‍ने कुरा हामीले यसैबाट जान्दछौँ: जे ठिक छ, त्यो काम नगर्ने कुनै पनि व्यक्ति र आफ्ना दाजुभाइ-दिदीबहिनीहरूलाई प्रेम नगर्ने व्यक्ति परमेश्‍वरको सन्तान होइन।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तिमीहरूले सुरुदेखि नै सुनेको सन्देश यही हो; हामीले एक-अर्कालाई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कयिनजस्तो नहोओ, जो दुष्‍टको थियो र त्यसले आफ्नै भाइको हत्या गर्‍यो। त्यसले आफ्नो भाइको किन हत्या गर्‍यो? किनकि त्यसका आफ्ना कामहरू दुष्‍ट थिए, तर त्यसको भाइका कामहरूचाहिँ धार्मिक थिए।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 हे मेरा दाजुभाइ-दिदीबहिनीहरू हो, यदि संसारले तिमीहरूलाई घृणा गर्छ भने अचम्म नमान।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 जान्दछौँ, हामी त मृत्युबाट जीवनमा सरिसकेका छौँ; किनकि हामी आफ्ना दाजुभाइ-दिदीबहिनीहरूलाई प्रेम गर्छौँ। जसले प्रेम गर्दैन, त्यो मृत्युमा रहिरहन्छ।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हरेक जसले आफ्ना दाजुभाइ-दिदीबहिनीहरूलाई घृणा गर्छ, त्यो हत्यारा हो; अनि कुनै पनि हत्यारासँग अनन्त जीवन हुँदैन भन्‍ने तिमीहरू जान्दछौ।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प्रेम के हो भन्‍ने कुरा हामी यसैबाट थाहा पाउँछौँ; येशू ख्रीष्‍टले हाम्रा निम्ति आफ्नो प्राण अर्पण गर्नुभयो। यसैले हामीले पनि आफ्ना दाजुभाइ-दिदीबहिनीहरूका निम्ति आफ्नो प्राण अर्पण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यदि कसैसँग भौतिक धनसम्पत्ति छ, र आफ्ना दाजुभाइ-दिदीबहिनीहरूलाई खाँचोमा परेको देख्छ; तर पनि त्यसप्रति दया देखाउँदैन भने त्यसले कसरी परमेश्‍वरको प्रेम त्यससँग रहेको दाबी गर्न सक्छ र?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प्यारा साना नानीहरू हो, हामीले वचन र जिब्रोले मात्र होइन, तर कामद्वारा र सत्यतामा प्रेम गरौँ।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 यसैबाट नै हामी सत्यका हौँ भनी जान्दछौँ, र यसरी हामी उहाँको उपस्थितिमा निर्धक्‍क भएर खडा हुन सक्छौँ।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जब हाम्रो हृदयले हामीलाई दोष दिन्छ भने याद राख, परमेश्‍वर हाम्रो हृदयभन्दा महान् हुनुहुन्छ, र उहाँले सबै कुरा जान्‍नुहुन्छ।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प्रिय मित्रहरू हो, यदि हाम्रो हृदयले हामीलाई दोष दिँदैन भने परमेश्‍वरको सामु हामीलाई साहस 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अनि हामीले जे माग्छौँ, सो उहाँबाट पाउँछौँ; किनकि हामी उहाँका आज्ञाहरू पालन गर्दछौँ; अनि जुन कुराले उहाँलाई प्रसन्‍न तुल्याउँछ, त्यही गर्दछौँ।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अनि उहाँको आज्ञा यही हो—उहाँका पुत्र येशू ख्रीष्‍टको नाममा विश्‍वास गर्नुपर्छ र उहाँले हामीलाई आज्ञा दिनुभएअनुसार एक-अर्कालाई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जसले उहाँका आज्ञाहरू पालन गर्छन्, तिनीहरू उहाँमा रहन्छन्, र उहाँ तिनीहरूमा। उहाँ हामीमा रहनुहुन्छ भन्‍ने कुरा उहाँले हामीलाई दिनुभएको पवित्र आत्माद्वारा हामी जान्दछौँ।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प्रिय मित्रहरू हो, जुनसुकै आत्मालाई विश्‍वास नगर, तर ती आत्माहरू परमेश्‍वरबाट आएका हुन् वा होइनन् भनी जाँच गर; किनकि संसारमा धेरै झूटा अगमवक्ताहरू निस्किआएका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परमेश्‍वरको आत्मालाई तिमीहरू यसरी चिन्‍न सक्नेछौ—हरेक आत्मा जसले येशू ख्रीष्‍ट शरीरमा आउनुभएको हो भनी स्वीकार गर्दछ, त्यो परमेश्‍वरबाटको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हरेक आत्मा, जसले येशूलाई स्वीकार गर्दैन, त्यो परमेश्‍वरबाटको होइन। अनि यही नै ख्रीष्‍ट विरोधीको आत्मा हो, जो आउँछ भन्‍ने तिमीहरूले सुनेका छौ, र अहिले नै पनि त्यो यस संसारमा आइसकेको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प्यारा साना नानीहरू हो, तिमीहरू परमेश्‍वरका हौ, र झूटा अगमवक्ताहरूलाई जितेका छौ; किनकि जो तिमीहरूमा हुनुहुन्छ, उहाँ संसारमा हुनेभन्दा महान्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 संसारका हुन्, त्यसैले संसारकै दृष्‍टिकोणद्वारा बोल्छन्, र संसारले तिनीहरूका कुरा सुन्छ।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हामी परमेश्‍वरका हौँ, र जसले परमेश्‍वरलाई जान्दछ; उसले हाम्रा कुरा सुन्छ; तर जो परमेश्‍वरको होइन, त्यसले हाम्रा कुरा सुन्दैन। यसैबाट नै हामी सत्यको आत्मा र झूटको आत्मालाई चिन्छौँ।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प्रिय मित्रहरू हो, हामी एक-अर्कालाई प्रेम गरौँ; किनकि प्रेम परमेश्‍वरबाट आउँछ। हरेक जसले प्रेम गर्छ, त्यो परमेश्‍वरबाट जन्मेको हो, र त्यसले परमेश्‍वरलाई जान्दछ।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जसले प्रेम गर्दैन, त्यसले परमेश्‍वरलाई चिनेको हुँदैन; किनकि परमेश्‍वर प्रेम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परमेश्‍वरले हाम्रा बीचमा उहाँको प्रेम यसरी प्रकट गर्नुभयो। पुत्रद्वारा हामी जिउन सकौँ भनेर उहाँले आफ्ना अद्वितीय पुत्र येशू ख्रीष्‍टलाई यस संसारमा पठाउनुभयो।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प्रेम यही नै हो, हामीले परमेश्‍वरलाई प्रेम गरेनौँ, तर उहाँले हामीलाई प्रेम गर्नुभयो, र आफ्ना पुत्रलाई हाम्रो पापको लागि प्रायश्‍चितको बलि बनाएर पठाउनुभयो।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प्रिय मित्रहरू हो, परमेश्‍वरले हामीलाई यस्तो प्रेम गर्नुभएको हुनाले हामीले पनि एक-अर्कालाई प्रेम गर्नुपर्छ।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परमेश्‍वरलाई कसैले कहिल्यै देखेको छैन; तर हामीले एक-अर्कालाई प्रेम गर्‍यौँ भने परमेश्‍वर हामीमा जिउनुहुन्छ र उहाँको प्रेम हामीमा सिद्ध भएको 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हामी उहाँमा जिउँछौँ, र उहाँ हामीमा जिउनुहुन्छ भनी हामी जान्दछौँ; किनकि उहाँले हामीलाई आफ्नो पवित्र आत्मा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अनि हामीले देखेका छौँ र साक्षी दिन्छौँ; पिताले संसारका मुक्तिदाता हुनाका निम्ति आफ्ना पुत्रलाई पठाउनुभएको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कुनै पनि व्यक्तिले येशू परमेश्‍वरका पुत्र हुनुहुन्छ भनी स्वीकार गर्छ भने परमेश्‍वर त्यसमा जिउनुहुन्छ र त्यो परमेश्‍वरमा।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यसरी नै हामीप्रति परमेश्‍वरको प्रेम हामी जान्दछौँ र त्यसैमा भर पर्दछौँ। परमेश्‍वर प्रेम हुनुहुन्छ, जो प्रेममा जिउँछ, त्यो परमेश्‍वरमा जिउँछ, र परमेश्‍वर त्यसमा जिउनुहुन्छ।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यसरी न्यायको दिनमा हामीमा निर्भयता होस् भनेर प्रेम हाम्रो बीचमा सिद्ध भएको छ; किनकि येशू जस्तो हुनुहुन्छ, हामी पनि यस संसारमा त्यस्तै जिउँछौँ।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प्रेममा डर हुँदैन, तर सिद्ध प्रेमले डरलाई हटाउँछ; किनकि डरको सम्बन्ध दण्डसँग हुन्छ। जो डराउँछ, त्यो प्रेममा सिद्ध भएको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 उहाँलाई प्रेम गर्छौँ; किनकि पहिले उहाँले हामीलाई प्रेम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कसैले “म परमेश्‍वरलाई प्रेम गर्छु” भन्छ, तापनि आफ्ना दाजुभाइ-दिदीबहिनीहरूलाई चाहिँ घृणा गर्छ भने त्यो झूटो हो; किनकि जसले आफूले देखेका दाजुभाइ-दिदीबहिनीहरूलाई प्रेम गर्दैन, त्यसले आफूले नदेखेको परमेश्‍वरलाई प्रेम गर्न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उहाँले हामीलाई यो आज्ञा दिनुभएको छ, जसले परमेश्‍वरलाई प्रेम गर्छ, त्यसले आफ्ना दाजुभाइ-दिदीबहिनीहरूलाई पनि प्रेम गर्नैपर्छ।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 John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हरेक व्यक्ति जसले येशू नै ख्रीष्‍ट हुनुहुन्छ भनी विश्‍वास गर्छ, त्यो परमेश्‍वरबाट जन्मेको हो। बुबालाई प्रेम गर्ने हरेकले परमेश्‍वरबाट जन्मेकोलाई पनि प्रेम गर्छ।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हामीले परमेश्‍वरका सन्तानलाई प्रेम गर्छौँ भन्‍ने कुरा हामी यसरी थाहा पाउँछौ—परमेश्‍वरलाई प्रेम गरेर, र उहाँका आज्ञाहरू पालन गरेर।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परमेश्‍वरप्रतिको प्रेम नै उहाँका आज्ञाहरू पालन गर्नु हो; अनि उहाँका आज्ञाहरू असजिला छैनन्;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परमेश्‍वरबाट जन्मेको हरेकले संसारमाथि विजय पाउँछ। यो नै त्यो विजय हो; जसले हाम्रो विश्‍वाससमेत संसारलाई जितेको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संसारमाथि विजय प्राप्‍त गर्ने को हो? केवल त्यही मात्र, जसले येशू परमेश्‍वरका पुत्र हुनुहुन्छ भनी विश्‍वास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उहाँ नै त्यो व्यक्ति हुनुहुन्छ, जो पानी र रगतद्वारा आउनुभयो—येशू ख्रीष्‍ट। उहाँ केवल पानीद्वारा मात्र आउनुभएन, तर पानी र रगतद्वारा आउनुभयो। अनि साक्षी दिने पवित्र आत्मा नै हुनुहुन्छ; किनकि पवित्र आत्मा सत्य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किनकि साक्षी दिनेहरू तीन छन्—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पवित्र आत्मा, पानी र रगत; र यी तीन सहमत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हामी मानिसका साक्षी ग्रहण गर्छौँ, तर परमेश्‍वरको साक्षी झन् महान् छ; किनकि यो परमेश्‍वरको साक्षी हो, जो उहाँले आफ्ना पुत्रको विषयमा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हरेक व्यक्ति जसले परमेश्‍वरका पुत्रमाथि विश्‍वास गर्दछ, त्यसले यो साक्षी स्वीकार गर्छ। जसले परमेश्‍वरमा विश्‍वास गर्दैन, त्यसले उहाँलाई झूटो तुल्याउँछ; किनकि परमेश्‍वरले उहाँको पुत्रको विषयमा दिनुभएको साक्षीलाई त्यसले विश्‍वास गरेको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साक्षी यही नै हो—परमेश्‍वरले हामीलाई अनन्त जीवन दिनुभएको छ, र यो जीवन उहाँको पुत्रमा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जससँग पुत्र हुनुहुन्छ, त्यससँग जीवन छ, जससँग परमेश्‍वरका पुत्र हुनुहुन्‍न, त्यससँग जीवन छैन।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 परमेश्‍वरका पुत्रको नाममा विश्‍वास गर्नेहरूसँग अनन्त जीवन हुन्छ भनी जान भनेर म लेखिरहेको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परमेश्‍वरकहाँ जाँदा हाम्रो यही भरोसा छ, कि हामीले उहाँको इच्छाअनुसार जुनसुकै कुरा मागे पनि उहाँले हामीलाई सुन्‍नुहुन्छ।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हामीले जेसुकै मागे तापनि उहाँले हामीलाई सुन्‍नुहुन्छ भनी हामी जान्दछौँ भने हामीले उहाँसँग जे मागेका छौँ, त्यो हामीले पाएका छौँ भनी हामी जान्दछौँ।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यदि कसैले आफ्ना दाजुभाइ-दिदीबहिनीहरूले पाप गरेको देख्छ, जुन पापले मृत्युमा पुर्‍याउँदैन, त्यस्तो अवस्थामा त्यसले प्रार्थना गरिदिनुपर्छ, र परमेश्‍वरले त्यसलाई जीवन दिनुहुनेछ। म तिनीहरूका विषयमा जनाउँदैछु, जसको पाप मृत्युमा पुर्‍याउने किसिमको हुँदैन। त्यस्तो पाप पनि छ; जसले मृत्युमा पुर्‍याउँछ। त्यस्तो पापको निम्ति त्यसले प्रार्थना गरिदेओस् भनी म भन्दिनँ।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सबै अधर्म पाप हो, तर यस्तो पाप पनि हुन्छ, जसले मृत्युमा पुर्‍याउँदैन।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जो परमेश्‍वरबाट जन्मेको छ, त्यसले पाप गर्दैन भनी हामी जान्दछौँ; परमेश्‍वरका पुत्रले उसलाई सधैँ सुरक्षित राख्नुहुन्छ, र दुष्‍टले त्यसलाई हानि गर्न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 परमेश्‍वरका सन्तान हौँ, र सारा संसार दुष्‍टको नियन्त्रणमा परेको छ भन्‍ने कुरा हामी जान्दछौँ।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हामी यो पनि जान्दछौँ, जो सत्य हुनुहुन्छ उहाँलाई हामीले जान्‍न सकौँ भनेर परमेश्‍वरको पुत्र आउनुभएको छ, र हामीलाई समझ दिनुभएको छ। अनि अहिले हामी उहाँमा छौँ; किनकि हामी उहाँको पुत्र येशू ख्रीष्‍टमा छौँ। उहाँ नै एक मात्र सत्य परमेश्‍वर र अनन्त जीवन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प्यारा नानीहरू हो, तिम्रो हृदयमा परमेश्‍वरको स्थान लिने कुनै पनि कुराबाट अलग रहो।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