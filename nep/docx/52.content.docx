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पावल, सिलास र तिमोथीबाट, परमेश्‍वर पिता र प्रभु येशू ख्रीष्‍टमा थेसलोनिकीहरूको मण्डलीलाई: अनुग्रह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हाम्रा प्रार्थनाहरूमा निरन्तर याद गर्दै तिमीहरू सबैका लागि हामी सधैँ परमेश्‍वरलाई धन्यवाद चढाउँछौँ;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हाम्रा परमेश्‍वर र पिताको सामु तिमीहरूको विश्‍वासद्वारा उत्पन्‍न भएका तिमीहरूका काम, प्रेमद्वारा प्रोत्साहित भएका तिमीहरूका परिश्रम, प्रभु येशू ख्रीष्‍टमा राखेको आशाद्वारा प्रेरित भएका तिमीहरूको सहनशीलतालाई हामी निरन्तर स्मरण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दाजुभाइ-दिदीबहिनीहरू हो, परमेश्‍वरका प्रिय जनहरू, उहाँले प्रेम गरी तिमीहरूलाई चुन्‍नुभएको हो भनी हामी जान्दछौँ।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हामीले प्रचार गरेको सुसमाचार तिमीहरूकहाँ वचनमा मात्र आएन, तर शक्तिको साथ, पवित्र आत्मामा र दृढ निश्‍चयतासाथ आएको थियो। तिमीहरूसँग हुँदा तिमीहरूका निम्ति हाम्रो जीवन कस्तो थियो, त्यो तिमीहरूलाई थाहै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 हाम्रा र प्रभुको अनुकरण गर्ने भयौ; किनकि पवित्र आत्माले दिनुभएको आनन्दसाथ धेरै कष्‍टहरूका बीचमा तिमीहरूले सुसमाचारलाई ग्रहण गर्‍यौ।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यसकारण तिमीहरू म्यासिडोनिया र अखैयामा भएका सबै विश्‍वासीहरूका लागि नमुना बनेका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तिमीहरूबाट प्रभुको सुसमाचार म्यासिडोनिया र अखैयामा मात्र प्रचार गरिएन, तर परमेश्‍वरप्रति भएको तिमीहरूको विश्‍वास चारैतिर फैलिएको छ। यसकारण यस बारेमा हामीले केही भन्‍नु आवश्यक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तिमीहरूले हामीलाई कसरी स्वागत गर्‍यौ; अनि कसरी तिमीहरूले मूर्तिहरूलाई छोडेर जिउँदो र सत्य परमेश्‍वरको सेवा गर्न फर्क्यौ, सो कुरा तिनीहरू आफैँले बताउँछन्।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स्वर्गबाट आउनुहुने उहाँका पुत्र, जसलाई परमेश्‍वरले मृत्युबाट जीवित पार्नुभयो, उहाँकै प्रतीक्षा तिमीहरू गर्दछौ, अर्थात् येशूको जसले आउन लागेको क्रोधबाट हामीलाई छुटाउनुहुनेछ।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दाजुभाइ-दिदीबहिनीहरू हो, तिमीहरूसँगको हाम्रो भेटघाट व्यर्थ भएन भनी तिमीहरू आफैँ जान्दछौ।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तिमीहरूलाई थाहै छ, फिलिप्पीमा हामीले कष्‍ट भोगेर अपमानित हुनुपरेको थियो; तर परमेश्‍वरको सहायताले घोर विरोध भए तापनि हामीले साहससाथ तिमीहरूलाई सुसमाचार प्रचार गर्‍यौँ।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किनकि हाम्रो अर्ती-उपदेश छल वा अशुद्ध विचारबाट उब्जिएको होइन, न त हामीले तिमीहरूलाई धोका दिने कोसिस नै गरिरहेका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परमेश्‍वरले सुसमाचार सुम्पिन योग्य ठहराउनुभएका मानिसहरूझैँ हामी बोल्दछौँ। हामी मानिसहरूलाई प्रसन्‍न पार्न होइन, तर हाम्रा हृदय जाँच गर्नुहुने परमेश्‍वरलाई प्रसन्‍न पार्न कोसिस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तिमीहरूलाई थाहै छ, हामीले कहिल्यै चापलुसी गरेनौँ। परमेश्‍वर हाम्रो साक्षी हुनुहुन्छ। हामीले तिमीहरूका रकम पाउनका लागि तिमीहरूसँग मित्रताको छल गरेका होइनौँ।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 त हामीले मानिसहरूबाट, न त तिमीहरू अथवा अरू कसैबाट प्रशंसा पाउने आशा गर्‍यौँ। त्यसो त हामी ख्रीष्‍टका प्रेरितहरू भएका कारणले आफ्ना अधिकार प्रयोग गर्न सक्थ्यौँ।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आफ्ना बालबालिकाहरूलाई स्याहार्ने धाईआमाझैँ, हामी तिमीहरूका बीचमा कोमल भयौँ।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यसरी हामी तिमीहरूलाई वास्ता गर्छौँ; किनकि हामीले तिमीहरूलाई धेरै प्रेम गर्‍यौँ; यसैले तिमीहरूसँग परमेश्‍वरको सुसमाचार मात्र होइन, तर आफ्नै जीवन समेत बाँड्न खुशी भएका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दाजुभाइ-दिदीबहिनीहरू हो, परमेश्‍वरको सुसमाचार तिमीहरूलाई प्रचारिँदा कसैलाई पनि भार नहोस् भनेर हामीले दिनरात कडा परिश्रम गर्‍यौँ, यो कुरा निश्‍चय नै तिमीहरूलाई थाहा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 र परमेश्‍वर स्वयम् साक्षी हुनुहुन्छ, कि तिमी विश्‍वासीहरूका बीचमा हाम्रो व्यवहार पवित्र, धार्मिक र निर्दोष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किनकि तिमीहरूलाई थाहा छ, तिमीहरू हरेकसँग बुबाले आफ्ना छोराछोरीहरूलाई गरेझैँ हामीले तिमीहरूसँग व्यवहार गर्‍यौँ;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ताकि उत्साह, सान्त्वना र आग्रहसित तिमीहरूले परमेश्‍वरको योग्य चाल चलेको होस्; जसले तिमीहरूलाई उहाँको आफ्नै राज्य र महिमामा बोलाउनुहुन्छ।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यस कुराको निम्ति पनि हामी परमेश्‍वरलाई निरन्तर धन्यवाद चढाउँछौँ; किनकि तिमीहरूले हामीबाट सुनेका परमेश्‍वरको वचनलाई मानिसको वचनजस्तो होइन, तर परमेश्‍वरकै वचनको रूपमा स्वीकार गर्‍यौ; जुनचाहिँ वास्तवमा नै परमेश्‍वरको वचन हो, र यस वचनले तिमी विश्‍वास गर्नेहरूमा काम पनि गरिरहेको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दाजुभाइ-दिदीबहिनीहरू हो, तिमीहरू ख्रीष्‍ट येशूमा यहूदियामा भएका परमेश्‍वरका मण्डलीहरूका अनुकरण गर्नेहरू भयौ; तिमीहरूले आफ्नै मानिसहरूबाट जे कष्‍ट भोग्यौ, त्यही ती मण्डलीहरूले यहूदीहरूबाट कष्‍ट भोगेका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ती यहूदीहरूले नै प्रभु येशूलाई र अगमवक्ताहरूलाई मारे, र हामीलाई पनि लखेटे। तिनीहरूले परमेश्‍वरलाई अप्रसन्‍न तुल्याउँछन्, र सबै मानिसहरूका विरोधी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गैरयहूदीहरूको उद्धार नहोस् भनेर तिनीहरूले हामीलाई अरू जातिका मानिसहरूकहाँ मुक्तिको कुरा प्रचार गर्न दिएनन्। यसरी तिनीहरूले सधैँ आफ्ना पापहरूको थुप्रो लगाउँछन्। यसको परिणाम स्वरूप परमेश्‍वरको क्रोध तिनीहरूमाथि आइपरेको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दाजुभाइ-दिदीबहिनीहरू हो, हामी छोटो समयको लागि तिमीहरूबाट छुट्टिएका थियौँ (शरीरमा, सोचाइमा होइन)। हाम्रो उत्कट इच्छाको कारण तिमीहरूलाई भेट्ने कोसिस गर्‍यौँ।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हामी तिमीहरूकहाँ आउन खोजेका थियौँ। म पावल, आफैँले अनेक पटक प्रयास गरेँ, तर शैतानले हामीलाई बाधा गर्‍यो।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किनकि हाम्रा प्रभु येशू ख्रीष्‍टको पुनरागमन हुँदा उहाँको उपस्थितिमा हाम्रो आशा, हाम्रो आनन्द अथवा त्यो मुकुट जसमा हामी गौरव गर्नेछौँ, के तिमीहरू नै होइनौ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निश्‍चय तिमीहरू हाम्रो गौरव र आनन्द हौ।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जब हामी सहन नसक्ने भयौँ, तब एथेन्समै बस्‍ने निर्णय गर्‍यौँ।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हामीले तिमोथीलाई पठायौँ, जो हाम्रा भाइ र परमेश्‍वरको सेवामा ख्रीष्‍टको सुसमाचार प्रचार गर्न हाम्रा सहकर्मी हुन्। तिनलाई तिमीहरूका विश्‍वास बलियो बनाउन र उत्साह दिनलाई पठायौँ,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ताकि यी कष्‍टहरूद्वारा तिमीहरू कोही पनि नडगमगाओस्। तिमीहरूलाई राम्रोसँग थाहा नै छ, यसैको निम्ति हामी खटाइएका हौँ।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वास्तवमा तिमीहरूसँग हुँदा हामी खेदोमा पर्नेछौँ भनेर हामीले तिमीहरूलाई भनेका थियौँ। अनि हामीले जे भनेका थियौँ, त्यही नै भयो भन्‍ने कुरा तिमीहरूलाई राम्ररी थाहा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यसकारण तिमीहरूको बारेमा जानकारी नपाउँदा मैले सहन सकिनँ; तिमीहरूलाई परीक्षा गर्नेले कुनै रूपले परीक्षामा नपारोस् र हाम्रा परिश्रमहरू व्यर्थै नहोस् भन्‍ने डरले तिमीहरूको विश्‍वासको वास्तविक अवस्था बुझ्नलाई मैले तिमोथीलाई पठाएको थिएँ।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तर तिमोथी तिमीहरूलाई भेटेर भर्खरै हामीकहाँ आइपुगेका छन्। तिमीहरूको विश्‍वास र प्रेमको विषयमा असल खबर ल्याएका छन्। तिमीहरूले सधैँ हाम्रो मिठो सम्झना गर्दछौ र जसरी हामीले तिमीहरूसँग भेट्ने उत्कट इच्छा राखेका छौँ; त्यसरी नै तिमीहरूले पनि हामीसँग भेट्ने उत्कट इच्छा राखेका छौ भन्‍ने खबर तिनले दिएका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यसकारण दाजुभाइ-दिदीबहिनीहरू हो, तिमीहरूको विश्‍वासको कारणले हाम्रा सारा पीडा र खेदोहरूमा पनि हामीले तिमीहरूका विषयमा उत्साह पाएका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 प्रभुमा स्थिर रहेका खबरले हामीलाई जीवन दिँदछ।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तिमीहरूका कारण हाम्रा प्रभुको उपस्थितिमा हाम्रा सबै आनन्दहरूको सट्टामा तिमीहरूको निम्ति हामी परमेश्‍वरलाई कसरी पर्याप्‍त रूपमा धन्यवाद चढाउन सक्छौँ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हामीले तिमीहरूलाई फेरि भेट्न सकौँ र तिमीहरूका विश्‍वासमा कमी भएको कुरा पूरा गर्न सकौँ भनेर हामीले उत्सुकताका साथ रातदिन प्रार्थना गरिरहेका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हाम्रा परमेश्‍वर र पिता स्वयम् तथा हाम्रा प्रभु येशूले हामीलाई तिमीहरूकहाँ आउने बाटो खोलिदेऊन्।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जसरी हामी तिमीहरूलाई प्रेम गर्दछौँ, त्यसरी नै प्रभुले तिमीहरूलाई एक-अर्कामा र अरू सबैसँग प्रेममा बढाइदेऊन् र प्रशस्त पारून्।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हाम्रा प्रभु येशू आफ्ना पवित्र जनहरूको साथमा आउनुहुँदा, हाम्रा पिता परमेश्‍वरको उपस्थितिमा निष्खोट र पवित्र हुने गरी उहाँले तिमीहरूका हृदय साहसिलो बनाऊन्।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अन्त्यमा हे दाजुभाइ-दिदीबहिनीहरू हो, परमेश्‍वरलाई प्रसन्‍न तुल्याउन तिमीहरूले कसरी जिउनुपर्छ भनी हामीले निर्देशन दियौँ; जसअनुसार तिमीहरू जिइरहेका पनि छौ। अब अझ बढी त्यस्तै गर्ने गर भनी हाम्रा प्रभु येशूमा हामी तिमीहरूलाई आग्रह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हामीले प्रभु येशूको अधिकारद्वारा तिमीहरूलाई जुन निर्देशन दियौँ, सो तिमीहरू जान्दछौ।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परमेश्‍वरको इच्छा यही हो, कि तिमीहरू पवित्र होओ; हरेक जन पवित्र र आदरणीय भएर आफ्नो शरीरलाई नियन्त्रणमा राख्न सिक। तिमीहरू अनैतिक यौन सम्बन्धबाट अलग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परमेश्‍वरलाई नचिन्‍नेहरूजस्ता कामुकताको कामवासनामा नबस।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 विषयमा कसैले पनि आफ्ना दाजुभाइ-दिदीबहिनीहरूलाई खराबी नगरोस्, न त कुनै फाइदा उठाओस्। यस्ता पाप गर्ने सबैलाई हामीले पहिल्यै तिमीहरूलाई भनेझैँ र चेतावनी दिएझैँ, प्रभुले सजाय दिनुहुनेछ।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परमेश्‍वरले हामीलाई अशुद्धताको लागि होइन, तर पवित्र जीवन जिउनको लागि बोलाउनुभएको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यसकारण जसले यो निर्देशनलाई इन्कार गर्छ, त्यसले मानिसलाई होइन, तर तिमीहरूलाई पवित्र आत्मा दिनुहुने परमेश्‍वरलाई नै इन्कार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अब दाजुभाइ-दिदीबहिनीहरूको प्रेमको विषयमा हामीले तिमीहरूलाई लेख्नु खाँचो छैन; किनकि एक-आपसमा प्रेम गर्नुपर्छ भनी तिमीहरू आफैँले परमेश्‍वरबाट सिकेका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वास्तवमै तिमीहरू म्यासिडोनियाभरि भएका परमेश्‍वरका जनहरूलाई प्रेम गर्दछौ; तापनि दाजुभाइ-दिदीबहिनीहरू हो, त्यो प्रेममा अझ बढ्दै जाओ भनी हामी तिमीहरूलाई आग्रह गर्दर्छौँ।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तिमीहरूले शान्तिपूर्ण जीवन जिउने लक्ष्य बनाओ। हामीले तिमीहरूलाई आदेश दिएझैँ, आफ्नै कामधन्धामा मन लगाउने र आफ्नै हातले काम गर्ने गर,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ताकि तिमीहरूको दैनिक जीवनको कारण तिमीहरूले बाहिरका मानिसहरूबाट आदर पाउन सक, र तिमीहरू कसैमाथि आफ्ना आवश्यकताका लागि निर्भर हुन नपरोस्।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दाजुभाइ-दिदीबहिनीहरू हो, मरिसकेका विश्‍वासीहरूका विषयमा तिमीहरू अजान बस भन्‍ने हामी चाहँदैनौँ; किनकि अरू आशा नभएकाहरूले गरेझैँ तिमीहरूले शोक नगर।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हामी विश्‍वास गर्दछौँ, कि येशू मर्नुभयो र फेरि जीवित हुनुभयो। त्यसरी नै परमेश्‍वरले उहाँमा मरेकाहरूलाई पनि येशूद्वारा जीवित पार्नुहुनेछ।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प्रभुको वचनअनुसार हामी तिमीहरूलाई भन्दछौँ, कि हामी जो अझ जीवित छौँ, र प्रभुको आगमनसम्म बाँचिरहन्छौँ; हामीले ती मरेकाहरूलाई कुनै रीतिले पनि उछिन्‍नेछैनौँ।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प्रभु स्वयम् आज्ञारूपी आवाज, प्रधान स्वर्गदूत र परमेश्‍वरको तुरहीको सोरसँगै स्वर्गबाट तल ओर्लिआउनुहुनेछ, र ख्रीष्‍टमा मरेकाहरू पहिले जीवित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त्यसपछि हामी जीवित र बाँकी रहेकाहरू प्रभुलाई आकाशमा भेट्न तिनीहरूसित एकसाथ बादलमा उठाइलगिनेछौँ। यसरी हामी प्रभुसँग सदासर्वदा रहनेछौँ।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यसकारण एक-अर्कालाई यी वचनहरूले उत्साह 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Thessalonians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अब दाजुभाइ-दिदीबहिनीहरू हो, दिन र समयको विषयमा हामीले तिमीहरूलाई लेख्नुपर्ने आवश्यकता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किनकि राति चोर आएझैँ प्रभुको दिन आउनेछ भन्‍ने कुरा तिमीहरूलाई राम्रोसँग थाहा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जब मानिसहरूले “शान्ति र सुरक्षा” भनिरहेका हुनेछन्, तब गर्भवती स्त्रीलाई व्यथा लागेझैँ, अचानक तिनीहरूमाथि विनाश आइपर्नेछ, र तिनीहरू उम्कन सक्नेछैनन्।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हे दाजुभाइ-दिदीबहिनीहरू हो, तिमीहरू अन्धकारमा छैनौ कि यस दिनले तिमीहरूलाई चोरले जस्तै चकित पारोस्।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 ज्योतिका सन्तान र दिनका सन्तानहरू हौ। हामी रातका अथवा अन्धकारका होइनौँ।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यसकारण हामी अरूजस्ता नहौँ, जो सुतेका छन्, तर सचेत र आत्मसंयमी बनौँ।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सुत्नेहरू रातमा सुत्छन्, र मद्य पिउनेहरू पनि रातमा नै मात्छन्।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हामीचाहिँ दिनका भएकाले आत्मसंयमी बनौँ; विश्‍वास र प्रेमलाई छाती-पाताझैँ, र मुक्तिको आशालाई टोपझैँ लगाऔँ।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परमेश्‍वरले हामीलाई उहाँको क्रोध सहनलाई होइन, तर हाम्रा प्रभु येशू ख्रीष्‍टद्वारा मुक्ति प्राप्‍त गर्नलाई नियुक्त गर्नुभएको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हाम्रा निम्ति मर्नुभयो, ताकि हामी जागौँ वा सुतौँ, हामी उहाँसितै जिउन सकौँ।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 एक-अर्कालाई उत्साह देओ र एक-अर्कालाई निर्माण गर्दै जाओ, जसरी तिमीहरूले गरिरहेका पनि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अब दाजुभाइ-दिदीबहिनीहरू हो, तिमीहरूमध्ये कठोर परिश्रम गर्नेहरू, प्रभुमा तिमीहरूलाई अगुवाइ गर्नेहरू र तिमीहरूलाई उत्साह दिनेहरूलाई आदर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अनि तिनीहरूका कामको निम्ति तिनीहरूलाई प्रेमसाथ अति उच्‍च आदर देओ। एक-आपससँग मेलमिलापमा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दाजुभाइ-दिदीबहिनीहरू हो, हामी तिमीहरूलाई आग्रह गर्दछौँ, अल्छेहरूलाई चेतावनी देओ, डराएकाहरूलाई उत्साह देओ; अनि कमजोरहरूलाई सहायता गर, र सबैसँग सहनशील होओ।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 विषयमा ध्यान देओ, कसैले पनि खराबीको बदला खराबी नगरोस्, तर एक-आपसमा साथै अरू सबैसँग सधैँ भलाइ गर्ने प्रयास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सधैँ आनन्दित रहो।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निरन्तर प्रार्थना गरिरहो।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हरेक परिस्थितिमा धन्यवाद देओ; किनकि ख्रीष्‍ट येशूमा तिमीहरूको लागि परमेश्‍वरको इच्छा यही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पवित्र आत्मालाई ननिभाओ।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अगमवाणीलाई तुच्छ नठान।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हरेक कुरालाई जाँच गर; जे कुरा असल छ, त्यसलाई पक्रिराख।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हरेक किसिमका दुष्‍टतालाई इन्कार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तिमीहरूलाई शान्तिका परमेश्‍वर आफैँले सम्पूर्ण रूपले शुद्ध बनाऊन्। हाम्रा प्रभु येशू ख्रीष्‍टको दोस्रो आगमनसम्म तिमीहरूका सम्पूर्ण आत्मा, प्राण र शरीर निष्कलङ्क रहून्।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तिमीहरूलाई बोलाउनुहुने परमेश्‍वर विश्‍वासयोग्य हुनुहुन्छ र उहाँले नै यो गर्नुहुनेछ।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दाजुभाइ-दिदीबहिनीहरू हो, हाम्रा निम्ति प्रार्थना गरिदेओ।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परमेश्‍वरका सबै जनहरूलाई ख्रीष्‍टिय प्रेमसाथ अभिवादन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यो पत्र सबै दाजुभाइ-दिदीबहिनीहरूलाई पढेर सुनाइदेओ भनी प्रभुको नाममा म तिमीहरूलाई आग्रह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हाम्रा प्रभु येशू ख्रीष्‍टको अनुग्रह तिमीहरूसँग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