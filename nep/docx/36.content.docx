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i/>
          <w:lang w:val="ne_NP" w:bidi="ne_NP"/>
        </w:rPr>
        <w:t>Zephaniah 1:1, Zephaniah 1:2, Zephaniah 1:3, Zephaniah 1:4, Zephaniah 1:5, Zephaniah 1:6, Zephaniah 1:7, Zephaniah 1:8, Zephaniah 1:9, Zephaniah 1:10, Zephaniah 1:11, Zephaniah 1:12, Zephaniah 1:13, Zephaniah 1:14, Zephaniah 1:15, Zephaniah 1:16, Zephaniah 1:17, Zephaniah 1:18, Zephaniah 2:1, Zephaniah 2:2, Zephaniah 2:3, Zephaniah 2:4, Zephaniah 2:5, Zephaniah 2:6, Zephaniah 2:7, Zephaniah 2:8, Zephaniah 2:9, Zephaniah 2:10, Zephaniah 2:11, Zephaniah 2:12, Zephaniah 2:13, Zephaniah 2:14, Zephaniah 2:15, Zephaniah 3:1, Zephaniah 3:2, Zephaniah 3:3, Zephaniah 3:4, Zephaniah 3:5, Zephaniah 3:6, Zephaniah 3:7, Zephaniah 3:8, Zephaniah 3:9, Zephaniah 3:10, Zephaniah 3:11, Zephaniah 3:12, Zephaniah 3:13, Zephaniah 3:14, Zephaniah 3:15, Zephaniah 3:16, Zephaniah 3:17, Zephaniah 3:18, Zephaniah 3:19, Zephaniah 3:20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आमोनका छोरा यहूदाका राजा योशियाहको शासनकालमा राजा हिजकियाका खनाति, अमर्याहका पनाति, गदल्याहका नाति, कूशीका छोरा सपन्याहकहाँ आएको याहवेहको वचन यही हो: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1:2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“म पृथ्वीको सतहबाट सबै थोक नाश गर्नेछु,” याहवेह घोषणा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“म मानिस र पशुप्राणी दुवैलाई नाश गर्नेछु; म आकाशका पक्षीहरू र समुद्रका माछाहरूलाई नाश गर्नेछु। दुष्‍टलाई ठेस लगाउने ती मूर्तिहरूलाई पनि नाश गर्नेछु।” “अनि म सबै मानव-जातिलाई पृथ्वीको सतहबाट मेटिदिनेछु,” याहवेह घोषणा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1:4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“म यहूदाको विरुद्धमा र यरूशलेममा बास गर्ने सबै मानिसहरूका विरुद्धमा मेरो हात पसार्नेछु। यस ठाउँमा बाल-देवताको पूजा गर्न बचेका हरेकलाई, र त्यसका मूर्तिपूजक पुजारीहरूका नामनिशानै मेटिदिनेछु;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तिनीहरूलाई, जसले आफ्ना घरका छानामाथि आकाशका तारामण्डललाई दण्डवत् गर्दै पूजा गर्नेहरू, दण्डवत् गर्ने र याहवेहको नाममा शपथ खानेहरू र मोलेख देवताको नाममा पनि शपथ खानेहरू,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1:6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याहवेहबाट पछि फर्केर तर्किएर जानेहरू; अनि याहवेहको खोजी नगर्नेहरू, र उहाँको बारेमा सोधपुछ नगर्नेहरूलाई समेत म नाश गरिदिनेछु।”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प्रभु याहवेहको सामु चुपचाप बस; किनकि याहवेहको दिन नजिकै छ। याहवेहले एउटा बलिदान तयार पार्नुभएको छ; अनि उहाँले निमन्त्रणा गर्नुभएकाहरूलाई पवित्र पार्नुभएको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1:8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“याहवेहको बलिदानको दिन, म अगुवाहरू र राजाका छोराहरू; अनि विदेशी कपडा लगाउनेहरू सबैलाई दण्ड 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1:9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 दिन सँघारमाथि पाइला टेक्न इन्कार गर्नेहरू, आफ्ना देवताहरूका मन्दिरलाई हिंसा र छलले भर्नेहरू सबैलाई म दण्ड 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1:10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“त्यस दिन” याहवेह भन्‍नुहुन्छ, “माछा मूलढोकाबाट रुवाबासी सुनिनेछ; सहरका नयाँ टोलबाट विलाप र डाँडाहरूबाट ठूलो आवाज सुनिनेछ।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1:11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तिमी बजारमा बास बस्‍नेहरू, विलाप गर; तिम्रा सारा व्यापारीहरूको नामनिशानै मेटिनेछन्, चाँदीका व्यापार गर्नेहरू सबै नाश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1:12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 बेला म यरूशलेमलाई बत्ती बालेर खोज्नेछु, र आफैँमा ढुक्‍क भएर बस्‍नेहरू, जो मद्यका थिग्राजस्तै छन्, जसले, ‘याहवेहले न असल, न त खराब नै गर्नुहुन्छ’ भन्‍नेहरूलाई दण्ड 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1:13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तिनीहरूका धनसम्पत्तिहरू लुटिनेछन्, तिनीहरूका घरहरू भत्काइनेछन्। तिनीहरूले घर बनाउनेछन्, तर त्यसमा तिनीहरू बस्‍न पाउनेछैनन्; तिनीहरूले दाखबारी लगाउनेछन्, तर तिनीहरूले दाखमद्य पिउन पाउनेछैनन्।”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1:14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याहवेहको महान् दिन नजिकै छ— त्यो नजिकै छ, र अब त्यो चाँडै आउँदैछ। याहवेहको त्यो दिनको रुवाइ-कराइ अत्यन्तै तितो हुनेछ; त्यो दिन वीर योद्धा पनि आफ्नो युद्धको निम्ति चिच्याउँदै रुनेछन्।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1:15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त्यो दिन क्रोधको दिन हुनेछ— सङ्कष्‍ट र वेदनाको दिन, कष्‍ट र सर्वनाशको दिन, अन्धकार र निराशाको दिन, बादल र घोर अन्धकारको दिन।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1:16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सुरक्षित किल्‍ला भएका सहरहरूका विरुद्धमा र कुनाहरूमा रहेका धरहराहरूको विरुद्धमा तुरही र लडाइँको आवाज सुनिने दिन।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1:17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“म सबै मानिसहरूमाथि यस्तो सङ्कष्‍ट ल्याउनेछु, कि तिनीहरू अन्धा मानिसहरूजस्तै छामछाम-छुमछुम गर्नेछन्; किनकि तिनीहरूले याहवेहको विरुद्धमा पाप गरेका छन्। तिनीहरूको रगत धुलोझैँ र तिनीहरूका आन्द्राभुँडी गोबरझैँ फ्याँकिनेछन्।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1:18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तिनीहरूलाई याहवेहको क्रोधको दिनमा, न त तिनीहरूका सुनले, न त तिनीहरूका चाँदीले तिनीहरूलाई बचाउनसक्नेछ।” उहाँको डाहको आगोमा सारा संसार भस्म पारिनेछ; किनकि यस पृथ्वीमा बसोबास गर्ने सबैलाई उहाँले अचानक अन्त्य गर्नुहुनेछ।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 लाज नभएको राष्ट्र, एकसाथ जम्मा होओ! आफूलाई एकसाथ भेला गराओ!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2:2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जारी गरिएको उर्दी जारी हुनुभन्दा अगि, र त्यो दिन हावाले उडाएको भुसझैँ बितेर जानुभन्दा अगि, याहवेहको भयङ्कर क्रोध तिमीहरूमाथि आउनुभन्दा अगि, र याहवेहको क्रोधको दिन तिमीहरूमाथि आइपर्नुभन्दा अगि नै।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2:3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देशका सबै नम्रहरू हो, जसले उहाँका आज्ञाहरू पालन गर्दछौ, तिमीहरूले याहवेहको खोजी गर। धार्मिकता र नम्रताको खोजी गर; सायद याहवेहको क्रोधको दिनमा तिमीहरूले शरण पाउनेछौ।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2:4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गाजालाई त्यागिनेछ, र अश्कलोनलाई उजाड पारिनेछ। मध्यदिनमा अश्दोदलाई खाली पारिनेछ र एक्रोनचाहिँ जरैदेखि उखेलिनेछ।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2:5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समुद्रका छेउमा बसोबास गर्ने, हे करेतीहरू हो, तिमीहरूलाई धिक्‍कार छ; हे पलिश्तीहरूको देश, कनान, याहवेहका यी वचन तिमीहरूका विरुद्ध छ, उहाँले भन्‍नुहुन्छ, “म तँलाई नाश पार्नेछु, कोही पनि जीवित छोडिनेछैन।”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2:6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समुद्री किनारको देशचाहिँ खर्क हुनेछ, जहाँ गोठालाहरूका निम्ति इनार हुनेछ र भेडाहरूका निम्ति गोठ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2:7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त्यो समुद्री किनारको भूमि यहूदाका बाँकी रहेकाहरूका निम्ति हुनेछ; त्यहाँ तिनीहरूले हरियो खर्क भेट्टाउनेछन्। राति तिनीहरू अश्कलोनका घरहरूमा सुत्नेछन्। याहवेह, तिनीहरूका परमेश्‍वरले तिनीहरूको हेरचाह गर्नुहुनेछ; उहाँले तिनीहरूका सुदिन फर्काएर ल्याउनुहुनेछ।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2:8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“मैले मोआबले गरेको अपमान र अम्मोनीहरूले गरेको निन्दा सुनेको छु, जसले मेरा मानिसहरूलाई अपमान गरेका छन्, र तिनीहरूको देशको विरुद्धमा धम्की दिएका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2:9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यसकारण म जीवित भएझैँ,” सेनाहरूका याहवेह, इस्राएलका परमेश्‍वर घोषणा गर्नुहुन्छ, “निश्‍चय नै मोआब सदोमजस्तै र अम्मोनीहरू गमोराजस्तै हुनेछन्; सामा र नुनका खाडलैखाडल भएको ठाउँ, र सधैँका निम्ति रुखो जमिन हुनेछन्। मेरा बाँकी रहेका मानिसहरूले तिनीहरूलाई लुट्नेछन्; मेरा राष्ट्रमा जीवित रहेकाहरूले तिनीहरूको देश अधिकार गर्नेछन्।”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2:10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तिनीहरूको घमण्ड र सेनाहरूका याहवेहका मानिसहरूलाई गरेको अपमान र खिसीको सट्टामा तिनीहरूले यही कुरा फिर्ता पाउनेछन्।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2:11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याहवेह तिनीहरूका निम्ति डरलाग्दो हुनुहुनेछ, जब उहाँले पृथ्वीका सबै देवताहरूलाई नष्‍ट गर्नुहुन्छ। उहाँलाई टाढाका राष्ट्रहरूले आ-आफ्नो भूमिबाट दण्डवत्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2:12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“हे कूशका मानिसहरू हो, तिमीहरू पनि मेरो तरवारले काटिनेछौ।”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2:13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उहाँले उत्तरको विरुद्धमा आफ्ना हात पसार्नुहुन्छ, र अश्शूरलाई नाश गर्नुहुनेछ; अनि निनवेलाई पूरै उजाड र मरुभूमिझैँ सुक्खा पारेर छोडिदिनुहुनेछ।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2:14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त्यहाँ सबै किसिमका जीवजन्तुका बथान र बगालले आराम गर्नेछन्; मरुभूमिको उल्‍लु र कराउने उल्‍लुहरूले त्यसको रूखका प्वालहरूमा बसोबास गर्नेछन्। झ्यालहरूबाट ती उल्‍लुहरूले कराएको आवाज प्रतिध्वनित हुनेछन्; ढोकाहरू ढुङ्गाका थुप्राहरूले भरिनेछन्, र देवदारुका चौकसहरू उदाङ्गिनेछन्।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2:15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यो त्यही घमण्डी सहर हो, जुन सुरक्षितसाथ निर्धक्‍क बस्दथ्यो। त्यसले आफूलाई भनेकी थिई, “म नै हुँ, र मबाहेक अरू कोही छैन!” अहिले त्यसको कस्तो विनाश भएको छ! त्यो जङ्गली जनावरहरूका निम्ति गुफा भएकी छ! त्यहाँबाट भएर जानेहरू सबैले त्यसलाई आफ्नो मुक्‍का देखाएर खिसी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धिक्‍कार छ, त्यस अत्याचारी सहरलाई, जो विद्रोही र अशुद्ध छे!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त्यसले कसैको कुरा पनि मानिन; त्यसले अनुशासनलाई स्वीकार गर्दिन। त्यसले याहवेहमाथि भरोसा राख्दिन; अनि त्यो आफ्नो परमेश्‍वरको नजिकमा आउँदिन।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त्यसका अधिकारीहरू भोकाएका गर्जने सिंहहरूजस्ता छन्; अनि त्यसका शासकहरूचाहिँ साँझका ब्वाँसाहरूजस्ता हुन्, जसले बिहानको निम्ति हड्डीसम्म बाँकी राख्दैनन्।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त्यसका अगमवक्ताहरू झूटा र अहङ्कारी छन्; तिनीहरू विश्‍वासघाती मानिसहरू हुन्। त्यसका पुजारीहरूले पवित्रस्थानलाई अपवित्र पार्दछन्, र परमेश्‍वरको नियमलाई तोड्दछन्।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त्यसको बीचमा रहनुहुने याहवेह धर्मी हुनुहुन्छ; उहाँले कहिल्यै खराबी गर्नुहुन्‍न। बिहानैपिच्छे उहाँले आफ्नो न्याय प्रकट गर्नुहुन्छ; अनि हरेक नयाँ दिन उहाँ चुक्नुहुन्‍न, तर पनि अधर्मीले लज्जित हुन जान्दैन।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“मैले राष्ट्रहरूलाई नाश गरेको छु; तिनीहरूका बलिया किल्‍लाहरू ध्वस्त भएका छन्। त्यस सहरबाट भएर कोही हिँड्दैन; मैले तिनीहरूका सडकहरूलाई उजाड पारेको छु; तिनीहरूका सहरहरू बिरानो भएका छन्; ती उजाड र खाली भएका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मैले यरूशलेम सहरको बारेमा भनेँ, ‘निश्‍चय नै तैँले मेरो भय मान्‍नेछस्, र मेरो सुधारको अनुशासन ग्रहण गर्नेछस्!’ तब त्यसको शरणस्थानलाई नाश पारिनेछैन, न त मेरा सबै तोकिएका दण्डहरू त्यसमाथि पर्नेछन्। तर तिनीहरू आफूले गर्ने सबै कामहरूमा झन् भ्रष्‍टतापूर्वक उत्सुक थिए।”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याहवेह घोषणा गर्नुहुन्छ, “साक्षी दिन म खडा हुनेछु, यसकारण त्यस दिनसम्म तिमीहरू मलाई पर्खिरहो। राष्ट्रहरूलाई एकसाथ भेला गर्न, र राज्य राज्यलाई एक ठाउँमा जम्मा गर्न; अनि मेरो क्रोधको आगो तिनीहरूमाथि खन्याउने निर्णय गरेको छु— मेरो सबै बल्दो रिस तिनीहरूमाथि खन्याउने मैले निर्णय गरेको छु। समस्त पृथ्वी मेरो डाहको आगोले भस्म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“त्यसपछि म मानिसहरूका ओठ शुद्ध पार्नेछु, ताकि तिनीहरू सबैले याहवेहका नामको पुकार गरून्, र एउटै मनले उहाँको सेवा गरून्।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कूश देशका नदीहरूभन्दा पारिबाट मेरा छरपस्ट भएका मेरा आराधकहरूले मेरा निम्ति भेटी ल्याउनेछन्।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 दिन तिमीहरूले मेरो विरुद्धमा गरेका सारा दुष्कर्मको निम्ति यरूशलेम शर्ममा पर्नेछैन; किनकि म तिमीहरूको बीचबाट धाक लगाउने अहङ्कारीहरूलाई निकाल्नेछु। तिमीहरू फेरि कहिल्यै मेरा पवित्र पहाडमा अहङ्कारी हुनेछैनौ।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म तेरो बीचमा नम्र र दीनहरूलाई छोड्नेछु। इस्राएलका बाँकी रहेकाहरूले याहवेहको नाममा भरोसा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इस्राएलमा बाँचेकाहरूले कुनै पनि अधर्म गर्नेछैनन्; तिनीहरूले कुनै झूटो बोल्नेछैनन्। तिनीहरूका मुखमा कुनै पनि छलका कुरा पाइनेछैन। तिनीहरू खानेछन्, सुत्नेछन् र कसैले पनि तिनीहरूलाई भयभीत पार्नेछैन।”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हे सियोनकी छोरी, गीत गा; हे इस्राएल, उच्‍च सोरमा करा! हे यरूशलेमकी छोरी, आफ्नो सारा हृदयले आनन्दित हो, र रमाहट गर्!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याहवेहले तेरो दण्ड हटाइदिनुभएको छ; तेरा शत्रुहरूलाई फर्काइदिनुभएको छ। याहवेह इस्राएलका राजा तँसित हुनुहुन्छ; अब फेरि तैँले कुनै खराबीको डर मान्‍नुपर्दैन।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 दिन तिनीहरूले यरूशलेमलाई भन्‍नेछन्, “हे सियोन, नडरा; तेरा हातहरू लुला हुन नपाऊन्।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याहवेह, तेरा परमेश्‍वर तँसित हुनुहुन्छ; तँलाई बचाउने सामर्थी योद्धा हुनुहुन्छ। उहाँ तँसँग धेरै खुशी हुनुहुनेछ; उहाँले तँलाई आफ्नो प्रेममा कहिल्यै हप्काउनुहुनेछैन, तर तँप्रति प्रसन्‍न भएर उहाँले गीत गाउनुहुनेछ।”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“जो तोकिएका चाडहरूमा सहभागी हुन नपाउँदा शोकित छन्, जो तेरा निम्ति बोझ र बदनामी भएका छन्, म तँबाट हटाइदिनेछु।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 बेला तँलाई अत्याचार गर्नेहरूसित म बदला लिनेछु। म लङ्गडाहरूलाई उद्धार गर्नेछु; अनि निर्वासितहरूलाई जम्मा गर्नेछु। तिनीहरू जुन-जुन देशमा शर्ममा परेका थिए, म तिनीहरूलाई ती हरेक देशहरूमा प्रशंसा र सम्मान 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त्यस बेला म तिमीहरूलाई जम्मा गर्नेछु; म त्यस बेला तिमीहरूलाई घरमा ल्याउनेछु। जब म तिमीहरूका सुदिन तिमीहरूकै आँखाको अगाडि फर्काएर ल्याउनेछु, तब म तिमीहरूलाई पृथ्वीका समस्त जातिहरूका बीचमा प्रशंसा र सम्मान दिनेछु,” याहवेह भन्‍नुहुन्छ।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