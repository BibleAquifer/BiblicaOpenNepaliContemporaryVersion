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Mark 1:1</w:t>
      </w:r>
      <w:r>
        <w:rPr>
          <w:lang w:val="ne_NP" w:bidi="ne_NP"/>
        </w:rPr>
      </w:r>
    </w:p>
    <w:p>
      <w:pPr/>
      <w:r>
        <w:rPr>
          <w:lang w:val="ne_NP" w:bidi="ne_NP"/>
        </w:rPr>
      </w:r>
      <w:r>
        <w:rPr>
          <w:vertAlign w:val="superscript"/>
          <w:lang w:val="ne_NP" w:bidi="ne_NP"/>
        </w:rPr>
        <w:t>1</w:t>
      </w:r>
      <w:r>
        <w:rPr>
          <w:lang w:val="ne_NP" w:bidi="ne_NP"/>
        </w:rPr>
        <w:t xml:space="preserve"> परमेश्‍वरका पुत्र, येशू ख्रीष्‍टको विषयमा सुसमाचारको सुरुवात,</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यशैया अगमवक्ताको पुस्तकमा यसरी लेखिएको छ: “म मेरो दूतलाई तिम्रो अगि-अगि पठाउनेछु, जसले तिम्रो बाटो तयार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“उजाडस्थानमा एक जना कराउनेको आवाज, ‘प्रभुका निम्ति बाटो तयार पार, उहाँका निम्ति मार्ग सीधा बनाओ।’”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 बप्‍तिस्मा दिने यूहन्‍ना उजाडस्थानका इलाकामा पाप क्षमाका लागि पश्‍चात्तापको बप्‍तिस्माको प्रचार गर्दै 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यहूदियाका सम्पूर्ण गाउँका मानिसहरू र यरूशलेमका मानिसहरू तिनीकहाँ गए, र आ-आफ्ना पापहरू स्वीकार गर्दै तिनीद्वारा यर्दन नदीमा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यूहन्‍नाले ऊँटको रौँबाट बनेको वस्त्र लाउँथे। कम्मरमा छालाको पेटी बाँध्दथे; अनि तिनले सलह र वन-मह खान्थे।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तिनको सन्देश यस्तो थियो: “म पछि मभन्दा शक्तिशाली एक जना आउनुहुनेछ, जसका जुत्ताको फित्ता निहुरेर फुकाउन योग्यको म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तिमीहरूलाई पानीले मात्र बप्‍तिस्मा दिन्छु, तर उहाँले त तिमीहरूलाई पवित्र आत्माले बप्‍तिस्मा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बेला येशू गालीलको नासरतबाट आउनुभयो, र यूहन्‍नाद्वारा यर्दनमा बप्‍तिस्मा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येशू पानीबाट बाहिर निस्केर आउँदैहुनुहुन्थ्यो, उहाँले स्वर्ग उघ्रिएको र पवित्र आत्मालाई ढुकुरझैँ उहाँमाथि ओर्लंदै गर्नुभएको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स्वर्गबाट एउटा यस्तो आवाज आयो: “तिमी मेरा प्रिय पुत्र हौ, जसलाई म प्रेम गर्छु; तिमीसँग म अति प्रसन्‍न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पवित्र आत्माले उहाँलाई तुरुन्तै उजाडस्थानमा लैजानुभयो,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उहाँ उजाडस्थानमा शैतानद्वारा परीक्षित हुँदै चालीस दिनसम्म जङ्गली जनावरहरूसित रहनुभयो। उहाँलाई स्वर्गदूतहरूले सेवाटहल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यूहन्‍ना झ्यालखानामा हालिएपछि येशू परमेश्‍वरको सुसमाचार घोषणा गर्दै गालील प्रदेशमा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भन्‍नुभयो, “समय पूरा भइसकेको छ, परमेश्‍वरको राज्य नजिकै आइपुगेको छ। पश्‍चात्ताप गर र सुसमाचारमा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येशू गालील समुद्रको किनारमा हिँड्दैहुनुहुन्थ्यो, उहाँले सिमोन र तिनका भाइ अन्द्रियासलाई तालमा जाल हान्दै गरेका देख्नुभयो; किनकि तिनीहरू मछुवा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तिनीहरूलाई भन्‍नुभयो, “आओ, मेरो पछि लाग, र म तिमीहरूलाई मानिसहरूका जालहारी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तुरुन्तै तिनीहरूले आफ्ना जालहरू छोडे, र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 अलि पर पुगेपछि, उहाँले जब्दीका छोरा याकोब र तिनका भाइ यूहन्‍नालाई डुङ्गामा आफ्ना जाल तयार गरिरहेका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तुरुन्तै उहाँले तिनीहरूलाई बोलाउनुभयो, र तिनीहरूले आफ्ना बुबा जब्दीलाई ज्यालादारहरूको साथमा डुङ्गामा छोडेर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उहाँहरू कफर्नहुममा जानुभयो, अनि शब्बाथ सुरु हुनेबित्तिकै येशू सभाघरमा गएर शिक्षा दिन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मानिसहरू उहाँको शिक्षामा छक्‍क परे; किनकि उहाँले तिनीहरूका व्यवस्थाका शिक्षकहरूले झैँ होइन, तर अधिकार भएको व्यक्तिले झैँ सिकाउनुभयो।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त्यति नै बेला अशुद्ध आत्मा लागेको एक जना मानिस सभाघरमा यसरी करायो,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नासरतका येशू, तपाईं हामीसित के चाहनुहुन्छ? के तपाईं हामीलाई नष्‍ट गर्न आउनुभएको हो? तपाईं को हुनुहुन्छ भनी म जान्दछु, तपाईं परमेश्‍वरको पवित्र जन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त्यसलाई हकारेर भन्‍नुभयो, “चुप लाग्! त्यसबाट निस्किजा!”</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अशुद्ध आत्माले त्यस मानिसलाई जोडसित हल्‍लायो, र चिच्याएर त्यसबाट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 मानिसहरू अति छक्‍क परे, तिनीहरूले एक-अर्कालाई भने, “यो के हो? अधिकार सहितको नयाँ शिक्षा हो? यिनले त अशुद्ध आत्माहरूलाई पनि आज्ञा दिन्छन्, र तिनीहरूले यिनको आज्ञा मान्दछन्।”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उहाँको विषयमा यो खबर सारा गालील प्रदेशभरि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उहाँहरूले सभाघर छोड्नसाथ उहाँहरू याकोब र यूहन्‍नासित सिमोन र अन्द्रियासको घरमा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ठाउँमा सिमोनकी सासू ज्वरोले थलिएकी थिइन्, र तुरुन्तै तिनीहरूले येशूलाई तिनको विषयमा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 तिनीकहाँ जानुभयो, र तिनको हात पक्रेर उठ्नलाई सहायता गर्नुभयो। ज्वरोले तिनलाई छोडिहाल्यो; अनि तिनले उहाँहरूको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 साँझ घाम अस्ताएपछि मानिसहरूले सबै रोगीहरू र दुष्‍ट आत्मा लागेका धेरैजनालाई येशूकहाँ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सहरका सारा मानिसहरू ढोकामा नै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येशूले विभिन्‍न किसिमका रोग लागेका धेरैलाई निको पार्नुभयो। उहाँले धेरै भूतहरूलाई धपाउनुभयो, तर उहाँले भूतहरूलाई बोल्न दिनुभएन; किनभने तिनीहरूले उहाँ को हुनुहुन्छ भनी जान्दथे।</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एकाबिहानै, उज्यालो हुनुभन्दा पहिले नै येशू उठेर घरबाट निस्कनुभयो र एउटा एकान्त ठाउँमा गएर त्यहाँ उहाँले प्रार्थना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सिमोन र तिनका साथीहरू उहाँलाई खोज्न गए।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उहाँलाई भेट्टाए, तिनीहरूले भने: “सबैले तपाईंलाई खोज्दैछन्!”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येशूले जवाफ दिनुभयो, “हामी अरू नै कतै छेउछाउका गाउँहरूमा जाऔँ, ताकि त्यहाँ पनि म प्रचार गर्न सकूँ; किनकि म यसैका लागि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यसरी उहाँ गालील प्रदेशभरि तिनीहरूका सभाघरहरूमा प्रचार गर्दै र भूतहरू निकाल्दै यात्रा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एक जना कुष्‍ठरोग लागेको मानिस उहाँकहाँ आएर घुँडा टेक्दै उहाँसित बिन्ती गर्‍यो, “यदि तपाईंले इच्छा गर्नुभयो भने मलाई शुद्ध पार्न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दयाले भरिएर येशूले आफ्नो हात पसारेर त्यस मानिसलाई छुनुभयो र उहाँले भन्‍नुभयो, “म इच्छा गर्दछु, तिमी शुद्ध होइजाऊ!”</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तुरुन्तै कुष्‍ठरोगले त्यसलाई छोड्यो, र त्यो शुद्ध भयो।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येशूले त्यसलाई कडा चेतावनी दिँदै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 कुरा कसैलाई नभन्‍नू; तर जाऊ, आफैँलाई पुजारीकहाँ देखाऊ, र मोशाले तिमीहरूको शुद्धीकरणका निम्ति दिएका आज्ञाअनुसार तिनीहरूका साक्षीको लागि बलिदानहरू चढाऊ।”</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त्यो बाहिर गयो, र खुल्‍लमखुल्‍ला त्यो खबर फैलाउन थाल्यो। त्यसकारण उहाँ सहरमा पस्‍न सक्नुभएन, र बाहिर एकान्त ठाउँहरूमा रहनुभयो। तैपनि हरेक ठाउँबाट मानिसहरू उहाँकहाँ आए।</w:t>
      </w:r>
      <w:r>
        <w:rPr>
          <w:lang w:val="ne_NP" w:bidi="ne_NP"/>
        </w:rPr>
      </w:r>
      <w:r>
        <w:rPr>
          <w:lang w:val="ne_NP" w:bidi="ne_NP"/>
        </w:rPr>
      </w:r>
    </w:p>
    <w:p>
      <w:pPr/>
      <w:r>
        <w:rPr>
          <w:lang w:val="ne_NP" w:bidi="ne_NP"/>
        </w:rPr>
      </w:r>
    </w:p>
    <w:p>
      <w:pPr>
        <w:pStyle w:val="Heading2"/>
      </w:pPr>
      <w:r>
        <w:rPr>
          <w:lang w:val="ne_NP" w:bidi="ne_NP"/>
        </w:rPr>
        <w:t>Mark 2:1</w:t>
      </w:r>
      <w:r>
        <w:rPr>
          <w:lang w:val="ne_NP" w:bidi="ne_NP"/>
        </w:rPr>
      </w:r>
    </w:p>
    <w:p>
      <w:pPr/>
      <w:r>
        <w:rPr>
          <w:lang w:val="ne_NP" w:bidi="ne_NP"/>
        </w:rPr>
      </w:r>
      <w:r>
        <w:rPr>
          <w:vertAlign w:val="superscript"/>
          <w:lang w:val="ne_NP" w:bidi="ne_NP"/>
        </w:rPr>
        <w:t>1</w:t>
      </w:r>
      <w:r>
        <w:rPr>
          <w:lang w:val="ne_NP" w:bidi="ne_NP"/>
        </w:rPr>
        <w:t xml:space="preserve"> केही दिनपछि जब येशू फेरि कफर्नहुममा आउनुभयो, तब मानिसहरूले उहाँ घरमा हुनुहुन्छ भन्‍ने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यति धेरै मानिसहरू जम्मा भए कि, ढोकाबाहिर पनि कुनै ठाउँ रहेन; अनि उहाँले तिनीहरूलाई परमेश्‍वरको वचन प्रचार गरिरहनुभएको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त्यत्ति नै खेर चार जना मानिसहरूले एउटा पक्षघातीलाई बोकेर उहाँकहाँ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भीडको कारणले गर्दा येशूसम्म पुर्‍याउन सकेनन्, तब तिनीहरूले येशूको ठिक मास्तिरको छानो भत्काए, र त्यो पस्रिरहेको पक्षघातीलाई ओछ्यानसहित तल ओराले।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येशूले तिनीहरूको विश्‍वास देख्नुभयो, उहाँले त्यस पक्षघातीलाई भन्‍नुभयो, “हे छोरा, तिम्रा पापहरू क्षमा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यतिखेर व्यवस्थाका शिक्षकहरूमध्ये केही त्यहाँ बसिरहेका थिए, र आ-आफैँमा विचार गर्दैथिए,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मानिसले किन यसरी कुरा गर्छन्? यिनले त ईश्‍वरनिन्दा गरिरहेका छन्! परमेश्‍वरबाहेक कसले पाप क्षमा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आफ्ना हृदयमा यो कुरा सोच्दैछन् भन्‍ने येशूले तुरुन्तै आफ्नो आत्मामा थाहा पाउनुभयो, र उहाँले तिनीहरूलाई भन्‍नुभयो, “तिमीहरू किन यस्ता कुराहरू विचार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पक्षघातीलाई के भन्‍नु सजिलो छ: ‘तिम्रो पाप क्षमा भयो’ भन्‍नु वा ‘उठ, र आफ्नो ओछ्यान बोकेर हिँड,’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मानिसको पुत्रलाई पृथ्वीमा पाप क्षमा गर्ने अधिकार छ भनी तिमीहरूले जान भन्‍ने म चाहन्छु।” उहाँले त्यस पक्षघातीलाई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तिमीलाई भन्दछु, उठ, आफ्नो ओछ्यान बोकेर घर जाऊ।”</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उठ्यो, तिनीहरू सबैले देख्दादेख्दै ओछ्यान उठाएर बाहिर गइहाल्यो। यो कुराले सबैलाई अचम्म तुल्यायो; अनि हरेकले यसो भन्दै परमेश्‍वरको महिमा गरे, “हामीले यस्ता कुरा कहिल्यै देखेका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एक पल्ट फेरि येशू तालको किनारतिर जानुभयो। एउटा ठूलो भीड उहाँकहाँ आयो, र उहाँले तिनीहरूलाई सिकाउन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त्यहाँबाट जाँदै गर्नुहुँदा उहाँले अल्फयसका छोरा लेवीलाई कर उठाउनेहरूको अड्डामा बसिरहेका देख्नुभयो। येशूले तिनलाई भन्‍नुभयो, “मेरो पछि लाग।” अनि तिनी उठे र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एक दिन येशू लेवीको घरमा भोजन गरिरहनुहुँदा धेरै जना कर उठाउनेहरू, पापीहरू, उहाँ र उहाँका चेलाहरूसित खाइरहेका थिए; किनकि उहाँलाई पछ्याउनेहरू धेरै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व्यवस्थाका शिक्षकहरू जो फरिसीहरू थिए, उहाँलाई पापीहरू अनि कर उठाउनेहरूसित खाइरहनुभएको देखे, तब तिनीहरूले उहाँका चेलाहरूलाई सोधे: “तिनी किन कर उठाउनेहरू र पापीहरूसित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सुनेर येशूले तिनीहरूलाई भन्‍नुभयो, “निरोगीलाई चिकित्सकको आवश्यकता पर्दैन, तर रोगीहरूलाई मात्र पर्छ। म धर्मीहरूलाई होइन, तर पापीहरूलाई बोलाउन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एक पल्ट यूहन्‍नाका चेलाहरू र फरिसीहरू उपवास बसेका थिए; केही मानिसहरूले येशूकहाँ आएर उहाँलाई सोधे, “किन यूहन्‍नाका चेलाहरू र फरिसीहरूका चेलाहरू उपवास बस्छन्, तर तपाईंका चेलाहरूचाहिँ बस्दैनन्?”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जवाफ दिनुभयो, “दुलहा साथमा हुँदा उहाँका पाहुनाहरू कसरी उपवास बस्‍न सक्छन्? जबसम्म दुलहा तिनीहरूसित हुन्छन्, तिनीहरू त्यसो गर्न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बेला आउनेछ, जब दुलहा तिनीहरूबाट लगिनेछन्, र त्यस दिन तिनीहरू उपवास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“कसैले पनि पुरानो वस्त्रमा नयाँ टालो सिलाउँदैन। यदि उसले यसो गर्‍यो भने नयाँ टालो घट्छ र पुरानोबाट च्यात्तिएर जान्छ, र त्यो फटाइ झन् नराम्रो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गरी कसैले नयाँ दाखमद्य पुरानो मशकमा खन्याउँदैन, नत्रता नयाँ दाखमद्यले छालाहरू फुट्छन्, दाखमद्य पनि पोखिन्छ, र मशक पनि नष्‍ट हुन्छ। त्यसो हुन नदिन उसले नयाँ दाखमद्य नयाँ मशकमै राख्नुपर्दछ।”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एक शब्बाथमा येशू अन्‍नका खेतहरूबाट भएर जाँदैहुनुहुन्थ्यो; अनि उहाँका चेलाहरूले हिँड्दै गर्दा खानका निम्ति केही अन्‍नका बाला टिप्न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फरिसीहरूले उहाँलाई सोधे, “हेर्नुहोस्, किन यिनीहरूले शब्बाथमा उचित नहुने काम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उहाँले जवाफ दिनुभयो, “के तिमीहरूले कहिल्यै पढेका छैनौ, दावीदले आफू र आफ्ना साथीहरू भोकाएका र खाँचोमा परेका बेला, के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प्रधान पुजारी अबीयाथारको समयमा, तिनी परमेश्‍वरको भवनभित्र पसे, र परमेश्‍वरलाई अर्पण गरिएको रोटी खाए, जो व्यवस्थाअनुसार केवल पुजारीहरूले मात्र खान उचित थियो। अनि तिनले केही भाग आफ्ना साथीहरूलाई पनि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येशूले तिनीहरूलाई भन्‍नुभयो, “शब्बाथ मानिसहरूका लागि बनाइएको हो, तर मानिस शब्बाथको निम्ति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मानिसको पुत्र शब्बाथको पनि प्रभु हो।”</w:t>
      </w:r>
      <w:r>
        <w:rPr>
          <w:lang w:val="ne_NP" w:bidi="ne_NP"/>
        </w:rPr>
      </w:r>
      <w:r>
        <w:rPr>
          <w:lang w:val="ne_NP" w:bidi="ne_NP"/>
        </w:rPr>
      </w:r>
    </w:p>
    <w:p>
      <w:pPr/>
      <w:r>
        <w:rPr>
          <w:lang w:val="ne_NP" w:bidi="ne_NP"/>
        </w:rPr>
      </w:r>
    </w:p>
    <w:p>
      <w:pPr>
        <w:pStyle w:val="Heading2"/>
      </w:pPr>
      <w:r>
        <w:rPr>
          <w:lang w:val="ne_NP" w:bidi="ne_NP"/>
        </w:rPr>
        <w:t>Mark 3:1</w:t>
      </w:r>
      <w:r>
        <w:rPr>
          <w:lang w:val="ne_NP" w:bidi="ne_NP"/>
        </w:rPr>
      </w:r>
    </w:p>
    <w:p>
      <w:pPr/>
      <w:r>
        <w:rPr>
          <w:lang w:val="ne_NP" w:bidi="ne_NP"/>
        </w:rPr>
      </w:r>
      <w:r>
        <w:rPr>
          <w:vertAlign w:val="superscript"/>
          <w:lang w:val="ne_NP" w:bidi="ne_NP"/>
        </w:rPr>
        <w:t>1</w:t>
      </w:r>
      <w:r>
        <w:rPr>
          <w:lang w:val="ne_NP" w:bidi="ne_NP"/>
        </w:rPr>
        <w:t xml:space="preserve"> अर्को पटक उहाँ सभाघरमा जानुभयो। त्यहाँ हात सुकेर नचल्ने भएको एक जना मानिस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तिनीहरूमध्ये कोही मानिसले येशूलाई दोष लगाउन निहुँ खोजिरहेका थिए। त्यसैले तिनीहरू उहाँले शब्बाथमा त्यसलाई निको पार्नुहुन्छ कि भनेर नजिकबाट नियाली 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हात सुकेको त्यस मानिसलाई भन्‍नुभयो, “सबैको सामु खडा होऊ।”</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येशूले तिनीहरूलाई सोध्नुभयो, “शब्बाथमा के गर्नु उचित हुन्छ: असल गर्नु वा खराब गर्नु, जीवन बचाउनु कि मार्नु?” तर तिनीहरू चुप रहे।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कठोर हृदय देखेर अति दुःखित भई उहाँले रिसाएर चारैतिर ती सबैलाई हेर्नुभयो; अनि त्यस मानिसलाई भन्‍नुभयो, “तिम्रो हात सीधा पार।” त्यसले सीधा पार्‍यो, र त्यसको हात पूर्ण रूपले निको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तुरुन्तै फरिसीहरू बाहिर गइहाले, र येशूलाई कसरी मार्ने भनेर राजा हेरोदका समर्थकहरूसँग षड्यन्त्र रच्न थाले।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 आफ्ना चेलाहरूसित तालतिर जानुभयो, र गालील प्रदेशबाट एउटा ठूलो भीड उहाँको पछि लाग्यो।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उहाँले गरिरहनुभएका सबै कुराहरू तिनीहरूले सुने, तब यहूदिया, यरूशलेम, इदुमिआ, यर्दन पारिका क्षेत्रहरू, टायर र सीदोनका छेउछाउबाट अरू धेरै मानिसहरू उहाँकहाँ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भीडको कारण मानिसहरूले उहाँलाई चारैतिरबाट नघेरून् भनी आफ्ना निम्ति उहाँले चेलाहरूलाई एउटा सानो डुङ्गा तयार पार्न 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धेरैलाई निको पार्नुभएको कारण जति जना बिरामी थिए, तिनीहरू उहाँलाई छुनलाई ठेलमठेल गर्दै अगि बढ्दैथिए।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अशुद्ध आत्माहरूले उहाँलाई देख्नासाथै तिनीहरू उहाँका अगि पछारिन्थे; अनि यसो भन्दै चिच्याउँथे, “तपाईं परमेश्‍वरका पुत्र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उहाँले ती निको भएकाहरूलाई उहाँ को हुनुहुन्छ भनी कसैलाई नभन्‍नू भनेर कडा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येशू डाँडातिर जानुभयो, र उहाँले चाहनुभएका मानिसहरूलाई बोलाउनुभयो; अनि तिनीहरू उहाँकहाँ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आफूसित रहून् र तिनीहरूलाई प्रचार गर्न बाहिर पठाउन सकियोस् भनी उहाँले बाह्र जनालाई नियुक्त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तिनीहरूलाई भूतहरू धपाउने अधिकार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नियुक्त गर्नुभएका बाह्र जना यिनीहरू नै हुन्: सिमोन (जसलाई उहाँले पत्रुस भन्‍ने नाम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जब्दीको छोरा याकोब र तिनको भाइ यूहन्‍ना (तिनीहरूलाई उहाँले बोअनर्गेस भन्‍ने नाम दिनुभयो, अर्थात् “गर्जनका पुत्रहरू”),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अन्द्रियास, फिलिप, बारथोलोमाइ, मत्ती, थोमा, अल्फयसको छोरा याकोब, थेदियस, सिमोन कनानी,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यहूदा इस्करियोत जसले उहाँलाई धोका दियो।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येशू एउटा घरमा पस्‍नुभयो, फेरि एउटा भीड जम्मा भयो। त्यसैले उहाँ र उहाँका चेलाहरूले खान पनि पाउनुभएन।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उहाँका परिवारले यस विषयमा सुने, तिनीहरू उहाँलाई लैजान भनी गए; किनकि तिनीहरूले “उहाँको दिमाग खुस्केको छ” भनी भन्थे।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यरूशलेमबाट आएका व्यवस्थाका शिक्षकहरूले भने, “यिनमा बालजिबुल छ! भूतहरूको शासकको सहायताले यिनले भूतहरू धपाउँछन्।”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येशूले तिनीहरूलाई बोलाएर दृष्‍टान्तहरूमा भन्‍नुभयो, “शैतानले शैतानलाई कसरी धपाउन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कुनै राज्य आफ्नै विरुद्धमा विभाजित भयो भने त्यो राज्य टिक्न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 घर आफ्नै विरुद्धमा विभाजित भयो भने त्यो घर टिक्न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शैतानले शैतानलाई विरोध गर्छ र विभाजित हुन्छ भने त्यो टिक्न सक्दैन; त्यसको अन्त्य आइसकेको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वास्तवमा बलियो मानिसको घरमा पस्‍नुभन्दा पहिले उसलाई नबाँधि कसैले पनि उसको घरको धनमाल लुट्न सक्दैन। त्यसलाई बाँधेपछि मात्र त्यसले उसको घर लुट्न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तिमीहरूलाई साँच्‍चै भन्दछु, मानिसहरूका सबै पापहरू साथै हरेक निन्दाहरू तिनीहरूका लागि क्षमा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जसले पवित्र आत्माको विरुद्धमा निन्दा गर्छ, उसलाई कहिल्यै क्षमा हुनेछैन; ऊ अनन्तसम्म पापको दोषी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उहाँले यसो भन्‍नुभएको कारणचाहिँ तिनीहरूले उहाँलाई “यिनीसित अशुद्ध आत्मा छ”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येशूकी आमा र भाइहरू आइपुगे। तिनीहरू बाहिर उभिएर उहाँलाई बोलाइदिनु भनेर कसैलाई भित्र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उहाँको चारैतिर भीड बसिरहेको थियो; अनि तिनीहरूले उहाँलाई भने, “तपाईंकी आमा र भाइहरूले तपाईंलाई बाहिर खोजिरहेका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भन्‍नुभयो, “मेरी आमा र मेरा भाइहरू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उहाँले आफ्ना चारैतिर बसेकाहरूलाई हेरेर भन्‍नुभयो, “मेरी आमा र मेरा भाइहरू यिनीहरू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जसले परमेश्‍वरको इच्छा पालन गर्दछन्, ती नै मेरा भाइ र बहिनी र आमा हुन्।”</w:t>
      </w:r>
      <w:r>
        <w:rPr>
          <w:lang w:val="ne_NP" w:bidi="ne_NP"/>
        </w:rPr>
      </w:r>
      <w:r>
        <w:rPr>
          <w:lang w:val="ne_NP" w:bidi="ne_NP"/>
        </w:rPr>
      </w:r>
    </w:p>
    <w:p>
      <w:pPr/>
      <w:r>
        <w:rPr>
          <w:lang w:val="ne_NP" w:bidi="ne_NP"/>
        </w:rPr>
      </w:r>
    </w:p>
    <w:p>
      <w:pPr>
        <w:pStyle w:val="Heading2"/>
      </w:pPr>
      <w:r>
        <w:rPr>
          <w:lang w:val="ne_NP" w:bidi="ne_NP"/>
        </w:rPr>
        <w:t>Mark 4:1</w:t>
      </w:r>
      <w:r>
        <w:rPr>
          <w:lang w:val="ne_NP" w:bidi="ne_NP"/>
        </w:rPr>
      </w:r>
    </w:p>
    <w:p>
      <w:pPr/>
      <w:r>
        <w:rPr>
          <w:lang w:val="ne_NP" w:bidi="ne_NP"/>
        </w:rPr>
      </w:r>
      <w:r>
        <w:rPr>
          <w:vertAlign w:val="superscript"/>
          <w:lang w:val="ne_NP" w:bidi="ne_NP"/>
        </w:rPr>
        <w:t>1</w:t>
      </w:r>
      <w:r>
        <w:rPr>
          <w:lang w:val="ne_NP" w:bidi="ne_NP"/>
        </w:rPr>
        <w:t xml:space="preserve"> फेरि येशूले तालको किनारमा शिक्षा दिन थाल्नुभयो। उहाँको चारैतिर ठूलो भीड जम्मा भएपछि तालमा भएको एउटा डुङ्गामा चढेर बस्‍नुभयो। मानिसहरूचाहिँ तालको किनारमा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तिनीहरूलाई धेरै कुराहरू दृष्‍टान्तहरूद्वारा सिकाउनुभयो। उहाँले आफ्नो शिक्षामा तिनीहरूलाई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“ध्यान दिएर सुन! एक जना किसान बिउ छर्नलाई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उसले जब बिउ छर्दैथियो, केही बिउ बाटोमा परे; अनि चराहरू आएर खाइदिए।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केही ढुङ्गेनी जमिनमा परे, जहाँ धेरै माटो थिएन। माटो पर्याप्‍त नभएकोले ती चाँडै उम्रे।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घाम लाग्यो, ती बिरुवाहरू ओइलाए; अनि तिनीहरूमा जरा नभएको हुनाले सुकिहाले।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 केही बिउचाहिँ काँडाका झाडीमा परे; अनि काँडाहरू बढे, र ती बिरुवाहरूलाई निसासिदिए, अनि तिनीहरूले कुनै फल फलाउन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 बिउहरूचाहिँ असल जमिनमा परे। ती उम्रँदै र फस्टाउँदै गएर तीस, साठी र सय गुणासम्म फल फलाए।”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येशूले भन्‍नुभयो, “जसको सुन्‍ने कान छ, त्यसले सुनोस् र बुझोस्।”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उहाँ एकलै हुनुभयो, ती बाह्र चेलाहरू र उहाँका चारैतिर भएकाहरूले दृष्‍टान्तहरूका विषयमा उहाँलाई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तिनीहरूलाई भन्‍नुभयो, “परमेश्‍वरको राज्यको रहस्य तिमीहरूलाई प्रकट गरिएको छ, तर अरूलाई हरेक कुरा दृष्‍टान्तहरूमा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धर्मशास्त्र पूरा होस्: “ ‘तिनीहरूले हेरिरहनेछन्, तर कहिल्यै देख्नेछैनन्; सुन्‍न त सुनिरहनेछन्, तर कहिल्यै बुझ्नेछैनन्; नत्रता तिनीहरूले पश्‍चात्ताप गर्नेथिए र क्षमा पाउनेथिए।’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येशूले तिनीहरूलाई भन्‍नुभयो, “के तिमीहरू यो दृष्‍टान्त बुझ्दैनौ? त्यसो भए तिमीहरूले अरू दृष्‍टान्त कसरी बुझौला?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बिउ छर्नेले वचन छर्दछ।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कति मानिसहरू बाटोतिर परेका बिउजस्तै हुन्, जहाँ वचन छरिन्छ; तिनीहरूले जब यसलाई सुन्छन्, तब शैतान आउँछ र तिनीहरूमा छरिएको त्यो वचन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अरूचाहिँ ढुङ्गेनी ठाउँमा छरिएका बिउजस्तै हुन्, तिनीहरूले वचन सुन्‍नेबित्तिकै आनन्दसाथ त्यसलाई ग्रहण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तिनीहरूका जरा नभएकाले ती थोरै समयका लागि मात्र रहन्छन्। अनि जब वचनको कारण दुःख र सतावट आइपर्दछ, तब तिनीहरू झट्टै पछि हट्छन्।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अझ अरूचाहिँ काँडाहरूमा छरिएका बिउजस्तै हुन्, जसले वचन 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यस जीवनको फिक्री र धनसम्पत्तिको छल, र अरू थोकहरूको मोह आउँछ; र वचनलाई निसासिदिन्छन्, र त्यो नफल्ने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अरूचाहिँ असल माटोमा परेका बिउजस्तै हुन्, जसले वचन सुन्दछन्, त्यसलाई ग्रहण गर्दछन्; अनि तीस गुणा, साठी गुणा र सय गुणासम्म फल फलाउँछन्।”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तिनीहरूलाई भन्‍नुभयो, “के तिमीहरूले बत्ती ल्याएर भाँडोमुनि अथवा खाटमुनि नराखेर त्यसलाई सामदानमाथि राख्दैनौ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 लुकाइन्छ, त्यो प्रकट हुनका लागि हो र जे गुप्‍तमा राखिन्छ, त्यो प्रकट गरिनको लागि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यदि कसैका सुन्‍ने कानहरू छन् भने त्यसले सुनोस् र बुझोस्।”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अझै भन्‍नुभयो, “तिमीहरू जे सुन्छौ, त्यसलाई होसियारीसाथ विचार गर। जुन नापले तिमीहरू अरूहरूलाई नाप्दछौ, तिमीहरू पनि त्यही नापले अर्थात् अझै बढ्ता गरी नापिनेछौ।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जससित छ, त्यसलाई अरू दिइनेछ; र जससित छैन, त्यससित भएको पनि खोसिनेछ।”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फेरि भन्‍नुभयो, “परमेश्‍वरको राज्य यस्तो छ: जब एक जना मानिसले जमिनमा बिउ छर्छ,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राति र दिउँसो, ऊ सुते पनि वा उठे पनि, त्यो बिउ उम्रन्छ; अनि बढ्छ। यद्यपि, यो कसरी हुन्छ सो उसले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माटोले आफैँ अन्‍न फलाउँछ; पहिले बोट, त्यसपछि बाला, त्यसपछि बालामा पूरा दाना लाग्छ।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अन्‍न पाक्नसाथ उसले त्यसमा हँसिया लगाउँछ; किनकि कटनीको बेला आइपुगेको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उहाँले फेरि भन्‍नुभयो, “हामी परमेश्‍वरको राज्यको तुलना केसँग गरौँ? अथवा यसलाई वर्णन गर्नलाई हामीले कुन दृष्‍टान्त प्रयोग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एउटा रायोको बिउजस्तो हो, जुन माटोमा रोपिने बिउहरूमध्ये सबैभन्दा सानो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तैपनि रोपेपछि यो बढेर बारीमा भएका अरू बोटबिरुवाहरूभन्दा ठूलो हुन्छ, जसका हाँगाहरू ठूला हुन्छन्, र चराचुरुङ्गीहरू यसको छहारीमा गुँड बनाएर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यस्ता अरू धेरै दृष्‍टान्तहरूद्वारा येशूले तिनीहरूलाई बुझ्न सक्नेअनुसार वचनहरू सुनाउनुभयो।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तिनीहरूसित दृष्‍टान्तहरू प्रयोग नगरी केही भन्‍नुभएन; तर उहाँ आफ्ना चेलाहरूसित एकलै हुँदा तिनीहरूलाई सबैको अर्थ बताइदिनुहुन्थ्यो।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त्यही दिन, साँझ परेपछि उहाँले चेलाहरूलाई भन्‍नुभयो, “हामी पारिपट्टि जाऔँ।”</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भीडलाई बिदा दिइसकेपछि, येशू जुन डुङ्गामा बस्‍नुभएको थियो, तिनीहरूले त्यसैमा उहाँलाई लगे। त्यस बेला त्यहाँ अरू डुङ्गाहरू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 समयमा डरलाग्दो आँधी आयो र छालहरू डुङ्गामा बज्रिन लागे। पानीले त्यस डुङ्गालाई डुबाउनै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येशूचाहिँ डुङ्गाको पछिल्‍लो भागमा एउटा सिरानी लगाएर निदाइरहनुभएको थियो। अनि चेलाहरूले उहाँलाई बिउँझाएर भने, “हे गुरु, हामी डुब्नै लागेका छौँ, र पनि तपाईंले वास्ता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उहाँले उठेर आँधी र छालहरूलाई हप्काउँदै भन्‍नुभयो, “चुप लाग्! शान्त होइजा!” तब आँधी उत्तिनै खेर पूर्ण रूपले थामियो, र पूरै शान्त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उहाँले आफ्ना चेलाहरूलाई भन्‍नुभयो, “तिमीहरू किन यति साह्रै डराउँछौ? के तिमीहरूमा अझ पनि विश्‍वास 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 निकै डराए, र आपसमा भने, “यिनी को हुन्? आँधी र छालहरूले पनि यिनको आज्ञा मान्दा रहेछन्!”</w:t>
      </w:r>
      <w:r>
        <w:rPr>
          <w:lang w:val="ne_NP" w:bidi="ne_NP"/>
        </w:rPr>
      </w:r>
      <w:r>
        <w:rPr>
          <w:lang w:val="ne_NP" w:bidi="ne_NP"/>
        </w:rPr>
      </w:r>
    </w:p>
    <w:p>
      <w:pPr/>
      <w:r>
        <w:rPr>
          <w:lang w:val="ne_NP" w:bidi="ne_NP"/>
        </w:rPr>
      </w:r>
    </w:p>
    <w:p>
      <w:pPr>
        <w:pStyle w:val="Heading2"/>
      </w:pPr>
      <w:r>
        <w:rPr>
          <w:lang w:val="ne_NP" w:bidi="ne_NP"/>
        </w:rPr>
        <w:t>Mark 5:1</w:t>
      </w:r>
      <w:r>
        <w:rPr>
          <w:lang w:val="ne_NP" w:bidi="ne_NP"/>
        </w:rPr>
      </w:r>
    </w:p>
    <w:p>
      <w:pPr/>
      <w:r>
        <w:rPr>
          <w:lang w:val="ne_NP" w:bidi="ne_NP"/>
        </w:rPr>
      </w:r>
      <w:r>
        <w:rPr>
          <w:vertAlign w:val="superscript"/>
          <w:lang w:val="ne_NP" w:bidi="ne_NP"/>
        </w:rPr>
        <w:t>1</w:t>
      </w:r>
      <w:r>
        <w:rPr>
          <w:lang w:val="ne_NP" w:bidi="ne_NP"/>
        </w:rPr>
        <w:t xml:space="preserve"> उहाँहरू तालको पारिपट्टि गिरासिनीहरूको मुलुकमा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येशू डुङ्गाबाट बाहिर निस्कनुभयो, तब त्यहाँ अशुद्ध आत्मा लागेको एउटा मानिस चिहानबाट उहाँलाई भेट्न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मानिस चिहानहरूमा बस्थ्यो। कसैले पनि त्यसलाई साङ्लोले पनि बाँधेर राख्न सक्दैनथ्यो।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किनभने धेरै पल्ट त्यसलाई हातखुट्टामा साङ्लोले बाँधिएको थियो; तर त्यसले साङ्लाहरू चुडाउँथ्यो, र खुट्टाका फलामहरू भाँच्थ्यो। त्यसलाई अधीनमा राख्न सक्ने बल कसैसँग थिएन।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दिनरात चिहानहरूमा र पहाडहरूमा रहन्थ्यो; चिच्याउँथ्यो र आफैँलाई ढुङ्गाले काट्ने गर्दथ्यो।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त्यसले टाढैबाट येशूलाई देख्यो, तब त्यो दगुरेर उहाँको सामु गई उहाँलाई दण्डवत्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चर्को सोरले कराएर भन्यो, “हे सर्वोच्‍च परमेश्‍वरका पुत्र येशू, तपाईं मसित के चाहनुहुन्छ? परमेश्‍वरको नाममा बिन्ती गर्दछु, मलाई नसताउनुहोस्!”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येशूले त्यसलाई भन्‍नुभएको थियो, “हे अशुद्ध आत्मा, तँ यस मानिसबाट बाहिर निस्केर जा!”</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येशूले त्यसलाई सोध्नुभयो, “तेरो नाम के हो?” त्यसले जवाफ दियो, “मेरो नाम फौज हो; किनकि हामी धेरै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त्यसले येशूलाई त्यस इलाकादेखि तिनीहरूलाई बाहिर नपठाउन बारम्बार बिन्ती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नजिकै, पहाडमा सुँगुरहरूको एउटा ठूलो बगाल चरिरहेको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भूतआत्माहरूले येशूलाई यसरी बिन्ती गरे, “हामीलाई ती सुँगुरहरूमा पठाउनुहोस्; तिनीहरूभित्र पस्‍न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तिनीहरूलाई अनुमति दिनुभयो; अनि अशुद्ध आत्माहरू निस्केर सुँगुरहरूभित्र पसे। करिब दुई हजार सुँगुरको बगाल भिरालो किनारबाट हुरमुरिँदै गएर तालमा खसेर डुबेर मरे।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सुँगुर चराउनेहरू त्यहाँबाट भागे। सहर र गाउँतिर गएर त्यो खबर सुनाइदिए, तब मानिसहरू के भएको थियो, सो हेर्न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तिनीहरू येशूकहाँ आए, तब तिनीहरूले दुष्‍ट आत्माको फौजले भरिएको त्यस मानिसलाई लुगा पहिरेको र ठिक भएर त्यहाँ बसिरहेको देखे; अनि तिनीहरू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जतिले यो देखेका थिए, तिनीहरूले त्यस दुष्‍ट आत्मा लागेको मानिसलाई के भएको थियो, र सुँगुरहरूको विषयमा पनि मानिसहरूलाई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मानिसहरूले येशूलाई त्यस क्षेत्रबाट गइहाल्नुहोस् भनेर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 डुङ्गामा चढ्न लाग्नुहुँदा त्यो दुष्‍ट आत्माले सताएको मानिस आएर उहाँसँगै जान पाऊँ भनी बिन्ती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येशूले मान्‍नुभएन, बरु यसो भन्‍नुभयो, “घरमा जाऊ, र आफ्नो परिवारलाई तिम्रा लागि प्रभुले कति ठूलो काम गर्नुभएको छ र उहाँले तिमीप्रति कति कृपा देखाउनुभयो, त्यो सबैलाई भनिदेऊ।”</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त्यो मानिस गइहाल्यो र येशूले उसका लागि के गर्नुभयो, त्यो डेकापोलिसमा भन्‍न थाल्यो; अनि सबै मानिसहरू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फेरि येशू डुङ्गामा चढी तालपारि जानुभयो। उहाँ तालको किनारमा हुँदा एउटा ठूलो भीड उहाँका चारैतिर भेला 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सभाघरका शासकहरूमध्ये याइरस नाम भएका एक जना त्यहाँ आए। येशूलाई देखेर तिनी उहाँको पाउमा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उहाँलाई एकदमै बिन्ती गरे, “मेरी सानी छोरी मर्नै लागेकी छे। दया गरेर तपाईंका हात त्यसमाथि राखिदिनुहोस्, र त्यो निको होस्, र त्यो बाँचोस्।”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येशू तिनीसित जानुभयो। एउटा ठूलो भीडले उहाँलाई पछ्यायो र उहाँका चारैतिर ठेलमठेल 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त्यहाँ बाह्र वर्षदेखि रगत बग्ने व्यथाले सताइएकी एउटी स्त्री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धेरै चिकित्सकहरू लगाएर उपचार गरेकी थिइन्, र भएभरको सबै कुरा खर्च गरिसकेकी थिइन्; तर पनि लाभ हुनुको साटो झन्-झन् खराब अवस्थामा पुगेकी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तिनले येशूको विषयमा सुनिन्, तब भीडको पछिल्तिरबाट आइन् र उहाँको वस्त्र छोइन्;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तिनले सोचेकी थिइन्, “यदि मैले उहाँको वस्त्र छुन मात्र पाएँ भने पनि म निको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तुरुन्तै तिनको रगत बन्द भइहाल्यो, र आफ्नो शरीरमा रोग निको भएको तिनले थाहा पाइन्।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येशूलाई आफ्नो शरीरबाट शक्ति बाहिर निस्केको तुरुन्तै थाहा भयो। उहाँले भीडमा पछि फर्केर सोध्नुभयो, “मेरो वस्त्र कसले छोयो?”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उहाँका चेलाहरूले जवाफ दिए, “मानिसहरूका भीडले तपाईंलाई घचेटिरहेका देख्दैहुनुहुन्छ, र पनि सोध्नुहुन्छ, ‘मलाई कसले छोयो?’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येशूले आफूलाई कसले छोयो भनी चारैतिर हेर्नुभयो।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ती स्त्रीले आफूमा के भएको थियो, सो जानेर आइन् र उहाँको पाउमा घोप्टो परिन्; अनि डरले काँप्दै उहाँलाई सबै साँचो कुरा बताइन्।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त्यसलाई भन्‍नुभयो, “छोरी, तिम्रो विश्‍वासले तिमीलाई निको पारेको छ। शान्तिसित जाऊ। तिमी आफ्नो कष्‍टबाट मुक्त 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 बोलिरहनुभएकै बेला केही मानिसहरू सभाघरका शासक याइरसको घरबाट आएर भने, “तपाईंकी छोरीको मृत्यु भयो। अब गुरुज्यूलाई किन अरू दुःख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उनीहरूले भनेको कुराको वास्तै नराखी येशूले सभाघरका शासकलाई भन्‍नुभयो, “नडराऊ, विश्‍वास मात्र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आफूसित पत्रुस, याकोब र तिनका भाइ यूहन्‍नाबाहेक अरूलाई आउन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जब उहाँहरू सभाघरका शासकको घरमा आइपुग्नुभयो; तब येशूले मानिसहरू रुँदै र कराउँदै खैलाबैला गरिरहेका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 भित्र पसेर तिनीहरूलाई भन्‍नुभयो, “किन यस्तो रुवाइ र खैलाबैला गर्छौ? केटी मरेकी छैन, तर निदाइरहेकी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तिनीहरूले उहाँको उपहास गरेर हाँसे। उहाँले तिनीहरू सबैलाई बाहिर निकाल्नुभयो; अनि केटीका बुबा, आमा र आफूसित भएका चेलाहरूलाई लिएर केटी भएको ठाउँमा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उहाँले त्यसको हात समात्नुभयो र त्यसलाई भन्‍नुभयो, “ तालिता कौम!*” (जसको अर्थ हो, “हे सानी केटी, म तिमीलाई भन्दछु, उठ!”)।</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त्यो केटी तुरुन्तै जुरुक्‍क ऊठी, र यताउता हिँडी (ऊ बाह्र वर्षकी थिई)। यो देखेर तिनीहरूले अति अचम्म माने।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उहाँले यसबारे कसैलाई नभन्‍नू भनेर आज्ञा दिँदै त्यस केटीलाई केही खानेकुरा दिनू भनी तिनीहरूलाई भन्‍नुभयो।</w:t>
      </w:r>
      <w:r>
        <w:rPr>
          <w:lang w:val="ne_NP" w:bidi="ne_NP"/>
        </w:rPr>
      </w:r>
      <w:r>
        <w:rPr>
          <w:lang w:val="ne_NP" w:bidi="ne_NP"/>
        </w:rPr>
      </w:r>
    </w:p>
    <w:p>
      <w:pPr/>
      <w:r>
        <w:rPr>
          <w:lang w:val="ne_NP" w:bidi="ne_NP"/>
        </w:rPr>
      </w:r>
    </w:p>
    <w:p>
      <w:pPr>
        <w:pStyle w:val="Heading2"/>
      </w:pPr>
      <w:r>
        <w:rPr>
          <w:lang w:val="ne_NP" w:bidi="ne_NP"/>
        </w:rPr>
        <w:t>Mark 6:1</w:t>
      </w:r>
      <w:r>
        <w:rPr>
          <w:lang w:val="ne_NP" w:bidi="ne_NP"/>
        </w:rPr>
      </w:r>
    </w:p>
    <w:p>
      <w:pPr/>
      <w:r>
        <w:rPr>
          <w:lang w:val="ne_NP" w:bidi="ne_NP"/>
        </w:rPr>
      </w:r>
      <w:r>
        <w:rPr>
          <w:vertAlign w:val="superscript"/>
          <w:lang w:val="ne_NP" w:bidi="ne_NP"/>
        </w:rPr>
        <w:t>1</w:t>
      </w:r>
      <w:r>
        <w:rPr>
          <w:lang w:val="ne_NP" w:bidi="ne_NP"/>
        </w:rPr>
        <w:t xml:space="preserve"> येशू त्यहाँबाट निस्केर आफ्ना चेलाहरूसित आफू हुर्केको सहरमा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शब्बाथ आएपछि उहाँले सभाघरमा सिकाउन लाग्नुभयो; अनि उहाँलाई सुन्‍नेहरू धेरै जना छक्‍क परे। तिनीहरूले सोधे, “यस मानिसले यी कुराहरू कहाँबाट पाए? यसलाई दिइएको यो कस्तो बुद्धि हो? यसले गरेका यी अचम्मका कामहरू उल्‍लेखनीय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यो सिकर्मी होइन? के यो मरियमको छोरा, र याकोब, योसेफ, यहूदा र सिमोनको दाजु होइन? के यसका बहिनीहरू यहाँ हामीसित छैनन्?” अनि तिनीहरू उहाँसित चिढिए।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येशूले तिनीहरूलाई भन्‍नुभयो, “आफ्नै सहरमा, आफ्नै नातेदारहरूको बीचमा र आफ्नै घरमा बाहेक अरू कहीँ पनि अगमवक्तालाई अनादर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त्यहाँ केही बिरामीहरूमाथि हात राखेर तिनीहरूलाई निको पार्ने कामबाहेक अरू कुनै अचम्मका कामहरू गर्न सक्नुभएन।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तिनीहरूका अविश्‍वास देखेर छक्‍क पर्नुभयो। त्यसपछि येशू चारैतिर सिकाउँदै एउटा गाउँदेखि अर्को गाउँमा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उहाँले बाह्र जनालाई आफूकहाँ बोलाउनुभयो, र तिनीहरूलाई दुई-दुई जना गरेर पठाउनुभयो; अनि तिनीहरूलाई अशुद्ध आत्माहरू धपाउने अधिकार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उहाँका आदेशहरू यस्ता थिए: “यात्राका लागि एउटा लहुरोबाहेक केही पनि नलिनू; न रोटी, न थैली, न पटुकामा पैसा।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जुत्ता लगाउनू, तर दुईसरो लुगा नबोक्नू।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 कुनै घरमा पस्छौ, तिमीहरूले त्यो सहरलाई नछोडेसम्म त्यहीँ अतिथीको रूपमा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यदि कुनै ठाउँमा तिमीहरूलाई स्वागत हुँदैन वा तिमीहरूका कुरा सुनिँदैन भने तिमीहरू त्यो ठाउँ छोडेर जाँदा तिनीहरूका विरुद्धमा गवाहीको निम्ति आफ्ना पैतालाको धुलोसमेत टक्टक्याइदेओ।”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गए, र मानिसहरूले पश्‍चात्ताप गर्नुपर्छ भनी प्रचार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धेरै भूतहरू धपाए, र धेरै रोगीहरूलाई तेलले अभिषेक गरेर निको पारे।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राजा हेरोदले येशूको विषयमा सुने; किनकि उहाँको नाम चारैतिर प्रचलित भएको थियो। कतिले भन्दैथिए, “बप्‍तिस्मा दिने यूहन्‍ना मरेकाहरूबाट जीवित भएछन्, त्यसकारण तिनीद्वारा शक्तिशाली कामहरू भइरहेका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अरूले भने, “तिनी एलिया हुन्।” अनि अझै अरूले यसो भनी दाबी गरे, “तिनी उहिलेका अगमवक्ताहरूमध्ये एक जना अगमवक्ता हुन्।”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हेरोदले यो सुने, तिनले भने, “मैले शिर कटाएको मानिस यूहन्‍ना मरेकोबाट जीवित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हेरोद आफैँले यूहन्‍नालाई पक्रन र बाँधेर झ्यालखानामा हाल्ने आदेश दिएका थिए; किनभने तिनले आफ्नै भाइ फिलिपकी पत्नी हेरोदियासको कारणले यसो गरेका थिए; जसलाई तिनले विवाह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यूहन्‍नाले हेरोदलाई यसो भनेका थिए, “आफ्नै भाइकी पत्नी राख्नु तपाईंलाई उचित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हेरोदियासले यूहन्‍नामाथि इबी पालिराखेकी थिइन्; अनि तिनलाई मार्न चाहन्थिन्, तर तिनले सकेकी थिइनन्।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हेरोद यूहन्‍नादेखि डराउँथे, र तिनलाई सुरक्षित राखेका थिए; किनकि तिनी एक धर्मी र पवित्र मानिस हुन् भनेर तिनले जान्दथे। जब हेरोदले यूहन्‍नाका कुरा सुन्थे, तब तिनी साह्रै विचलित हुन्थे, तर पनि तिनको कुरा सुन्‍न मन पराउँथे।</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आखिरमा अनुकूल समय आयो। आफ्नो जन्मदिनमा हेरोदले आफ्ना उच्‍च पदाधिकारीहरू, सेनाका सेनापतिहरू र गालील प्रदेशका प्रमुख व्यक्तिहरूका निम्ति एउटा ठूलो भोजको आयोजना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हेरोदियासकी छोरी भित्र आएर नाची; अनि उसले हेरोद र तिनका भोजमा आएका पाहुनाहरूलाई खुशी पारी। राजाले त्यस केटीलाई भने, “तिमी जे चाहन्छ्यौ, सो मसित माग, म तिमीलाई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तिनले शपथ खाएर उसलाई वचन दिए, “तिमीले जे माग्छ्यौ, सो म तिमीलाई दिनेछु, मेरो आधा राज्यसम्म पनि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गएर आफ्नी आमालाई सोधी, “म के मागूँ?” तिनले जवाफ दिइन्, “बप्‍तिस्मा दिने यूहन्‍नाको शिर।”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केटी तुरुन्तै हतारिँदै भित्र राजाकहाँ गएर यो बिन्ती चढाई: “तपाईंले अहिल्यै बप्‍तिस्मा दिने यूहन्‍नाको शिर मलाई यस थालमा दिनुहोस् भन्‍ने म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राजा अत्यन्तै दुःखित भए; तर आफ्नो शपथ र भोजमा बसेका पाहुनाहरूका निम्ति उसलाई इन्कार गर्ने इच्छा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तिनले तुरुन्तै जल्‍लादलाई यूहन्‍नाको शिर ल्याउनू भनेर आज्ञा दिई पठाए। त्यो मानिस गयो, र झ्यालखानामा यूहन्‍नाको शिर काट्यो,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तिनको शिर एउटा थालमा ल्यायो। तिनले त्यो त्यस केटीलाई दिए; अनि उसले त्यो आफ्नी आमालाई दिई।</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सुनेर यूहन्‍नाका चेलाहरू आए; र तिनको लास लगेर चिहानमा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प्रेरितहरू येशूको वरिपरि भेला भए, र आफूले गरेका र आफूले सिकाएका सबै कुराहरू बताए।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मानिसहरू आवतजावत गरेका कारण उहाँहरूले खानसमेत मौका पाउनुभएको थिएन। तब उहाँले तिनीहरूलाई भन्‍नुभयो, “तिमीहरू मसित एकान्त ठाउँमा हिँड, र केही बेर विश्राम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उहाँहरू अलग्गै एउटा डुङ्गामा चढेर पर एउटा एकान्त ठाउँमा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धेरैले उहाँहरूलाई जाँदै गर्नुभएको देखेर उहाँहरूलाई चिनिहाले; अनि सबै सहरहरूबाट आएकाहरू पैदलै दौडेर उहाँहरूभन्दा अगि नै त्यस ठाउँमा पुगे।</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येशू ओर्लनुभयो, तब उहाँले एउटा ठूलो भीडलाई देख्नुभयो। उहाँले तिनीहरूलाई देखेर टिठ्याउनुभयो; किनकि तिनीहरू गोठाला नभएका भेडाहरूझैँ थिए। यसकारण उहाँले तिनीहरूलाई धेरै कुराहरू सिकाउन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बेला दिन ढल्किसकेको थियो। त्यसकारण उहाँका चेलाहरूले उहाँकहाँ आएर भने, “यो एउटा सुनसान ठाउँ हो, र समय धेरै ढिलो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मानिसहरूलाई पठाइदिनुहोस्, ताकि तिनीहरू छेउछाउका गाउँ र बस्तीहरूतिर गएर आफ्ना लागि केही खानेकुराहरू किनून्।”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उहाँले भन्‍नुभयो, “तिमीहरूले नै तिनीहरूलाई केही खान देओ।” तिनीहरूले उहाँलाई भने, “त्यसका लागि छ महिनाभन्दा बढीको ज्याला चाहिन्छ! के हामी गएर रोटीको लागि यति धेरै खर्च गरेर तिनीहरूलाई खान दिएको तपाईं चाहनुहुन्छ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उहाँले सोध्नुभयो, “तिमीहरूसित कति वटा रोटी छन्? जाओ, गएर हेर।” तिनीहरूले पत्ता लगाएर भने, “पाँच वटा रोटी र दुई वटा माछा 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येशूले सबै मानिसलाई झुण्ड-झुण्ड बनाएर हरियो चउरमा बसून् भनी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यसकारण तिनीहरू सय-सय र पचास-पचासको झुण्ड बनाएर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 पाँच वटा रोटी र दुई वटा माछा लिएर स्वर्गतिर हेर्दै उहाँले धन्यवाद दिनुभयो, र रोटी भाँच्नुभयो। तब उहाँले ती कुराहरू मानिसहरूमा बाँडिदिनको लागि चेलाहरूलाई दिनुभयो। उहाँले ती दुई माछाहरू पनि तिनीहरूलाई बाँडिदिनुभयो।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 सबैले पेटभरि खाए।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अनि चेलाहरूले उब्रेका टुक्राहरू जम्मा पार्दा रोटी र माछाले बाह्र डालाभरि उठाए।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 खानेहरूमा पुरुषहरू मात्रै पाँच हजार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तुरुन्तै येशूले आफ्ना चेलाहरूलाई डुङ्गामा चढाएर उहाँभन्दा पहिल्यै बेथसेदामा जान लगाउनुभयो। अनि आफूले चाहिँ भीडलाई बिदा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तिनीहरूबाट बिदा भएपछि उहाँ प्रार्थना गर्नलाई एउटा पहाडमा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 बेला रात परिसकेको थियो। डुङ्गा तालको माझमा थियो, र उहाँचाहिँ एकलै किनारमा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उहाँले चेलाहरूलाई डुङ्गा खियाउनका लागि खूबै परिश्रम गरिरहेका देख्नुभयो; किनकि बतास तिनीहरूको विपरीतबाट चलिरहेको थियो। अनि बिहान तीन बजेतिर उहाँ समुद्रमाथि हिँड्दै तिनीहरूतिर जानुभयो। उहाँले तिनीहरूलाई उछिनेर जान लाग्नुहुँदा,</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जब तिनीहरूले उहाँलाई तालमाथि हिँडिरहनुभएको देखे, तब तिनीहरूले उहाँलाई भूत हो भनी ठानेर जोडले चिच्याए;</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किनकि तिनीहरू उहाँलाई देखेर भयभीत भए। तर तुरुन्तै उहाँले तिनीहरूलाई भन्‍नुभयो, “साहस गर! म नै हुँ; नडराओ।”</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तब उहाँ तिनीहरूसित डुङ्गामा चढ्नुभयो, र बतास थामियो। तिनीहरू अत्यन्तै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किनकि तिनीहरूले ती रोटीहरूको विषयमा अझै बुझेका थिएनन्; तिनीहरूका हृदय कठोर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उहाँहरू पारि तर्नुभएपछि गनेसरेतमा आइपुग्नुभयो, र डुङ्गा किनारमा लगाउनुभयो।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उहाँहरू डुङ्गाबाट निस्कनसाथ येशूलाई मानिसहरूले चिनिहाले।</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तिनीहरू सारा प्रदेशभरि दगुरे, र उहाँ जहाँ-जहाँ हुनुहुन्छ भनी सुने, त्यहाँ-त्यहाँ रोगीहरूलाई ओछ्यानमा बोकेर लगे।</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अनि उहाँ जुनसुकै ठाउँ अर्थात् गाउँहरू, सहरहरू र बस्तीहरूमा जानुहुन्थ्यो, तिनीहरूले रोगीहरूलाई सार्वजनिक स्थलहरूमा राखिदिन्थे। तिनीहरूले उहाँको वस्त्रको किनार मात्र भए पनि छुन पाऊन् भनी उहाँलाई बिन्ती गरे; अनि जतिले उहाँलाई छोए, तिनीहरू सबै निको भए।</w:t>
      </w:r>
      <w:r>
        <w:rPr>
          <w:lang w:val="ne_NP" w:bidi="ne_NP"/>
        </w:rPr>
      </w:r>
      <w:r>
        <w:rPr>
          <w:lang w:val="ne_NP" w:bidi="ne_NP"/>
        </w:rPr>
      </w:r>
    </w:p>
    <w:p>
      <w:pPr/>
      <w:r>
        <w:rPr>
          <w:lang w:val="ne_NP" w:bidi="ne_NP"/>
        </w:rPr>
      </w:r>
    </w:p>
    <w:p>
      <w:pPr>
        <w:pStyle w:val="Heading2"/>
      </w:pPr>
      <w:r>
        <w:rPr>
          <w:lang w:val="ne_NP" w:bidi="ne_NP"/>
        </w:rPr>
        <w:t>Mark 7:1</w:t>
      </w:r>
      <w:r>
        <w:rPr>
          <w:lang w:val="ne_NP" w:bidi="ne_NP"/>
        </w:rPr>
      </w:r>
    </w:p>
    <w:p>
      <w:pPr/>
      <w:r>
        <w:rPr>
          <w:lang w:val="ne_NP" w:bidi="ne_NP"/>
        </w:rPr>
      </w:r>
      <w:r>
        <w:rPr>
          <w:vertAlign w:val="superscript"/>
          <w:lang w:val="ne_NP" w:bidi="ne_NP"/>
        </w:rPr>
        <w:t>1</w:t>
      </w:r>
      <w:r>
        <w:rPr>
          <w:lang w:val="ne_NP" w:bidi="ne_NP"/>
        </w:rPr>
        <w:t xml:space="preserve"> एक दिन यरूशलेमबाट आएका फरिसी र व्यवस्थाका केही शिक्षकहरू येशूका चारैतिर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उहाँका केही चेलाहरूले अशुद्ध हात, अर्थात् हात नधोई भोजन गरिरहेका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(फरिसीहरू र सारा यहूदीहरू पुर्खाहरूका परम्पराको विधिअनुसार हात नधोई भोजन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 बजारबाट आउँछन्, तिनीहरू स्‍नान नगरी खाँदैनन्। अनि तिनीहरू कचौरा, जग, कित्लीहरू पखाल्नेजस्ता अरू धेरै किसिमका परम्परा मान्दछन्।)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फरिसीहरू र व्यवस्थाका शिक्षकहरूले येशूलाई सोधे, “तपाईंका चेलाहरू किन पुर्खाहरूको परम्पराअनुसार चल्दैनन्, तर अशुद्ध हातले भोजन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जवाफ दिनुभयो, “तिमी कपटीहरूको विषयमा अगमवाणी गर्दा यशैयाले ठिकै भनेका थिए; जस्तो लेखिएको छ: “ ‘यी मानिसहरूले आफ्ना ओठले मात्र मेरो आदर गर्छन्, तर तिनीहरूको हृदय मदेखि टाढा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व्यर्थमा मेरो आराधना गर्छन्, तिनीहरूको शिक्षा मानवीय नियम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परमेश्‍वरका आज्ञाहरू त्यागेर मानिसहरूको परम्परामा लागिरहन्छौ।”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उहाँले तिनीहरूलाई भन्‍नुभयो: “तिमीहरूसित आफ्नै परम्पराको निम्ति परमेश्‍वरका आज्ञाहरू पन्छाउने चतुर उपाय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मोशाले भने, ‘आफ्ना बुबाआमालाई आदर गर,’ अनि, ‘जसले आफ्ना बुबा वा आमालाई सराप्छ, त्यो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तिमीहरू भन्दछौ, कुनै मानिसले आफ्ना बुबा वा आमालाई ‘तपाईंले मबाट जुन सहायता पाउनुपर्ने हो, त्यो कुर्बान हो’ अर्थात् परमेश्‍वरलाई चढाइसकिएको भेटी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त्यसलाई आफ्ना बुबा वा आमाका लागि केही गर्न दिँदैनौ।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तिमीहरूले चलिआएको आफ्ना परम्पराद्वारा परमेश्‍वरको वचनलाई व्यर्थको तुल्याउँछौ। तिमीहरूले यस्ता धेरै कुराहरू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भीडलाई आफूकहाँ बोलाएर भन्‍नुभयो, “तिमीहरू हरेकले मेरो कुरा सुन, र त्यसलाई बुझ।</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मानिसको बाहिरबाट कुनै पनि कुरा ऊभित्र पसेमा उसलाई अशुद्ध बनाउन सक्दैन। बरु उसको हृदयबाट जे बाहिर निस्कँदछन्, ती कुराहरूले चाहिँ उसलाई अशुद्ध बनाउँदछन्।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जसको सुन्‍ने कान छ, त्यसले सुनोस् र बुझोस्।”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 भीडलाई छोडेर घरभित्र पस्‍नुभयो, तब उहाँका चेलाहरूले उहाँलाई त्यस दृष्‍टान्तको विषयमा सोधे।</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सोध्नुभयो, “के तिमीहरू यतिका अबुझ छौ? बाहिरबाट मानिसभित्र पसेको कुनै कुराले पनि उसलाई अशुद्ध बनाउन सक्दैन भनी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त्यो त उसको हृदयमा होइन, तर पेटमा पस्छ, र शरीरबाट बाहिर निस्कन्छ।” त्यसो भनेर येशूले सबै भोजन शुद्ध छन् भनी घोषणा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अझ भन्‍नुभयो: “मानिसबाट जे बाहिर निस्कन्छ, त्यसले उसलाई ‘अशुद्ध’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मानिसको हृदयबाट दुष्‍ट विचारहरू आउँछन्; अनैतिकता, चोरी, हत्या,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व्यभिचार, लोभ, ईर्ष्या, छल, कामुकता, डाह, निन्दा, घमण्ड र मूर्खता।</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सबै दुष्‍ट कुराहरू भित्रबाट नै निस्कन्छन्, र मानिसलाई अशुद्ध बनाउँछन्।”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 त्यो ठाउँ छोडेर टायरका छेउछाउका इलाकाहरूतिर जानुभयो। उहाँ एउटा घरमा पस्‍नुभयो, र यो कुरा कसैलाई थाहा नभएको चाहनुहुन्थ्यो; तरै पनि उहाँले आफ्नो उपस्थिति गुप्‍त राख्न सक्नुभएन।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वास्तवमा अशुद्ध आत्माले सताएकी एउटी केटीकी आमा येशूको विषयमा सुन्‍नसाथ आइन्, र उहाँको पाउमा परिन्।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 स्त्री सिरियाको फोनिकेमा जन्मेकी ग्रीक थिइन्। तिनले येशूलाई आफ्नी छोरीबाट भूत निकालिदिन बिन्ती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तिनलाई भन्‍नुभयो, “पहिला बालबच्‍चालाई पेटभरि खान देऊ; किनकि तिनीहरूको रोटी लगेर कुकुरहरूलाई फालिदिनु उचित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जवाफ दिइन्, “हो प्रभु, तर कुकुरहरूले पनि त टेबुलमुनि बालबच्‍चाले खसालेका टुक्राहरू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उहाँले तिनलाई भन्‍नुभयो, “तिमीले यस्तो जवाफ दिएको हुनाले तिमी घरमा जाऊ; तिम्री छोरीलाई भूतले छोडिसकेको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 घर फर्केर गइन्, र आफ्नी छोरीलाई ओछ्यानमा ढल्किएकी र भूत निस्किसकेको भेट्टाइन्।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येशू टायर वरपरको ठाउँ छोडेर सीदोन हुँदै गालीलको समुद्र र डेकापोलिसको क्षेत्रतिर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त्यहाँ केही मानिसहरूले एक जना बहिरो र लाटो मानिसलाई उहाँकहाँ ल्याए। अनि त्यसमाथि हात राखिदेऊन् भनी येशूलाई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येशूले त्यस मानिसलाई भीडबाट अलग्गै एकातिर लग्नुभयो र आफ्ना औँलाहरू त्यस मानिसका कानहरूमा हाल्नुभयो। तब उहाँले थुकेर त्यस मानिसको जिब्रो छुनुभयो।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स्वर्गतिर हेरेर लामो सास लिएर त्यसलाई भन्‍नुभयो, “ एफाता!*” (जसको अर्थ हो, “खोलिजा!”)</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तुरुन्तै त्यस मानिसका कानहरू खोलिए; त्यसको जिब्रो चल्यो र त्यो स्पष्‍ट गरी बोल्न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येशूले तिनीहरूलाई यो कसैलाई नभन्‍नू भनी आज्ञा दिनुभयो; तर उहाँले जति यसो भन्‍नुभयो, तिनीहरूले झन् धेरै यसबारे भनिरहे।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मानिसहरू आश्‍चर्यचकित भएर तिनीहरूले भने, “उहाँले हरेक कुरा असल गर्नुभएको छ! उहाँले बहिरोलाई सुन्‍न सक्ने र लाटोलाई बोल्न सक्ने बनाउनुहुन्छ।”</w:t>
      </w:r>
      <w:r>
        <w:rPr>
          <w:lang w:val="ne_NP" w:bidi="ne_NP"/>
        </w:rPr>
      </w:r>
      <w:r>
        <w:rPr>
          <w:lang w:val="ne_NP" w:bidi="ne_NP"/>
        </w:rPr>
      </w:r>
    </w:p>
    <w:p>
      <w:pPr/>
      <w:r>
        <w:rPr>
          <w:lang w:val="ne_NP" w:bidi="ne_NP"/>
        </w:rPr>
      </w:r>
    </w:p>
    <w:p>
      <w:pPr>
        <w:pStyle w:val="Heading2"/>
      </w:pPr>
      <w:r>
        <w:rPr>
          <w:lang w:val="ne_NP" w:bidi="ne_NP"/>
        </w:rPr>
        <w:t>Mark 8:1</w:t>
      </w:r>
      <w:r>
        <w:rPr>
          <w:lang w:val="ne_NP" w:bidi="ne_NP"/>
        </w:rPr>
      </w:r>
    </w:p>
    <w:p>
      <w:pPr/>
      <w:r>
        <w:rPr>
          <w:lang w:val="ne_NP" w:bidi="ne_NP"/>
        </w:rPr>
      </w:r>
      <w:r>
        <w:rPr>
          <w:vertAlign w:val="superscript"/>
          <w:lang w:val="ne_NP" w:bidi="ne_NP"/>
        </w:rPr>
        <w:t>1</w:t>
      </w:r>
      <w:r>
        <w:rPr>
          <w:lang w:val="ne_NP" w:bidi="ne_NP"/>
        </w:rPr>
        <w:t xml:space="preserve"> ती दिनहरूमा फेरि अर्को एउटा ठूलो भीड जम्मा भयो। तिनीहरूसित खानेकुरा केही नभएकोले, येशूले आफ्ना चेलाहरूलाई आफूकहाँ बोलाएर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यी मानिसहरूलाई टिठ्याउँछु; तिनीहरू हामीसित तीन दिनदेखि सँगै छन्। तिनीहरूसित खानेकुरा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मैले तिनीहरूलाई भोकै घर पठाएँ भने तिनीहरू बाटैमा मूर्च्छा पर्नेछन्; किनकि तिनीहरूमध्ये कोही धेरै टाढाबाट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उहाँका चेलाहरूले जवाफ दिए, “तर यस निर्जन ठाउँमा तिनीहरूलाई खुवाउन प्रशस्त रोटी कहाँ पाउन सकिएला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सोध्नुभयो, “तिमीहरूसित कति वटा रोटी छन्?” तिनीहरूले जवाफ दिए, “सात वटा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भीडलाई भुइँमा बस्‍न लाउनुभयो। जब उहाँले ती सात वटा रोटी लिएर परमेश्‍वरलाई धन्यवाद दिनुभयो, तब उहाँले ती भाँचेर मानिसहरूमा बाँडिदिनका लागि चेलाहरूलाई दिनुभयो, अनि तिनीहरूले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तिनीहरूसित केही साना माछाहरू पनि थिए; उहाँले माछाको लागि पनि धन्यवाद दिएर ती माछाहरू पनि चेलाहरूलाई बाँडिदिन अह्राउनुभयो।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मानिसहरूले पेटभरि खाए। त्यसपछि चेलाहरूले उब्रेका टुक्राहरू सात डालाभरि बटुले।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 प्रायः चार हजार मानिसहरू उपस्थित थिए। त्यसपछि तिनीहरूलाई बिदा गरी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उहाँ आफ्ना चेलाहरूसित डुङ्गामा चढेर दलमनुथाका क्षेत्रमा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फरिसीहरू आएर येशूसँग बहस गर्न लागे। उहाँलाई जाँच गर्नको लागि तिनीहरूले उहाँसित स्वर्गबाट एउटा चिन्ह मागे।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लामो सास लिएर भन्‍नुभयो, “किन यस पुस्ताले चमत्कारी चिन्ह माग्छ? म तिमीहरूलाई साँच्‍चै भन्दछु, यस पुस्तालाई कुनै चिन्ह दिइनेछैन।”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उहाँ तिनीहरूलाई छोडेर डुङ्गामा चढी पारिपट्टि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आफूसित भएको एउटा मात्र रोटीबाहेक चेलाहरूले अरू रोटी डुङ्गामा ल्याउन बिर्सेका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“सावधान होओ!” येशूले तिनीहरूलाई चेतावनी दिनुभयो, “फरिसीहरू र हेरोदको खमिरदेखि होसियार रहो।”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यसबारे आपसमा छलफल गरेर भने, “यो त हामीसित रोटी छैन भनेर भन्‍नुभएको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बहस थाहा पाएर येशूले तिनीहरूलाई सोध्नुभयो: “तिमीहरू किन रोटी छैन भनेर कुरा गर्छौ? तिमीहरू अझै देख्दैनौ वा बुझ्दैनौ? के तिमीहरूको हृदय कठोर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 तिमीहरूका आँखा भएर पनि देख्दैनौ र कान भएर पनि सुन्दैनौ? र के तिमीहरूलाई सम्झना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मैले पाँच रोटीहरू पाँच हजारका निम्ति भाँचेको थिएँ, तिमीहरूले कति डालाभरि टुक्राटाक्रीहरू उठायौ?” “बाह्र,”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जब मैले चार हजारका निम्ति सात वटा रोटीहरू भाँचेको थिएँ, तिमीहरूले कति डालाभरि टुक्राटाक्रीहरू उठायौ?” “सात,”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तिनीहरूलाई भन्‍नुभयो, “के तिमीहरू अझै बुझ्दैनौ?”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उहाँहरू बेथसेदामा आउनुभयो; अनि केही मानिसहरूले एक जना दृष्‍टिविहीनलाई येशूकहाँ ल्याएर त्यसलाई छोइदिन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त्यस दृष्‍टिविहीन मानिसलाई आफ्नो हातमा समातेर गाउँदेखि बाहिर लानुभयो। जब उहाँले त्यसको आँखामा थुकेर आफ्ना हात त्यसमाथि राख्नुभयो, र सोध्नुभयो, “के तिमीले केही देख्यौ?”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मास्तिर हेरेर भन्यो, “म मानिसहरूलाई रूखहरूजस्तै हिँडिरहेको देख्छु।”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आफ्ना हात फेरि एक पल्ट त्यस मानिसको आँखामा राख्नुभयो। तब त्यसका आँखाहरू खोलिए, त्यसको दृष्‍टि फर्केर आयो; अनि त्यसले सबै थोक स्पष्‍टसँग देख्यो।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त्यसलाई यसो भनेर घर पठाउनुभयो, “गाउँमाचाहिँ जाँदै नजाऊ।”</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येशू र उहाँका चेलाहरू कैसरिया फिलिप्पीका गाउँहरूतिर जानुभयो। बाटोमा उहाँले आफ्ना चेलाहरूलाई सोध्नुभयो, “मानिसहरूले म को हुँ भनी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जवाफ दिए, “कसैले बप्‍तिस्मा दिने यूहन्‍ना भन्छन्, कसैले एलिया भन्छन्; अनि कतिले चाहिँ अगमवक्ताहरूमध्ये एक हुन् भनी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सोध्नुभयो, “तिमीहरूले नि? तिमीहरूचाहिँ मलाई म को हुँ भन्छौ?” पत्रुसले जवाफ दिए, “तपाईं ख्रीष्‍ट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तिनीहरूलाई आफ्नो विषयमा कसैलाई केही नभन्‍नू भनी कडा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उहाँले तिनीहरूलाई मानिसको पुत्रले धेरै दुःखहरू सहनुपर्छ; अनि प्रधानहरू, मुख्य पुजारीहरू र व्यवस्थाका शिक्षकहरूबाट तिरस्कृत हुनुपर्छ; मारिनुपर्छ र तेस्रो दिनमा जीवित भई उठ्नुपर्छ भनी सिकाउन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उहाँले यस विषयमा स्पष्‍ट रूपले भन्‍नुभयो। अनि पत्रुसले उहाँलाई एकातिर लगेर हकार्न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येशूले फर्केर आफ्ना चेलाहरूतिर हेरेर पत्रुसलाई हकार्नुभयो, “ए शैतान! मबाट टाढा होइजा,” उहाँले भन्‍नुभयो, “तेरो मनमा परमेश्‍वर सम्बन्धी विचारहरू होइनन्, तर मानिसहरू सम्बन्धी विचारहरू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उहाँले आफ्ना चेलाहरूसित भीडलाई पनि आफूकहाँ बोलाएर भन्‍नुभयो: “यदि कोही मेरो चेला बन्‍न चाहन्छ भने उसले आफैँलाई इन्कार गरोस्, र आफ्नो क्रूस उठाएर मेरो पछि लागोस्।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जसले आफ्नो प्राण बचाउने इच्छा गर्दछ, उसले त्यो गुमाउनेछ, तर जसले मेरो र सुसमाचारका निम्ति आफ्नो प्राण गुमाउँछ, त्यसले त्यो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 मानिसले सारा संसार हात पारेर पनि आफ्नो प्राणचाहिँ गुमाउँछ भने उसलाई के फाइदा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अथवा मानिसले आफ्नो प्राणको बदलामा के दिन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 व्यभिचारी र पापी पुस्तामा यदि कोही म र मेरो वचनदेखि शर्माउँछ, मानिसको पुत्र पनि आफ्ना पिताको महिमामा पवित्र स्वर्गदूतहरूसँग आउँदा त्यसदेखि शर्माउनेछ।”</w:t>
      </w:r>
      <w:r>
        <w:rPr>
          <w:lang w:val="ne_NP" w:bidi="ne_NP"/>
        </w:rPr>
      </w:r>
      <w:r>
        <w:rPr>
          <w:lang w:val="ne_NP" w:bidi="ne_NP"/>
        </w:rPr>
      </w:r>
    </w:p>
    <w:p>
      <w:pPr/>
      <w:r>
        <w:rPr>
          <w:lang w:val="ne_NP" w:bidi="ne_NP"/>
        </w:rPr>
      </w:r>
    </w:p>
    <w:p>
      <w:pPr>
        <w:pStyle w:val="Heading2"/>
      </w:pPr>
      <w:r>
        <w:rPr>
          <w:lang w:val="ne_NP" w:bidi="ne_NP"/>
        </w:rPr>
        <w:t>Mark 9:1</w:t>
      </w:r>
      <w:r>
        <w:rPr>
          <w:lang w:val="ne_NP" w:bidi="ne_NP"/>
        </w:rPr>
      </w:r>
    </w:p>
    <w:p>
      <w:pPr/>
      <w:r>
        <w:rPr>
          <w:lang w:val="ne_NP" w:bidi="ne_NP"/>
        </w:rPr>
      </w:r>
      <w:r>
        <w:rPr>
          <w:vertAlign w:val="superscript"/>
          <w:lang w:val="ne_NP" w:bidi="ne_NP"/>
        </w:rPr>
        <w:t>1</w:t>
      </w:r>
      <w:r>
        <w:rPr>
          <w:lang w:val="ne_NP" w:bidi="ne_NP"/>
        </w:rPr>
        <w:t xml:space="preserve"> तब उहाँले तिनीहरूलाई भन्‍नुभयो, “म तिमीहरूलाई साँच्‍चै भन्दछु, यो ठाउँमा उपस्थित भएकाहरूमध्ये कतिले परमेश्‍वरको राज्य शक्तिसित आएको नदेखुन्जेल मृत्यु चाख्नेछैनन्।”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छ दिनपछि येशूले आफूसित पत्रुस, याकोब र यूहन्‍नालाई लिनुभयो; अनि तिनीहरूलाई एउटा अग्लो पहाडमा लैजानुभयो, जहाँ उहाँहरू मात्र हुनुहुन्थ्यो। त्यहाँ तिनीहरूका सामु उहाँको रूप परिवर्तन 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उहाँको वस्त्र चहकिलो सेतो भयो; अर्थात् संसारमा कसैले धोएर सेतो बनाउनै नसक्ने गरी 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त्यहाँ तिनीहरूका सामु एलिया र मोशा देखा परे; उनीहरू येशूसित कुरा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पत्रुसले येशूलाई भने, “गुरुज्यू, हामीलाई यहीँ रहनु असल छ। हामी तीन वटा वासस्थान बनाऔँ; एउटा तपाईंका लागि, एउटा मोशाका लागि र एउटा एलियाका लागि।”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यति साह्रो डराएका थिए कि, के भन्‍ने हो, सो तिनले जानेनन्।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बाक्लो बादल आएर तिनीहरूलाई ढाकिदियो; अनि बादलबाट यसो भन्‍ने एउटा आवाज आयो: “यिनी मेरा पुत्र हुन्, जसलाई म प्रेम गर्छु; यिनको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झट्टै जब तिनीहरूले चारैतिर हेरे, तब तिनीहरूले आफूसित येशूबाहेक अरू कसैलाई पनि देखेनन्।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उहाँहरू जब पर्वतबाट ओर्लँदैहुनुहुन्थ्यो, तब येशूले तिनीहरूलाई तिनीहरूले देखेका कुराहरू, मानिसको पुत्र मृत्युबाट जीवित भई नउठेसम्म कसैलाई नभन्‍नू भनी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“मरेकाबाट जीवित हुनु” भनेको के हो भन्‍ने विषयमा छलफल गर्दै, त्यो कुरा आफूभित्र राखे।</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तिनीहरूले उहाँलाई सोधे, “किन व्यवस्थाका शिक्षकहरू एलिया पहिला आउनुपर्छ भनी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येशूले जवाफ दिनुभयो, “अवश्य एलिया पहिला आउनेछन्; र सबै कुरा पुनर्स्थापना गर्नेछन्। त्यसो भए किन मानिसको पुत्रले धेरै कष्‍ट भोग्नुपर्छ र तिरस्कृत हुनुपर्छ भनी लेखिएको?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म तिमीहरूलाई भन्दछु, एलिया आइसकेका छन्, र जसरी तिनको विषयमा धर्मशास्त्रमा लेखिएको छ, तिनीहरूले तिनीप्रति इच्छा लागेका सबै थोक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उहाँहरू अरू चेलाहरू भएको ठाउँमा आउनुभयो, तब उहाँहरूले तिनीहरूका चारैतिर एउटा ठूलो भीडसित व्यवस्थाका शिक्षकहरूले बहस गरिरहेका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सबै मानिसहरूले जब येशूलाई देखे, तिनीहरू आश्‍चर्यचकित भए, र उहाँलाई अभिवादन गर्न दगुरे।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तिनीहरूलाई सोध्नुभयो, “तिमीहरू यिनीहरूसित कुन विषयमा बहस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भीडबाट एक जना मानिसले जवाफ दियो, “हे गुरु, मैले तपाईंकहाँ मेरो छोरा लिएर आएको छु, जसलाई दुष्‍ट आत्मा लागेको छ र बोल्न नसक्ने पारिदिएको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त्यसले उसलाई पक्रन्छ, उसलाई भुइँमा पछारिहाल्छ; उसले मुखबाट फिँज काढ्छ, दाह्रा किट्छ र अरट्ठै पर्छ। मैले तपाईंका चेलाहरूलाई यस आत्मालाई धपाइदिनुहोस् भनी बिन्ती गरेँ, तर तिनीहरूले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जवाफ दिनुभयो, “ए अविश्‍वासी पुस्ता, म कहिलेसम्म तिमीहरूका साथमा रहुँला र तिमीहरूलाई सहूँ? त्यस केटोलाई मकहाँ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तिनीहरूले त्यसलाई ल्याए। जब त्यस आत्माले येशूलाई देख्यो, तब त्यसले तुरुन्तै त्यस केटोलाई लछारपछार पार्‍यो। त्यो भुइँमा लडीबुडी गर्न थाल्यो; अनि मुखबाट फिँज काढ्न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केटाको बुबालाई सोध्नुभयो, “यसलाई कहिलेदेखि यस्तो भइरहेको छ?” तिनले जवाफ दिए, “सानैदेखि।</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यसलाई मार्न घरी-घरी पानीमा अथवा आगोमा फ्याँकिदिन्छ। यदि तपाईंले केही गर्न सक्नुहुन्छ भने हामीमाथि दया गरेर सहायता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भन्‍नुभयो, “यदि तपाईंले ‘सक्नुहुन्छ भने’ भन्‍नुको अर्थ के हो? विश्‍वास गर्नेका लागि हरेक कुरा सम्भव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तुरुन्तै त्यस केटाको बुबाले भने, “म विश्‍वास गर्दछु; मेरो अविश्‍वासमाथि विजय पाउन मलाई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येशूले त्यस ठाउँमा एउटा भीड दौडेर आइरहेका देख्नुभयो, तब उहाँले त्यस अशुद्ध आत्मालाई यसो भनेर हकार्नुभयो, “तँ बहिरो र लाटो आत्मा, तँलाई म आज्ञा दिन्छु, त्यसबाट बाहिर आइज र त्यसमा फेरि कहिल्यै नपस्।”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त्यो आत्मा चिच्याएर त्यसलाई जोडसित पछारेर बाहिर निस्क्यो। त्यो केटो मरेजस्तै भयो। यतिसम्म कि धेरै जनाले “त्यो त मरेछ” भन्ठाने।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येशूले त्यसको हात समातेर त्यसलाई आफ्नो खुट्टामा उभ्याउनुभयो, र त्यो ठिङ्ग उभियो।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 भित्र पस्‍नुभएपछि उहाँका चेलाहरूले उहाँलाई गुप्‍तमा सोधे, “हामीले किन त्यसलाई निकाल्न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जवाफ दिनुभयो, “यस्तो किसिमको चाहिँ प्रार्थनाद्वारा मात्र निस्कन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उहाँहरू त्यो ठाउँ छोडेर गालील भएर जानुभयो। यो कुरा कसैले पनि थाहा नपाओस् भन्‍ने उहाँले चाहनुहुन्थ्यो।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उहाँले आफ्ना चेलाहरूलाई शिक्षा दिँदैहुनुहुन्थ्यो। उहाँले तिनीहरूलाई भन्‍नुभयो, “मानिसको पुत्रलाई पक्रेर मानिसहरूका हातमा सुम्पिइनेछ। तिनीहरूले उसलाई मार्नेछन्; र तीन दिनपछि ऊ फेरि जीवित भई उठ्नेछ।”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यसको अर्थ के हो, सो तिनीहरूले बुझ्न सकेनन्, र त्यस विषयमा उहाँलाई सोध्न डराए।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उहाँहरू कफर्नहुममा आउनुभयो। उहाँ घरभित्र हुनुहुँदा उहाँले तिनीहरूलाई सोध्नुभयो, “तिमीहरू बाटोमा के विषयमा वाद-विवाद गर्दैथियौ?”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तिनीहरू चुप रहे; किनकि बाटोमा तिनीहरूले सबैभन्दा ठूलो को हो भनी विवाद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 बसिरहनुभएका बेला बाह्र जनालाई बोलाएर भन्‍नुभयो, “यदि कोही पहिलो हुन चाहन्छ भने ऊ सबैभन्दा पछि र सबैको सेवक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उहाँले एउटा सानो बालकलाई लिएर त्यसलाई तिनीहरूका बीचमा उभ्याउनुभयो। अनि त्यसलाई काखमा लिएर उहाँले तिनीहरूलाई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“जसले यस्ता साना बालकहरूलाई मेरो नाममा स्वागत गर्छ, त्यसले मलाई स्वागत गर्छ; अनि जसले मलाई स्वागत गर्छ, त्यसले मलाई होइन, तर मलाई पठाउनुहुनेलाई स्वागत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यूहन्‍नाले भने, “हे गुरु, हामीले एक जना मानिसलाई तपाईंको नाममा भूतहरू धपाइरहेको देख्यौँ र हामीले त्यसलाई रोक्यौँ; किनकि ऊ हाम्रो समूहको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येशूले भन्‍नुभयो, “त्यसलाई नरोक। मेरो नाममा शक्तिशाली काम गर्नेहरू कसैले पनि तुरुन्तै मेरो विषयमा केही खराब कुरा भन्‍न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जो हाम्रो विरुद्धमा छैन, त्यो हाम्रो पक्षमा 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 तिमीहरूलाई साँच्‍चै भन्दछु, कसैले तिमीहरू ख्रीष्‍टका हौ भनेर मेरो नाममा तिमीहरूलाई एक गिलास पानी पिउन दिन्छ भने निश्‍चय नै उसले आफ्नो इनाम गुमाउनेछैन।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“यदि कसैले ममाथि विश्‍वास गर्ने यी सानाहरूमध्ये एक जनालाई पनि पाप गर्न लगाउँछ भने उसलाई त एउटा ठूलो जाँतो घाँटीमा बाँधेर समुद्रमा फालिदिनु असल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यदि तिमीहरूका हातले तिमीहरूलाई पाप गर्न लगाउँछ भने त्यसलाई काटेर फालिदेओे। दुई हात लिएर कहिल्यै ननिभ्ने नरकको आगोमा जानुभन्दा, बरु हातविहीन भएर अनन्त जीवनमा प्रवेश गर्नु तिमीहरूका लागि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नरकमा “ ‘तिनीहरूलाई खाने किरा मर्दैन र आगो निभ्दैन।’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यदि तिमीहरूका खुट्टाले तिमीहरूलाई पाप गर्न लगाउँछ भने त्यसलाई काटेर फालिदेओ। दुवै खुट्टा लिएर नरकमा फालिनुभन्दा त खुट्टाविहीन भएर जीवनमा प्रवेश गर्नु तिमीहरूका लागि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नरकमा “ ‘तिनीहरूलाई खाने किरा मर्दैन र आगो निभ्दैन।’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यदि तिमीहरूका आँखाले तिमीहरूलाई पाप गर्न लगाउँछ भने त्यसलाई झिकेर फालिदेओ। दुवै आँखा लिएर नरकमा फालिनुभन्दा त एउटा आँखा मात्र लिएर परमेश्‍वरको राज्यमा प्रवेश गर्नु तिमीहरूका लागि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नरकमा “ ‘तिनीहरूलाई खाने किरा मर्दैन र आगो निभ्दैन।’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हरेकलाई नुनमा हालेझैँ आगोमा 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“नुन असल हो, तर यदि यसले आफ्नो नुनिलोपन गुमायो भने तिमीहरूले यसलाई फेरि कसरी नुनिलो बनाउने? तिमीहरू हरेकमा नुनको गुण छ, त्यसैले आपसमा मिलापमा रहो।”</w:t>
      </w:r>
      <w:r>
        <w:rPr>
          <w:lang w:val="ne_NP" w:bidi="ne_NP"/>
        </w:rPr>
      </w:r>
      <w:r>
        <w:rPr>
          <w:lang w:val="ne_NP" w:bidi="ne_NP"/>
        </w:rPr>
      </w:r>
    </w:p>
    <w:p>
      <w:pPr/>
      <w:r>
        <w:rPr>
          <w:lang w:val="ne_NP" w:bidi="ne_NP"/>
        </w:rPr>
      </w:r>
    </w:p>
    <w:p>
      <w:pPr>
        <w:pStyle w:val="Heading2"/>
      </w:pPr>
      <w:r>
        <w:rPr>
          <w:lang w:val="ne_NP" w:bidi="ne_NP"/>
        </w:rPr>
        <w:t>Mark 10:1</w:t>
      </w:r>
      <w:r>
        <w:rPr>
          <w:lang w:val="ne_NP" w:bidi="ne_NP"/>
        </w:rPr>
      </w:r>
    </w:p>
    <w:p>
      <w:pPr/>
      <w:r>
        <w:rPr>
          <w:lang w:val="ne_NP" w:bidi="ne_NP"/>
        </w:rPr>
      </w:r>
      <w:r>
        <w:rPr>
          <w:vertAlign w:val="superscript"/>
          <w:lang w:val="ne_NP" w:bidi="ne_NP"/>
        </w:rPr>
        <w:t>1</w:t>
      </w:r>
      <w:r>
        <w:rPr>
          <w:lang w:val="ne_NP" w:bidi="ne_NP"/>
        </w:rPr>
        <w:t xml:space="preserve"> तब येशू त्यो ठाउँ छोडेर यहूदिया प्रदेशका इलाकाहरूमा र यर्दनपारि जानुभयो। फेरि मानिसहरूका भीड उहाँकहाँ आए, र आफ्नो रीतिअनुसार उहाँले तिनीहरूलाई सिकाउनुभयो।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 फरिसीहरूले उहाँलाई यसरी सोध्दै जाँच गरे, “के मानिसले आफ्नी पत्नीलाई त्याग्नु उचित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जवाफ दिनुभयो, “मोशाले तिमीहरूलाई के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भने, “मोशाले मानिसलाई एउटा त्यागपत्र लेखेर आफ्नी पत्नीलाई छोड्ने अनुमति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जवाफ दिनुभयो, “मोशाले तिमीहरूलाई यो व्यवस्था तिमीहरूको हृदयको कठोरताको कारणले गर्दा दिएका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सृष्‍टिको आरम्भमा परमेश्‍वरले ‘तिनीहरूलाई पुरुष र स्त्री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मानिसले आफ्ना बुबा र आमालाई छोड्छ र आफ्नी पत्नीसित मिलिबस्छ,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 दुई एउटै शरीर हुनेछन्।’ यसरी तिनीहरू अब दुई होइनन्, तर एउटै शरीर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जसलाई परमेश्‍वरले एकसाथ जोड्नुभएको छ, मानिसले नछुट्याओस्।”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उहाँहरू घरभित्र हुनुहुन्थ्यो, तब चेलाहरूले येशूलाई यसबारे फेरि सोधे।</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जवाफ दिनुभयो, “जसले आफ्नी पत्नीलाई विवाह विच्छेद गरेर अर्की स्त्रीसँग विवाह गर्दछ, त्यसले उसको विरुद्धमा व्यभिचार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कुनै स्त्रीले आफ्नो पतिसँग विवाह विच्छेद गरेर अर्को मानिससँग विवाह गर्दछे भने त्यसले व्यभिचार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मानिसहरूले साना बालबालिकाहरूलाई येशूले तिनीहरूलाई छोइदेऊन् भनेर उहाँकहाँ ल्याउँदैथिए; तर चेलाहरूले तिनीहरूलाई हप्काए।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यस्तो देखेर येशू रिसाउँदै तिनीहरूलाई भन्‍नुभयो, “साना बालबालिकाहरूलाई मकहाँ आउन देओ, र तिनीहरूलाई नरोक; किनकि परमेश्‍वरको राज्य यस्तैहरूका लागि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तिमीहरूलाई साँच्‍चै भन्दछु, जसले परमेश्‍वरको राज्यलाई एउटा सानो बालकलेझैँ ग्रहण गर्दैन, ऊ कहिल्यै पनि त्यसमा प्रवेश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उहाँले बालबालिकाहरूलाई काखमा लिएर आफ्ना हात तिनीहरूमाथि राखेर तिनीहरूलाई आशिष्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 जब बाटोमा जाँदैहुनुहुन्थ्यो, तब एक जना मानिस दगुर्दै आएर उहाँको सामु घुँडा टेक्यो र सोध्यो, “हे असल गुरु, मैले अनन्त जीवन प्राप्‍त गर्नलाई के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जवाफ दिनुभयो, “तिमी मलाई किन असल भन्दछौ? परमेश्‍वरबाहेक अरू कोही पनि असल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तिमीलाई आज्ञाहरू त थाहै छ: ‘तैँले हत्या नगर्नू, तैँले व्यभिचार नगर्नू, तैँले नचोर्नू, तैँले झूटो साक्षी नदिनू, तैँले नठग्नू, आफ्ना आमा र बुबाको आदर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भन्यो, “गुरु, यी सबै त मैले मेरो बालककालदेखि नै गर्दैआएको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त्यसलाई हेरेर प्रेम गरी भन्‍नुभयो, “तिमीमा एउटै कुराको अभाव छ; जाऊ, तिमीसित भएका आफ्ना सबै कुरा बेचेर गरिबहरूलाई देऊ। अनि तिमीलाई स्वर्गमा धनसम्पत्ति प्राप्‍त हुनेछ। त्यसपछि आऊ, मेरो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सुनेर त्यो जवान मानिसको अनुहार उदास भयो। त्यो दुःखित भएर गइहाल्यो; किनकि ऊसँग धेरै सम्पत्ति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चारैतिर हेरेर आफ्ना चेलाहरूलाई भन्‍नुभयो, “धनीहरूलाई परमेश्‍वरको राज्यमा प्रवेश गर्न कति कठिन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उहाँका वचनहरूमा चेलाहरू छक्‍क परे, तर येशूले फेरि भन्‍नुभयो, “हे बालकहरू हो! परमेश्‍वरको राज्यमा प्रवेश गर्न कति कठिन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 धनी मानिसलाई परमेश्‍वरको राज्यमा प्रवेश गर्नुभन्दा, बरु ऊँटलाई सियोको नाथ्रीबाट छिर्नु सजिलो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चेलाहरू झन् बढी छक्‍क परेर आपसमा भने, “त्यसो भए कसले उद्धार पाउन सक्छ त?”</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येशूले तिनीहरूतिर हेरेर भन्‍नुभयो, “मानिसका लागि यो असम्भव छ, तर परमेश्‍वरका लागि छैन; परमेश्‍वरका लागि सबै कुरा सम्भव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पत्रुसले उहाँलाई भन्‍न थाले, “हामीले तपाईंलाई पछ्याउनलाई सबै कुरा त्यागेका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जवाफ दिनुभयो, “म तिमीहरूलाई साँच्‍चै भन्दछु, आफ्नो घर अथवा दाजुभाइहरू वा दिदीबहिनीहरू अथवा आमा वा बुबा अथवा बालबच्‍चा अथवा जग्गाजमिन मेरा र सुसमाचारका निम्ति त्याग्नेहरू, जो कोहीले पनि,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सतावटका साथै यही युगमा तीभन्दा सय गुणा बढ्ता घरहरू, दाजुभाइहरू, दिदीबहिनीहरू, आमाहरू, बालबच्‍चाहरू र जग्गाजमिन, र यसकासाथै आउने युगमा अनन्त जीवन पनि प्राप्‍त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धेरै जो पहिला छन्, ती पछिल्‍ला हुनेछन्; र धेरै जो पछिल्‍ला छन्, ती पहिला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उहाँहरू यरूशलेमतिर जाँदैहुनुहुन्थ्यो। येशू तिनीहरूका अगि-अगि हिँड्दैहुनुहुन्थ्यो; र चेलाहरू छक्‍क परेका थिए; अनि अरू पछि-पछि आउनेहरूचाहिँ डराएका थिए। उहाँले फेरि बाह्र जनालाई एकातिर लैजानुभयो र उहाँमाथि के हुनेछ, सो बताउनुभयो।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भन्‍नुभयो, “हामी यरूशलेमतर्फ जाँदैछौँ; अनि मानिसको पुत्रलाई मुख्य पुजारीहरू र व्यवस्थाका शिक्षकहरूका हातमा सुम्पिइनेछ। तिनीहरूले उसलाई मृत्युको दोषी ठहराउनेछन्, अनि गैरयहूदीहरूको हातमा सुम्पिदिनेछन्;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जसले उसलाई गिल्‍ला गर्नेछन्, थुक्नेछन्, कोर्रा लगाउनेछन् र अन्तमा मार्नेछन्। अनि तीन दिनपछि ऊ फेरि जीवित भई उठ्नेछ।”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जब्दीका छोराहरू, याकोब र यूहन्‍ना, उहाँकहाँ आएर भने, “हे गुरु, हामी तपाईंसँग जे माग्छौँ, त्यो तपाईंले हाम्रा निम्ति गर्नुभएको हामी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उहाँले सोध्नुभयो, “म तिमीहरूका लागि के गरूँ भनी तिमीहरू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जवाफ दिए, “तपाईं महिमामा आउँदा हामीमध्ये एक जना तपाईंको दाहिनेतिर र अर्कोचाहिँ देब्रेतिर बस्‍न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येशूले भन्‍नुभयो, “तिमीहरूले के मागिरहेका छौ, त्यो जान्दैनौ। के मैले पिउने कष्‍टको कचौरा तिमीहरू पिउन सक्छौ? अथवा जुन कष्‍टको बप्‍तिस्मा म लिनेछु, त्यो तिमीहरूले लिन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जवाफ दिए, “हामी सक्छौँ।” येशूले तिनीहरूलाई भन्‍नुभयो, “तिमीहरूले मैले पिउने कचौरा पिउनेछौ र मैले लिने बप्‍तिस्मा लिनेछौ,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मेरो दाहिने अथवा देब्रेतिर बस्‍नदिने अधिकारचाहिँ मेरो होइन। यी ठाउँहरू त तिनीहरूका निम्ति हुन्, जसका लागि ती तयार पारिएका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ती दश जनाले यस विषयमा सुने, तिनीहरू याकोब र यूहन्‍नासित रिसाए।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येशूले ती सबैलाई एकसाथ बोलाएर भन्‍नुभयो, “तिमीहरू जान्दछौ कि यस संसारले ठहराइएका शासकहरूले तिनीहरूमाथि प्रभुत्व गर्छन्। अनि तिनीहरूका उच्‍च अधिकारीहरूले तिनीहरूमाथि अधिकार चलाउँछन्।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तिमीहरूमा चाहिँ यस्तो हुनुहुँदैन; बरु तिमीहरूमध्ये जो ठूलो हुन चाहन्छ, त्यो तिमीहरूको सेवक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अनि तिमीहरूमध्ये जो श्रेष्‍ठ हुन चाहन्छ, त्यो सबैको सेवक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किनकि मानिसको पुत्र सेवा पाउनलाई होइन, तर सेवा गर्न र धेरैको छुटकाराको मोल स्वरूप आफ्नो प्राण दिनको लागि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तब उहाँहरू यरीहोमा आउनुभयो। येशू र उहाँका चेलाहरू एउटा ठूलो भीडको साथमा सहरदेखि बाहिर आउँदैगर्नुहुँदा एक जना दृष्‍टिविहीन मानिस तिमैको छोरा बारतिमै बाटोको छेउमा माग्दै बसिरहेको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उसले नासरतको येशू हुनुहुन्छ भन्‍ने सुन्यो, तब त्यो यसो भन्दै चिच्याउन थाल्यो, “हे येशू, दावीदका पुत्र, ममाथि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धेरैले त्यसलाई हप्काएर चुप लाग् भने, तर त्यो त झन् चर्को सोरमा करायो, “हे दावीदका पुत्र, ममाथि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येशू अडिनुभयो, र भन्‍नुभयो, “त्यसलाई बोलाओ।” यसकारण तिनीहरूले त्यस दृष्‍टिविहीन मानिसलाई भने, “ढाडस गर्! उठ्, उहाँले तँलाई बोलाउँदैहुनुहुन्छ।”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आफ्नो वस्त्र एकातिर फ्याँकेर त्यो जुरुक्‍क उठेर आफ्नो खुट्टामा उभियो र येशूकहाँ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येशूले त्यसलाई सोध्नुभयो, “मैले तिम्रा लागि के गरूँ भनी तिमी चाहन्छौ?” त्यस दृष्‍टिविहीन मानिसले भन्यो, “हे गुरु, म फेरि दृष्‍टि पाउन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येशूले भन्‍नुभयो, “जाऊ, तिम्रो विश्‍वासले तिमीलाई निको पारेको छ।” तुरुन्तै त्यसले आफ्नो दृष्‍टि पायो, र बाटोभरि येशूको पछि-पछि लाग्यो।</w:t>
      </w:r>
      <w:r>
        <w:rPr>
          <w:lang w:val="ne_NP" w:bidi="ne_NP"/>
        </w:rPr>
      </w:r>
      <w:r>
        <w:rPr>
          <w:lang w:val="ne_NP" w:bidi="ne_NP"/>
        </w:rPr>
      </w:r>
    </w:p>
    <w:p>
      <w:pPr/>
      <w:r>
        <w:rPr>
          <w:lang w:val="ne_NP" w:bidi="ne_NP"/>
        </w:rPr>
      </w:r>
    </w:p>
    <w:p>
      <w:pPr>
        <w:pStyle w:val="Heading2"/>
      </w:pPr>
      <w:r>
        <w:rPr>
          <w:lang w:val="ne_NP" w:bidi="ne_NP"/>
        </w:rPr>
        <w:t>Mark 11:1</w:t>
      </w:r>
      <w:r>
        <w:rPr>
          <w:lang w:val="ne_NP" w:bidi="ne_NP"/>
        </w:rPr>
      </w:r>
    </w:p>
    <w:p>
      <w:pPr/>
      <w:r>
        <w:rPr>
          <w:lang w:val="ne_NP" w:bidi="ne_NP"/>
        </w:rPr>
      </w:r>
      <w:r>
        <w:rPr>
          <w:vertAlign w:val="superscript"/>
          <w:lang w:val="ne_NP" w:bidi="ne_NP"/>
        </w:rPr>
        <w:t>1</w:t>
      </w:r>
      <w:r>
        <w:rPr>
          <w:lang w:val="ne_NP" w:bidi="ne_NP"/>
        </w:rPr>
        <w:t xml:space="preserve"> उहाँहरू जब यरूशलेमको नजिक जैतुन डाँडामा भएको बेथफागे र बेथानीमा आउनुभयो, तब येशूले आफ्ना चेलाहरूमध्ये दुई जनालाई</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 भन्दै पठाउनुभयो, “तिमीहरूका पल्‍लो गाउँमा जाओ, र तिमीहरू त्यहाँ प्रवेश गरेपछि तिमीहरूले त्यहाँ एउटा गधाको बछेडोलाई बाँधिराखेको भेट्टाउनेछौ, जसमाथि अहिलेसम्म कोही सवार भएको छैन। त्यसलाई खोलेर यहाँ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कसैले तिमीहरूलाई ‘तिमीहरू किन यसो गर्दैछौ?’ भनी सोध्यो भने त्यसलाई भन, ‘प्रभुलाई यसको खाँचो छ, र केही बेरमा यसलाई फर्काइदिनुहुनेछ।’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गए र सडकबाहिर ढोकाको छेउमा एउटा बछेडोलाई बाँधिराखेको भेट्टाए। तिनीहरूले त्यसलाई फुकाउन लाग्दा,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उभिरहेका केही मानिसहरूले तिनीहरूलाई सोधे, “तिमीहरू त्यस बछेडोलाई फुकाएर के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येशूले भन्‍नुभएझैँ जवाफ दिए; अनि ती मानिसहरूले तिनीहरूलाई जान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तिनीहरूले त्यस बछेडोलाई येशूकहाँ ल्याए, तब तिनीहरूले आफ्ना लुगाहरू त्यसमाथि ओछ्याइदिए, र उहाँ त्यसमाथि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धेरै मानिसहरूले आफ्ना लुगाहरू बाटोमा ओछ्याइदिए, र अरूहरूले चाहिँ खेतबाट काटेर ल्याएका हाँगाहरू फिँजाइदिए।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अगि-अगि जानेहरू र पछ्याउनेहरूले चर्को सोरमा यसो भनेर जयजयकार गरे, “होसन्‍ना!” “उहाँ, जो प्रभुको नाममा आउनुहुन्छ, धन्य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“हाम्रा पिता दावीदको आउने राज्य धन्यको हो!” “परमधाममा होसन्‍ना!”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 यरूशलेममा आएर मन्दिरमा जानुभयो। उहाँले चारैतिर सबै कुरा हेर्नुभयो, तर अबेर भइसकेकोले उहाँ बाह्र जनासित बेथानीमा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भोलिपल्ट उहाँहरू बेथानीबाट निस्कँदैगर्दा येशू भोकाउनुभयो।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केही पर पातले भरिएको एउटा अञ्जीरको रूख देखेर त्यसमा केही फल पाउने आशाले उहाँ त्यहाँ जानुभयो। उहाँ त्यसको छेउमा पुग्नुभएपछि पातहरूबाहेक केही पाउनुभएन। किनकि त्यो अञ्जीरको फल फल्ने समय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उहाँले त्यस रूखलाई भन्‍नुभयो, “अबदेखि तँबाट कसैले फल नखाओस्।” उहाँका चेलाहरूले उहाँले यसो भन्‍नुभएको सुनेका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यरूशलेम पुगेपछि येशू मन्दिरको इलाकामा प्रवेश गर्नुभयो; अनि त्यहाँ किनबेच गर्नेहरूलाई धपाउनुभयो। उहाँले पैसा साट्नेहरूका टेबुलहरू र परेवा बेच्नेहरूका बेन्चहरू पल्टाइदिनुभयो।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मन्दिरका चोकहरूबाट व्यापारका सामानहरू यताउता लान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तिनीहरूलाई सिकाउँदै भन्‍नुभयो, “यसो लेखिएको छ: ‘मेरो घर सबै जातिहरूका लागि प्रार्थनाको घर हुनेछ,’ तर तिमीहरूले यसलाई ‘डाँकुहरूको ओडार’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मुख्य पुजारीहरू र व्यवस्थाका शिक्षकहरूले यो सुने, तब उहाँलाई मार्ने उपाय खोज्न थाले। किनकि सम्पूर्ण भीड उहाँका शिक्षामा छक्‍क परेका हुनाले तिनीहरू उहाँदेखि डराउँथे।</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साँझ परेपछि येशू र उहाँका चेलाहरू सहरबाहिर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बिहान उहाँहरू जाँदै गर्दा त्यस अञ्जीरको रूखलाई उहाँहरूले जरैदेखि सुकेको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पत्रुसले सम्झँदै येशूलाई भने “हे गुरु, हेर्नुहोस्! तपाईंले श्राप दिनुभएको अञ्जीरको रूख त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जवाफ दिनुभयो, “परमेश्‍वरमा विश्‍वास राख।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तिमीहरूलाई साँच्‍चै भन्दछु, यदि कसैले यस पहाडलाई ‘जा, गएर आफूलाई समुद्रमा फ्याँक,’ भन्छ र आफ्नो हृदयमा शङ्का गर्दैन, तर उसले जे भनेको छ, त्यो पूरा हुन्छ भनेर विश्‍वास गर्‍यो भने यो उसको लागि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म तिमीहरूलाई भन्दछु, तिमीहरूले प्रार्थनामा जे माग्छौ, ती कुराहरू पाएका छौ भनी विश्‍वास गर, र ती तिमीहरूको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जब तिमीहरू प्रार्थनामा खडा हुन्छौ, यदि कसैको विरुद्धमा तिमीहरूको केही छ भने उसलाई क्षमा गरिदेओ, र स्वर्गमा हुनुहुने तिमीहरूका पिताले पनि तिमीहरूका पापहरू क्षमा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तिमीहरूले क्षमा गरेनौ भने स्वर्गमा हुनुहुने तिमीहरूका पिताले पनि तिमीहरूका पापहरू क्षमा गर्नुहुनेछैन।”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उहाँहरू फेरि यरूशलेममा आइपुग्नुभयो, र येशू मन्दिरका चोकहरूमा हिँडिरहनुभएको बेला मुख्य पुजारीहरू, व्यवस्थाका शिक्षकहरू र प्रधानहरू उहाँकहाँ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सोधे, “तिमीले कुन अधिकारले यी कुराहरू गरिरहेका छौ? अनि यी कुराहरू गर्न कसले तिमीलाई यो अधिकार दियो?”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जवाफ दिनुभयो, “म तिमीहरूलाई एउटा प्रश्न सोध्छु। मलाई जवाफ देओ, र म तिमीहरूलाई म कसको अधिकारले यी कुराहरू गरिरहेको छु, सो तिमीहरूलाई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यूहन्‍नाको बप्‍तिस्मा स्वर्गबाट थियो कि मानिसहरूबाट? 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तिनीहरूले आपसमा छलफल गरेर भने, “यदि हामीले ‘स्वर्गबाट’ भनौँ भने उनले हामीलाई ‘त्यसो भए तिमीहरूले उनीमाथि किन विश्‍वास गरेनौ?’ भनी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यदि हामीले ‘मानिसहरूबाट’ भनौँ भने” (तिनीहरू मानिसहरूदेखि डराउँथे; किनकि हरेकले यूहन्‍नालाई साँच्‍चै अगमवक्ता भनी मान्थे।)</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त्यसकारण तिनीहरूले येशूलाई जवाफ दिए, “हामी जान्दैनौँ।” अनि येशूले भन्‍नुभयो, “म पनि कुन अधिकारले यी कामहरू गर्दैछु, त्यो भन्दिनँ।”</w:t>
      </w:r>
      <w:r>
        <w:rPr>
          <w:lang w:val="ne_NP" w:bidi="ne_NP"/>
        </w:rPr>
      </w:r>
      <w:r>
        <w:rPr>
          <w:lang w:val="ne_NP" w:bidi="ne_NP"/>
        </w:rPr>
      </w:r>
    </w:p>
    <w:p>
      <w:pPr/>
      <w:r>
        <w:rPr>
          <w:lang w:val="ne_NP" w:bidi="ne_NP"/>
        </w:rPr>
      </w:r>
    </w:p>
    <w:p>
      <w:pPr>
        <w:pStyle w:val="Heading2"/>
      </w:pPr>
      <w:r>
        <w:rPr>
          <w:lang w:val="ne_NP" w:bidi="ne_NP"/>
        </w:rPr>
        <w:t>Mark 12:1</w:t>
      </w:r>
      <w:r>
        <w:rPr>
          <w:lang w:val="ne_NP" w:bidi="ne_NP"/>
        </w:rPr>
      </w:r>
    </w:p>
    <w:p>
      <w:pPr/>
      <w:r>
        <w:rPr>
          <w:lang w:val="ne_NP" w:bidi="ne_NP"/>
        </w:rPr>
      </w:r>
      <w:r>
        <w:rPr>
          <w:vertAlign w:val="superscript"/>
          <w:lang w:val="ne_NP" w:bidi="ne_NP"/>
        </w:rPr>
        <w:t>1</w:t>
      </w:r>
      <w:r>
        <w:rPr>
          <w:lang w:val="ne_NP" w:bidi="ne_NP"/>
        </w:rPr>
        <w:t xml:space="preserve"> येशू तिनीहरूसित दृष्‍टान्तहरूमा बोल्न थाल्नुभयो: “एक जना मानिसले एउटा दाखबारी लगाए। तिनले त्यसको चारैतिर एउटा पर्खाल लगाए। कोलको लागि एउटा खाडल खने, र एउटा मचान बनाए। तब तिनले त्यो दाखबारी केही मोहीहरूलाई ठेक्‍कामा दिएर यात्रामा निस्के।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कटनीको समयमा तिनले ती मोहीहरूबाट दाखबारीको फलको केही भाग ल्याउन भनेर एउटा सेवकलाई तिनीहरूकहाँ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तिनीहरूले त्यसलाई पक्रेर पिटे, र त्यसलाई खाली हात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तिनले अर्को सेवकलाई तिनीहरूकहाँ पठाए; तिनीहरूले त्यस मानिसलाई टाउकोमा हिर्काए र त्यसको बेइज्जत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फेरि अर्कोलाई पठाए, तर त्यसलाई चाहिँ तिनीहरूले मारे। तिनले अरू धेरैलाई पठाए; जसमध्ये कतिलाई तिनीहरूले पिटे र कतिलाई चाहिँ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पठाउनको लागि तिनीसित एउटै मात्र छोरा थियो, जसलाई तिनले प्रेम गर्थे। अन्त्यमा तिनले यसो भन्दै उनलाई पठाए, ‘तिनीहरूले मेरा छोरालाई त आदर गर्लान्।’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 मोहीहरूले आपसमा भने, ‘यो त हकवाला हो; हामी यसलाई मारौँ, र सम्पत्तिको हक हाम्रो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तिनीहरूले त्यसलाई लगेर मारे, र दाखबारीको बाहिर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त्यस दाखबारीका मालिकले के गर्लान्? तिनी आएर ती मोहीहरूलाई मार्नेछन्, र त्यो दाखबारी अरूहरूलाई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तिमीहरूले धर्मशास्त्रको यो खण्ड पढेका छैनौ? “ ‘जुन ढुङ्गालाई भवन निर्माण गर्नेहरूले रद्द गरे, त्यही ढुङ्गा मुख्य ढुङ्गा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प्रभुबाट भएको हो, र यो हाम्रा दृष्‍टिमा आश्‍चर्यको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तिनीहरूले उहाँलाई पक्रने उपाय खोज्न थाले; किनकि उहाँले त्यो दृष्‍टान्त तिनीहरूका विरुद्धमा भन्‍नुभएको हो भनी तिनीहरूले बुझे; तर तिनीहरू भीडसित डराए, र तिनीहरू उहाँलाई छोडेर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केही समयपछि तिनीहरूले येशूलाई उहाँको वचनमा पक्रनको लागि केही फरिसी र हेरोदीहरूलाई उहाँकहाँ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उहाँकहाँ आएर भने, “हे गुरु, तपाईं इमानदार मानिस हुनुहुन्छ भनी हामी जान्दछौँ। तपाईं मानिसहरूद्वारा बहकाइनुहुन्‍न, किनकि तिनीहरू को हुन् भनी तपाईं ध्यान दिनुहुन्‍न; तर तपाईंले साँचो गरी परमेश्‍वरका मार्ग सिकाउनुहुन्छ। सिजरलाई कर तिर्नु उचित छ 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हामीले तिर्नुपर्छ कि पर्दैन?” तर येशूले तिनीहरूको कपट बुझ्नुभयो, र उहाँले सोध्नुभयो, “तिमीहरू किन मलाई फसाउने कोसिस गर्दैछौ? मकहाँ एउटा रोमी सिक्‍का ल्याओ, र मलाई त्यो हेर्न देओ।”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सिक्‍का ल्याए, र उहाँले तिनीहरूलाई सोध्नुभयो, “यो चित्र कसको हो? अनि यो छाप कसको हो?” “सिजरको,” तिनीहरूले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येशूले तिनीहरूलाई भन्‍नुभयो, “जे सिजरको हो, त्यो सिजरलाई देओ, र जे परमेश्‍वरको हो, त्यो परमेश्‍वरलाई देओ।” अनि तिनीहरू उहाँसित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पुनरुत्थान हुँदैन भन्‍ने सदुकीहरू एउटा प्रश्न लिएर उहाँकहाँ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भने, “गुरुज्यू, मोशाले हाम्रा निम्ति लेखिदिएका थिए, यदि कुनै मानिसको दाजु निःसन्तान भई पत्नीलाई छोडेर मर्‍यो भने त्यस मानिसले त्यो विधवालाई विवाह गरेर उसका दाजुका निम्ति सन्तान उत्पन्‍न गरिदिनुपर्छ।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कुनै परिवारमा सात भाइ थिए। पहिलोले विवाह गर्‍यो, र सन्तान नभई मर्‍यो।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दोस्रोले त्यस विधवासित विवाह गर्‍यो, तर ऊ पनि सन्तान नभई मर्‍यो। यस्तै स्थिति तेस्रोको पनि 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वास्तवमा ती सातै जनाको सन्तान भएन। अन्त्यमा त्यो स्त्री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यसैले अब पुनरुत्थानमा त्यो कसकी पत्नी हुनेछे? किनकि सातै जनाको त्यससँग विवाह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येशूले जवाफ दिनुभयो, “तिमीहरू धर्मशास्त्र अथवा परमेश्‍वरको शक्तिलाई नजानेकाले के तिमीहरू भ्रममा 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मुर्दाहरू स्वर्गमा जीवित भई उठ्छन्, तब तिनीहरूले न विवाह गर्छन्, न त विवाहमा दिइन्छन्: तिनीहरू स्वर्गमा भएका दूतहरूजस्ता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 मुर्दाहरू जीवित भई उठ्ने विषयमा के तिमीहरूले मोशाको पुस्तकमा त्यस पोथ्राको विवरणमा कसरी परमेश्‍वरले तिनलाई ‘म अब्राहामका परमेश्‍वर, इसहाकका परमेश्‍वर, र याकोबका परमेश्‍वर हुँ’ भनेर भन्‍नुभएको पढेका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 मरेकाहरूका परमेश्‍वर हुनुहुन्‍न, तर जीवितहरूका परमेश्‍वर हुनुहुन्छ। तिमीहरू गम्भीर भूलमा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व्यवस्थाका शिक्षकहरूमध्ये एक जना आए, र तिनीहरूका वाद-विवाद सुने। येशूले तिनीहरूलाई ठिक जवाफ दिनुभएको देखेर त्यसले उहाँलाई सोध्यो, “सबै आज्ञाहरूमा कुनचाहिँ सबैभन्दा मुख्य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जवाफ दिनुभयो, “सबैभन्दा मुख्य आज्ञा यो हो: ‘हे इस्राएल, सुन! परमप्रभु हाम्रा परमेश्‍वर, एक मात्र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परमप्रभु तिमीहरूका परमेश्‍वरलाई तिमीहरूका सम्पूर्ण हृदयले, सम्पूर्ण प्राणले, सम्पूर्ण मनले र सम्पूर्ण बलले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दोस्रोचाहिँ यो हो: ‘तिमीहरूले आफ्नो छिमेकीलाई आफैँलाई जस्तै प्रेम गर।’ यीभन्दा ठूला आज्ञा अरू छैनन्।”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मानिसले जवाफ दियो, “ठिक भन्‍नुभयो, गुरुज्यू। तपाईंले ठिक कुरा भन्‍नुभएझैँ, परमेश्‍वर एक हुनुहुन्छ, र उहाँबाहेक अरू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उहाँलाई सम्पूर्ण हृदयले, सम्पूर्ण समझले र सम्पूर्ण बलले प्रेम गर्नु, र आफ्नो छिमेकीलाई आफैँलाई झैँ प्रेम गर्नुचाहिँ सबै होमबलि र बलिदानहरूभन्दा मुख्य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त्यसले बुद्धिमानीसाथ जवाफ दिएको येशूले देख्नुभयो, उहाँले त्यसलाई भन्‍नुभयो, “तिमी परमेश्‍वरको राज्यदेखि धेरै टाढा छैनौ।” अनि त्यस बेलादेखि उसो कसैले पनि उहाँलाई अरू प्रश्न सोध्ने आँट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मन्दिरका चोकहरूमा येशूले सिकाइरहनुहुँदा सोध्नुभयो, “ख्रीष्‍ट दावीदका पुत्र हुन् भनी व्यवस्थाका शिक्षकहरूले कसरी भन्दछन्?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दावीद आफैँले पवित्र आत्माद्वारा यसरी घोषणा गरे: “ ‘परमप्रभुले मेरा प्रभुलाई भन्‍नुभयो: “जबसम्म म तिम्रा शत्रुहरूलाई तिम्रा पाउमुनि राख्दिनँ, तबसम्म तिमी मेरा दाहिने हातपट्टि बस।”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दावीद आफैँले उहाँलाई ‘प्रभु’ भन्छन्। त्यसो भए उहाँ कसरी तिनका पुत्र हुन सक्छन्?” ठूलो भीडले उहाँको कुरा आनन्दसाथ सुने।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येशूले सिकाउँदै भन्‍नुभयो, “व्यवस्थाका शिक्षकहरूदेखि होसियार बस। तिनीहरू लामो पोशाक पहिरेर यताउता हिँड्न चाहन्छन्। बजारहरूमा आदरको अभिवादन पाउन मन पराउँछन्,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 सभाघरहरूमा सबैभन्दा प्रमुख आसन र भोजहरूमा आदरको स्थान लिन मन पराउँछन्।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विधवाहरूका घरहरू हडप्छन्, र देखाउनका निम्ति लामा-लामा प्रार्थना गर्दछन्। यस्ता मानिसहरूले सबैभन्दा कडा दण्ड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भेटी चढाउने ठाउँको सामु गएर येशू बस्‍नुभयो र भीडले मन्दिरको दानपेटीमा पैसा हालिरहेका हेर्नुभयो। धेरै धनी मानिसहरूले धेरै मात्रामा रकम चढाइरहेका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एउटी गरिब विधवा आएर धेरै कम मूल्य भएको तामाका दुई साना सिक्‍का चढाई।</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आफ्ना चेलाहरूलाई आफूकहाँ बोलाएर येशूले भन्‍नुभयो, “म तिमीहरूलाई साँच्‍चै भन्दछु, यस गरिब विधवाले दानपेटीमा अरू सबैले भन्दा बढी चढाएकी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तिनीहरू सबैले आफ्ना प्रशस्त धनबाट चढाएका छन्, तर यस स्त्रीले त आफ्नो गरिबीबाट सबै थोक, आफ्नो जीविका चलाउने खर्चसमेत नै चढाएकी छे।”</w:t>
      </w:r>
      <w:r>
        <w:rPr>
          <w:lang w:val="ne_NP" w:bidi="ne_NP"/>
        </w:rPr>
      </w:r>
      <w:r>
        <w:rPr>
          <w:lang w:val="ne_NP" w:bidi="ne_NP"/>
        </w:rPr>
      </w:r>
    </w:p>
    <w:p>
      <w:pPr/>
      <w:r>
        <w:rPr>
          <w:lang w:val="ne_NP" w:bidi="ne_NP"/>
        </w:rPr>
      </w:r>
    </w:p>
    <w:p>
      <w:pPr>
        <w:pStyle w:val="Heading2"/>
      </w:pPr>
      <w:r>
        <w:rPr>
          <w:lang w:val="ne_NP" w:bidi="ne_NP"/>
        </w:rPr>
        <w:t>Mark 13:1</w:t>
      </w:r>
      <w:r>
        <w:rPr>
          <w:lang w:val="ne_NP" w:bidi="ne_NP"/>
        </w:rPr>
      </w:r>
    </w:p>
    <w:p>
      <w:pPr/>
      <w:r>
        <w:rPr>
          <w:lang w:val="ne_NP" w:bidi="ne_NP"/>
        </w:rPr>
      </w:r>
      <w:r>
        <w:rPr>
          <w:vertAlign w:val="superscript"/>
          <w:lang w:val="ne_NP" w:bidi="ne_NP"/>
        </w:rPr>
        <w:t>1</w:t>
      </w:r>
      <w:r>
        <w:rPr>
          <w:lang w:val="ne_NP" w:bidi="ne_NP"/>
        </w:rPr>
        <w:t xml:space="preserve"> येशू मन्दिर छोडेर जाँदै गर्नुहुँदा उहाँका चेलाहरूमध्ये एक जनाले उहाँलाई भने, “गुरुज्यू, हेर्नुहोस्, कति विशाल पत्थरहरू! कति भव्य भवनहरू!”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येशूले जवाफ दिनुभयो, “के तिमी यी सबै विशाल भवनहरू देख्दैछौ? यहाँ एउटा ढुङ्गा पनि अर्को ढुङ्गामाथि छोडिनेछैन, तर प्रत्येक ढुङ्गा तल फ्याँकिनेछ।”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 जैतुन डाँडामा मन्दिरतिर फर्किएर बसिरहनुहुँदा पत्रुस, याकोब, यूहन्‍ना र अन्द्रियासले उहाँलाई सुटुक्‍क सोधे,</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“हामीलाई भन्‍नुहोस्, यी कुराहरू कहिले हुनेछन्? अनि यी कुराहरू पूरा हुनको निम्ति चिन्ह 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तिनीहरूलाई भन्‍नुभयो: “होसियार बस, ताकि कसैले तिमीहरूलाई धोका नदेओस्।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धेरै जना मेरो नाममा ‘म उही हुँ,’ भन्‍ने दाबी गर्दै आउनेछन्, र धेरैलाई धोका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तिमीहरूले लडाइँ र लडाइँहरूका हल्‍लाहरू सुन्‍नेछौ, तब नडराओ। यस्ता कुराहरू हुनैपर्छ, तर अन्त्य आउन बाँकी नै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जातिको विरुद्धमा जाति र राज्यको विरुद्धमा राज्य उठ्नेछ। धेरै ठाउँहरूमा भुइँचालाहरू जानेछन्; अनि अनिकालहरू हुनेछन्। यी त प्रसववेदनाका सुरुवात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आफ्नो विषयमा होसियार रहो। तिमीहरूलाई स्थानीय सभाहरूमा सुम्पिनेछ, र सभाघरहरूमा लगेर कोर्रा लगाइनेछ। मेरो कारणले गर्दा तिमीहरूलाई साक्षीको रूपमा राज्यपालहरू र राजाहरूको सामु उभाइनेछ।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अन्त्य आउनुभन्दा पहिला सबै राष्ट्रहरूमा सुसमाचार प्रचार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तिमीहरू पक्रिएर मुद्दामा पर्नेछौ, तब के बोल्नुपर्छ भनी पहिल्यैबाट चिन्ता नलेओ। तिमीहरूलाई त्यसै बेला जे दिइनेछ, त्यही भन; किनकि त्यस समयमा बोल्ने तिमीहरू होइनौ, तर पवित्र आत्मा बोलिरहनुभएको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“भाइले आफ्ना भाइलाई, बुबाले आफ्ना छोराछोरीलाई मृत्युका निम्ति धोका दिनेछन्। छोराछोरीहरू आफ्ना आमाबुबाका विरुद्धमा उठ्नेछन्, र तिनीहरूलाई मार्न 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तिमीहरूलाई सबै मानिसहरूले मेरा निम्ति घृणा गर्नेछन्; तर जो अन्त्यसम्म स्थिर रहन्छ, त्यसको उद्धार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तिमीहरूले ‘विनाशकारी घृणित कुरा’ जुन ठाउँमा नहुनुपर्ने, त्यहाँ देख्नेछौ—पढ्नेले बुझोस्—तब यहूदियामा हुनेहरू पहाडहरूतिर भागून्।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घरका कौसीमा हुनेहरू कोही पनि तल नझरोस्, न त केही थोक लिनलाई घरभित्र पसोस्।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खेतमा हुने कोही पनि आफ्नो लुगा लिन फर्केर नजाओस्।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दिनहरूमा गर्भवती स्त्रीहरू र दूध खुवाउने आमाहरूका लागि कति डरलाग्दा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कुराहरू हिउँदमा नहोस् भनी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ती दिनहरू यति कष्‍टदायक हुनेछन् कि; परमेश्‍वरले संसार सृष्‍टि गर्नुभएदेखि अहिलेसम्म न कहिल्यै भएको थियो, न त फेरि कहिल्यै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“यदि प्रभुले ती दिनहरू नघटाइदिनुभएको भए कोही पनि बाँच्ने थिएन। तर चुनिएकाहरूका निम्ति उहाँले ती घटाइदिनुभएको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बेला यदि कसैले तिमीहरूलाई ‘हेर, ख्रीष्‍ट यहाँ छन्’ अथवा, ‘हेर तिनी त्यहाँ छन्’ भन्छ भने विश्‍वास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झूटा ख्रीष्‍टहरू र झूटा अगमवक्ताहरू देखा पर्नेछन्; अनि सम्भव भएसम्म चुनिएकाहरूलाई पनि बहकाउनलाई अलौकिक चिन्हहरू र अद्‌भुत कार्यहरू देखाउनेछन्।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तिमीहरू होसियार बस; मैले तिमीहरूलाई पहिलेबाट नै सबै कुरा भनिदिएको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 दिनहरूमा, विपत्तिपछि तुरुन्तै, “ ‘सूर्य अँध्यारो हुनेछ, र चन्द्रमाले आफ्नो ज्योति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आकाशबाट ताराहरू खस्‍नेछन्, अनि आकाशका शक्तिहरू डगमगाउनेछन्।’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मानिसको पुत्रलाई मानिसहरूले महाशक्ति र महिमासित बादलमा आइरहेको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उसले आफ्ना दूतहरूलाई आफ्ना चुनिएकाहरूलाई चारै दिशाबाट बटुल्नलाई पठाउनेछ, अर्थात् पृथ्वीको एक कुनादेखि आकाशको अर्को कुनासम्म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अञ्जीरको रूखबाट यो पाठ सिक: जब यसका हाँगाहरूमा कलिला पातहरू पलाउन थाल्छन्, ग्रीष्म ऋतु नजिकै आइपुगेछ भनी तिमीहरूले थाहा पाउँछौ।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त्यसरी नै तिमीहरूले जब यी कुराहरू भइरहेका देख्छौ, तब तिमीहरूले यो नजिकै ढोकैमा छ भनी जान।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तिमीहरूलाई साँचो भन्दछु, यी सबै घटनाहरू पूरा नभएसम्म यो पुस्ता निश्‍चय नै नष्‍ट भएर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आकाश र पृथ्वी नष्‍ट भएर जानेछन्, तर मेरा वचनहरू कहिले पनि नष्‍ट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दिन र त्यस समयको विषयमा कसैले जान्दैन, न स्वर्गका दूतहरूले, न पुत्रले, तर पिताले मात्र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होसियार बस! सचेत बस! त्यो समय कहिले आउनेछ, त्यो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 त बाहिर गएको त्यो मानिसजस्तो हो, जसले आफ्नो घर छोड्नअगि आफ्ना सेवकहरूलाई जिम्मेवारी दिँदै, प्रत्येकलाई आ-आफ्ना काम सुम्पे, र एक जनालाई चाहिँ ढोकामा कुरेर बस्‍न जिम्मा दिए।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जागा रहो; किनकि घरका मालिक साँझमा वा मध्यरातमा वा भाले बास्दा वा बिहानै अथवा कुन समयमा आउलान्, त्यो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नत्र तिनी अचानक आइपुग्दा तिनले तिमीहरूलाई सुतिरहेका भेट्टाउलान्।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 तिमीहरूलाई जे भन्दछु, त्यो हरेकलाई भन्दछु: ‘जागा रहो!’ ”</w:t>
      </w:r>
      <w:r>
        <w:rPr>
          <w:lang w:val="ne_NP" w:bidi="ne_NP"/>
        </w:rPr>
      </w:r>
      <w:r>
        <w:rPr>
          <w:lang w:val="ne_NP" w:bidi="ne_NP"/>
        </w:rPr>
      </w:r>
    </w:p>
    <w:p>
      <w:pPr/>
      <w:r>
        <w:rPr>
          <w:lang w:val="ne_NP" w:bidi="ne_NP"/>
        </w:rPr>
      </w:r>
    </w:p>
    <w:p>
      <w:pPr>
        <w:pStyle w:val="Heading2"/>
      </w:pPr>
      <w:r>
        <w:rPr>
          <w:lang w:val="ne_NP" w:bidi="ne_NP"/>
        </w:rPr>
        <w:t>Mark 14:1</w:t>
      </w:r>
      <w:r>
        <w:rPr>
          <w:lang w:val="ne_NP" w:bidi="ne_NP"/>
        </w:rPr>
      </w:r>
    </w:p>
    <w:p>
      <w:pPr/>
      <w:r>
        <w:rPr>
          <w:lang w:val="ne_NP" w:bidi="ne_NP"/>
        </w:rPr>
      </w:r>
      <w:r>
        <w:rPr>
          <w:vertAlign w:val="superscript"/>
          <w:lang w:val="ne_NP" w:bidi="ne_NP"/>
        </w:rPr>
        <w:t>1</w:t>
      </w:r>
      <w:r>
        <w:rPr>
          <w:lang w:val="ne_NP" w:bidi="ne_NP"/>
        </w:rPr>
        <w:t xml:space="preserve"> अब निस्तार चाड र अखमिरी रोटीको चाड आउन दुई दिन मात्र थियो। मुख्य पुजारीहरू र व्यवस्थाका शिक्षकहरूले येशूलाई धूर्ततापूर्वक पक्रेर मार्ने मौका खोजिरहेका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भने, “तर चाडको समयमा होइन, नत्रता मानिसहरूले हुलदङ्गा मच्‍चाउन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 बेथानीमा सिमोन कुष्‍ठरोगीको घरमा खानका निम्ति बस्‍नुभएको थियो, त्यही बेला एउटी स्त्री सिङ्गमरमरको एउटा भाँडोमा अति मूल्यवान् जटामसीको अत्तर लिएर आइन्। तिनले त्यो भाँडो फोरिन् र त्यो अत्तर उहाँको शिरमा खन्याइदिइन्।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त्यहाँ उपस्थित हुनेहरूमध्ये कसै-कसैले रिस गरेर आपसमा भने, “यो अत्तर किन खेर फालेको?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यसलाई त एक वर्षको ज्यालाभन्दा बढी रकममा बेचेर त्यो पैसा गरिबहरूलाई दिन सकिन्थ्यो।” अनि तिनीहरूले त्यस स्त्रीलाई हकारे।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भन्‍नुभयो, “उसलाई छोडिदेओ। तिमीहरू उसलाई किन सताउँछौ? उसले मेरा लागि एउटा असल काम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गरिबहरू त सधैँ तिमीहरूसित हुनेछन्, र तिमीहरूले तिनीहरूलाई जहिले पनि सहायता गर्न सक्छौ। तर म त तिमीहरूसँग सधैँभरि हुँदिनँ।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जे गर्न सक्थी, त्यो गरेकी छे। यसले त मेरो शरीरमा अत्तर खन्याएर दफनको तयारी अगिबाटै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तिमीहरूलाई साँच्‍चै भन्दछु, संसारभरि जहाँ-जहाँ सुसमाचार प्रचार गरिन्छ, यस स्त्रीले जे कुरा गरेकी छ, त्यो कुरा पनि उसको सम्झनाका निम्ति बताइनेछ।”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बाह्र जनामध्ये एक जना यहूदा इस्करियोत मुख्य पुजारीहरूकहाँ येशूलाई तिनीहरूका हातमा पक्राइदिनलाई गयो।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तिनीहरू यो सुनेर खुशी भए र त्यसलाई पैसा दिने वचन दिए। यसरी त्यसले उहाँलाई तिनीहरूका हातमा पक्राइदिनलाई मौका खोज्न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अखमिरी रोटीको चाडको पहिलो दिन, जब चलनअनुसार निस्तार चाडको थुमा बलिदान गर्नुपर्नेथियो, तब येशूका चेलाहरूले उहाँलाई यसरी सोधे, “हामी कहाँ गएर तपाईंका निम्ति निस्तार चाडको भोज तयार पारौँ भन्‍ने तपाईं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उहाँले आफ्ना चेलाहरूमध्ये दुई जनालाई यसो भनेर यरूशलेम पठाउनुभयो, “सहरभित्र जाओ, र गाग्रोमा पानी बोकिरहेको एक जना मानिसले तिमीहरूलाई भेट्नेछ। उसको पछि-पछि जाओ।</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ऊ जुन घरमा पस्छ, त्यस घरका मालिकलाई भन, ‘गुरुज्यू सोध्नुहुन्छ: मेरो पाहुनाकोठा कहाँ छ, जहाँ म मेरा चेलाहरूसँग निस्तार चाडको भोज खाऊँ?’</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उसले तिमीहरूलाई माथिल्‍लो तलामा एउटा ठूलो कोठा देखाउनेछ, जुनचाहिँ सजाएर तयार पारिएको हुनेछ। त्यहाँ नै हाम्रा लागि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चेलाहरू सहरभित्र गए र येशूले तिनीहरूलाई भन्‍नुभएझैँ भेट्टाए, र निस्तार चाडको भोज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साँझ पर्‍यो, येशू बाह्रै जनासित आइपुग्नुभयो।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उहाँहरूले टेबुल वरिपरि बसेर खाँदैहुनुहुन्थ्यो, उहाँले भन्‍नुभयो, “म तिमीहरूलाई साँच्‍चै भन्दछु, तिमीहरूमध्ये मसित खाने एक जनाले मलाई धोका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दुःखित भए, र हरेकले पालैसित उहाँलाई भने, “त्यो निश्‍चय म 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भन्‍नुभयो, “त्यो बाह्र जनामध्ये एक हो, जसले रोटी थालमा मसित चोप्दछ।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मानिसको पुत्र त उसको विषयमा लेखिएअनुसार जानु नै पर्छ, तर धिक्‍कार त्यस मानिसलाई, जसले मानिसको पुत्रलाई धोका दिनेछ! त्यो मानिस नजन्मिएकै भए त्यसको लागि असल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उहाँहरू खाइरहनुभएको थियो, तब येशूले रोटी लिएर धन्यवाद दिनुभयो, भाँच्नुभयो र यसो भन्दै चेलाहरूलाई दिनुभयो, “लेओ, यो मेरो शरीर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उहाँले कचौरा लिनुभयो, र धन्यवाद दिनुभएपछि तिनीहरूलाई दिनुभयो; अनि तिनीहरू सबैले त्यसबाट पिए।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उहाँले तिनीहरूलाई भन्‍नुभयो, “यो करारको मेरो रगत हो, जो धेरैका लागि बहाइन्छ।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साँच्‍चै तिमीहरूलाई भन्दछु, म फेरि दाखको फलबाट त्यो दिनसम्म पिउनेछैनँ, जहिलेसम्म परमेश्‍वरको राज्यमा त्यो नयाँ गरी पिउँदिनँ।”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एउटा भजन गाइसक्नुभएपछि उहाँहरू त्यहाँबाट निस्केर जैतुन डाँडातिर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येशूले तिनीहरूलाई भन्‍नुभयो, “तिमीहरू सबैले मलाई त्याग्नेछौ, किनकि यसरी लेखिएको छ: “ ‘म गोठालालाई हिर्काउनेछु, र भेडाहरू तितरबितर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म जीवित भएर उठेपछि तिमीहरूभन्दा अगि गालीलमा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पत्रुसले घोषणा गरे, “सबैले त्यागे तापनि मचाहिँ त्याग्नेछैनँ।”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जवाफ दिनुभयो, “म तिमीलाई साँच्‍चै भन्दछु, आजै राति दुई पल्ट भाले बास्‍नुअगि तिमीले मलाई तीन पल्ट इन्कार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पत्रुसले जोडकासाथ भने, “यदि म तपाईंसित मर्नुपरे तापनि म तपाईंलाई कहिल्यै इन्कार गर्नेछैनँ।” अनि अरू सबैले त्यसै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उहाँहरू गेतसमनी भनिने एउटा ठाउँमा जानुभयो, र येशूले आफ्ना चेलाहरूलाई भन्‍नुभयो, “मैले प्रार्थना नगरुन्जेल तिमीहरू 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पत्रुस, याकोब र यूहन्‍नालाई आफूसित लानुभयो, र उहाँ असाध्यै खिन्‍न र विचलित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तिनीहरूलाई भन्‍नुभयो, “मेरो प्राण शोकले मरेतुल्य भएको छ। तिमीहरू यहीँ बस, र जागा रहो।”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अलि पर गएर उहाँले भुइँमा घोप्टो परेर, यदि सम्भव भए त्यो घडी उहाँबाट टलिजाओस् भनेर प्रार्थना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उहाँले भन्‍नुभयो, “हे अब्बा, पिता, तपाईंका निम्ति सबै थोक सम्भव छन्। मबाट यो कचौरा हटाइदिनुहोस्; तापनि मेरो इच्छा होइन, तर तपाईंकै इच्छाअनुसार 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उहाँ आफ्ना चेलाहरूकहाँ फर्कनुभयो, र तिनीहरूलाई निदाइरहेका भेट्टाउनुभयो। उहाँले पत्रुसलाई भन्‍नुभयो, “सिमोन, के तिमी निदाइरहेका छौ? के तिमी एक घण्टा पनि जागा रहन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जागा रहो र प्रार्थना गर; ताकि तिमीहरू परीक्षामा नपर। आत्मा तयार छ, तर शरीर कमजोर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 फेरि पर जानुभयो र दोहोर्‍याएर उही प्रार्थना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उहाँ फर्केर आउनुभयो, तब उहाँले फेरि पनि तिनीहरू निदाइरहेका भेट्टाउनुभयो, किनकि तिनीहरूका आँखा लोलाएका थिए। उहाँलाई के जवाफ दिनुपर्ने हो, सो तिनीहरूले जानेनन्।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 तेस्रो पल्ट फर्किआउनुभयो र तिनीहरूलाई भन्‍नुभयो, “के तिमीहरू अझै सुतिरहेका र विश्राम गरिरहेका छौ? अब भयो! समय आइपुगेको छ। हेर, मानिसको पुत्रलाई पापीहरूका हातमा सुम्पिइँदैछ।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उठ! हामी जाऔँ! हेर, मलाई पक्राइदिने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 बोल्दै गर्नुहुँदा नै यहूदा, बाह्र चेलाहरूमध्ये एक, त्यहाँ देखा पर्‍यो। ऊसँग मुख्य पुजारीहरू, व्यवस्थाका शिक्षकहरू र प्रधानहरूद्वारा पठाइएका एउटा भीड तरवार र लाठाहरू लिएर आयो।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 विश्‍वासघातीले तिनीहरूलाई एउटा सङ्केत दिएको थियो: “म जसलाई म्वाइँ खान्छु, तिनी नै ती मानिस हुन्; तिनैलाई पक्र र सुरक्षासाथ लैजाओ।”</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यहूदा तुरुन्तै येशूकहाँ गयो, र “गुरुज्यू!” भनेर उहाँलाई म्वाइँ खायो।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 मानिसहरूले येशूलाई पक्रे, र हिरासतमा लिए।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तब त्यहाँ छेउमा उभिरहनेहरूमध्ये एक जनाले तरवार झिकेर प्रधान पुजारीको सेवकलाई प्रहार गर्‍यो र उसको कान च्वाट्टै काटिदियो।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येशूले भन्‍नुभयो, “के मैले विद्रोहको अगुवाइ गरिरहेको छु, र तपाईंहरू तरवार र लाठाहरू लिएर मलाई पक्रन 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म दिनहुँ मन्दिरका चोकहरूमा सिकाउँदै तपाईंहरूसँगै थिएँ, र तपाईंहरूले मलाई पक्रनुभएन; किनकि धर्मशास्त्र पूरा हुनलाई यसो 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तब सबैले उहाँलाई त्यागेर भागे।</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एक जना सुती लुगा मात्र लगाएको मानिसले येशूलाई पछ्याउँदैथियो। जब तिनीहरूले उसलाई समाते,</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 आफ्नो लुगा छोडेर नाङ्गै भाग्यो।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तिनीहरूले येशूलाई प्रधान पुजारीकहाँ लगे। अनि सबै मुख्य पुजारीहरू, प्रधानहरू र व्यवस्थाका शिक्षकहरू एकसाथ आए।</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पत्रुस टाढैबाट उहाँलाई पछ्याउँदै प्रधान पुजारीको चोकसम्मै गए। त्यहाँ तिनले सिपाहीहरूसित बसेर आगो ताप्न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मुख्य पुजारीहरू र सम्पूर्ण महासभाले येशूलाई मार्नका लागि उहाँको विरुद्धमा प्रमाणहरू खोजिरहेका थिए; तर तिनीहरूले एउटै पनि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धेरैले उहाँको विरुद्धमा झूटो साक्षी दिए, तर तिनीहरूको बयान आपसमा मिलेन।</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तब केहीले उभिएर उहाँको विरुद्धमा यसरी आफ्नो झूटो साक्षी दिए:</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“यसले ‘मानिसले बनाएको यो मन्दिरलाई भत्काएर तीन दिनमा, मानिसले नबनाएको अर्को मन्दिर बनाउनेछु’ भनेको हामीले सुन्यौँ।”</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तर तिनीहरूको गवाही पनि आपसमा मिलेन।</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तब प्रधान पुजारीले तिनीहरूका सामु उभिएर येशूलाई सोधे, “के तँ जवाफ दिँदैनस्? यी मानिसहरूले तेरो विरुद्धमा दिएको साक्षी के हो?”</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तर येशू चुप रहनुभयो, र केही जवाफ पनि दिनुभएन। प्रधान पुजारीले फेरि उहाँलाई सोधे, “के तँ परमधन्यका पुत्र ख्रीष्‍ट होस्?”</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येशूले भन्‍नुभयो, “म हुँ; अनि तपाईंहरूले मानिसको पुत्रलाई सर्वशक्तिमान्‌को दाहिने हातपट्टि बसिरहेको र आकाशका बादलहरूमा आइरहेको देख्नुहुनेछ।”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प्रधान पुजारीले आफ्ना वस्त्रहरू च्याते र सोधे, “अब हामीलाई अरू बढ्ता साक्षी किन चाहियो?</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तिमीहरूले ईश्‍वरनिन्दा सुनिहालेका छौ। तिमीहरूको के विचार छ?” तिनीहरू सबैले उहाँलाई मृत्युदण्डको दोषी ठहराए।</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तब कसै-कसैले उहाँलाई थुक्न थाले; तिनीहरूले उहाँका आँखा छोपे, र मुक्‍का लगाएर भने, “लौ अगमवाणी गर्!” अनि सिपाहीहरूले थप्पड लगाउँदै उहाँलाई लगे।</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त्यस बेला पत्रुस तल चोकमा हुँदा प्रधान पुजारीका सेविकाहरूमध्ये एउटी त्यहाँ आई।</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त्यसले पत्रुसलाई आगो तापिरहेको देखेर नियाल्दै हेरी। र भनी, “तिमी पनि त नासरतका येशूको साथमा थियौ।”</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तर तिनले अस्वीकार गरे। तिनले भने, “तिमी के कुरा गरिरहेकी छौ, म त केही जान्दिनँ।” भन्दै बाहिरको मूलढोकातिर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जब त्यस सेविकाले तिनलाई त्यहाँ देखेर त्यहाँ उभिरहेकाहरूलाई फेरि भनी, “यो मानिस तिनीहरूमध्येकै एक हो।”</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तिनले फेरि पनि इन्कार गरे। केही समय बितेपछि त्यहाँ छेउमा उभिनेहरूले पत्रुसलाई भने, “निश्‍चय नै तिमी तिनीहरूमध्येका एक हौ; किनकि तिमी गालीली हौ।”</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तिनले आफूलाई धिक्‍कार्दै शपथ खाएर भने, “तिमीहरूले भनिरहेका मानिसलाई त म चिन्दै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त्यतिखेरै भाले दोस्रो पल्ट बास्यो। तब पत्रुसले तिनलाई येशूले भन्‍नुभएको यो वचन सम्झे: “दुई पल्ट भाले बास्‍नुभन्दा अगि तिमीले मलाई तीन पल्ट इन्कार गर्नेछौ।” अनि तिनी धुरुधुरु रोए।</w:t>
      </w:r>
      <w:r>
        <w:rPr>
          <w:lang w:val="ne_NP" w:bidi="ne_NP"/>
        </w:rPr>
      </w:r>
      <w:r>
        <w:rPr>
          <w:lang w:val="ne_NP" w:bidi="ne_NP"/>
        </w:rPr>
      </w:r>
    </w:p>
    <w:p>
      <w:pPr/>
      <w:r>
        <w:rPr>
          <w:lang w:val="ne_NP" w:bidi="ne_NP"/>
        </w:rPr>
      </w:r>
    </w:p>
    <w:p>
      <w:pPr>
        <w:pStyle w:val="Heading2"/>
      </w:pPr>
      <w:r>
        <w:rPr>
          <w:lang w:val="ne_NP" w:bidi="ne_NP"/>
        </w:rPr>
        <w:t>Mark 15:1</w:t>
      </w:r>
      <w:r>
        <w:rPr>
          <w:lang w:val="ne_NP" w:bidi="ne_NP"/>
        </w:rPr>
      </w:r>
    </w:p>
    <w:p>
      <w:pPr/>
      <w:r>
        <w:rPr>
          <w:lang w:val="ne_NP" w:bidi="ne_NP"/>
        </w:rPr>
      </w:r>
      <w:r>
        <w:rPr>
          <w:vertAlign w:val="superscript"/>
          <w:lang w:val="ne_NP" w:bidi="ne_NP"/>
        </w:rPr>
        <w:t>1</w:t>
      </w:r>
      <w:r>
        <w:rPr>
          <w:lang w:val="ne_NP" w:bidi="ne_NP"/>
        </w:rPr>
        <w:t xml:space="preserve"> एकाबिहानै, मुख्य पुजारीहरू, प्रधानहरू, व्यवस्थाका शिक्षकहरू र सम्पूर्ण महासभासँग मिलेर सल्‍लाह गरी तिनीहरूले येशूलाई बाँधेर लगे, र पिलातसको हातमा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पिलातसले सोधे, “के तिमी यहूदीहरूका राजा हौ?” येशूले जवाफ दिनुभयो, “हो, तपाईं आफैँले भन्दै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मुख्य पुजारीहरूले उहाँमाथि धेरै कुराहरूको दोष लगाए।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फेरि पिलातसले उहाँलाई सोधे, “के तिमी केही जवाफ दिँदैनौ? हेर, तिनीहरूले तिम्रो विरुद्धमा कति धेरै कुराहरूमा दोष लगाउँदैछन्।”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येशूले कुनै जवाफ दिनुभएन। यो देखेर पिलातस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चाडको समयमा मानिसहरूले बिन्ती गरेर मागेको एक जना कैदीलाई छोडिदिने चलन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झ्यालखानामा अरू विद्रोहीहरूसित एक जना बारब्बा नाम भएको मानिस पनि थियो, जसले विद्रोहको समयमा हत्या गरेको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भीड आयो, र पिलातसलाई तिनले गर्दैआएको काम गरिदेऊन् भनी बिन्ती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पिलातसले सोधे, “के मैले यहूदीहरूका राजालाई तिमीहरूका निम्ति छोडिदिऊँ भन्‍ने तिमीहरू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मुख्य पुजारीहरूले येशूलाई ईर्ष्याको कारणले नै तिनको हातमा सुम्पेका हुन् भन्‍ने पिलातसलाई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पिलातसले बारब्बालाई नै छोडिदेऊन् भनी मुख्य पुजारीहरूले भीडलाई उक्साए।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पिलातसले तिनीहरूलाई सोधे, “त्यसो भए तिमीहरूले यहूदीहरूका राजा भनेकोलाई चाहिँ म के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चिच्याए, “त्यसलाई क्रूसमा टाँग्नुहोस्!”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पिलातसले सोधे, “किन? यिनले के अपराध गरेका छन्?” तर तिनीहरू अझ जोडले चिच्याए, “त्यसलाई क्रूसमा टाँग्नुहोस्!”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भीडलाई सन्तुष्‍ट पार्ने इच्छाले पिलातसले तिनीहरूका निम्ति बारब्बालाई छोडिदिए, र तिनले येशूलाई कोर्रा लगाउँदै उहाँलाई क्रूसमा झुण्ड्याउन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सिपाहीहरूले येशूलाई महल भित्र (अर्थात्, प्रेटोरियम) लगे, र सिपाहीहरूका सबै पल्टनलाई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उहाँलाई एउटा बैजनी रङ्गको वस्त्र लगाइदिए, र काँडाहरू बटारेर एउटा मुकुट बनाएर उहाँलाई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तिनीहरूले उहाँलाई “यहूदीहरूका राजाको जय!” भन्दै कराए।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घरी-घरी उहाँको शिरमा निगालोले हिर्काउँदै उहाँलाई थुके। तिनीहरूले उहाँको उपहास गर्दै उहाँको सामु घुँडा टेकेर झुके।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उहाँको अपमान गरिसकेपछि तिनीहरूले त्यो बैजनी रङ्गको वस्त्र फुकालिदिए, र उहाँको आफ्नै वस्त्र लगाइदिए। त्यसपछि तिनीहरूले उहाँलाई क्रूसमा टाँग्न लगे।</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अलेक्जेन्डर र रूफसका बुबा, साइरिनीवासी सिमोन, जो गाउँबाट आइरहेका थिए, तिनीहरूले उनलाई क्रूस बोक्न कर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येशूलाई गलगथा अर्थात् खप्परे भनिने ठाउँमा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तिनीहरूले उहाँलाई नशालु पदार्थ मूर्र मिसाइएको दाखमद्य दिए, तर उहाँले त्यो पिउन मान्‍नुभएन।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तिनीहरूले उहाँलाई क्रूसमा टाँगे। तिनीहरूले कसले के पाउँदोरहेछ भनेर उहाँका वस्त्रहरूका लागि चिट्ठा हालेर ती भाग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उहाँलाई क्रूसमा टाँग्दा बिहानको नौ बजेको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उहाँको विरुद्धको दोषपत्रमा यसरी लेखिएको थियो: यहूदीहरूको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उहाँसित दुई डाँकुहरूलाई पनि क्रूसमा टाँगे—एउटा उहाँको दाहिनेपट्टि र अर्कोचाहिँ उहाँको देब्रेपट्टि।</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धर्मशास्त्रको वचन यसरी पूरा भयो, “उहाँ अपराधीहरूसँग गनिनुभयो।”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ठाउँबाट हिँड्नेहरूले आफ्ना टाउको हल्‍लाउँदै उहाँलाई अपमान गरेर यसो भने, “वाह! ए मन्दिर भत्काउने र त्यसलाई तीन दिनमा 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क्रूसबाट तल ओर्लेर आइज, र आफूलाई बचा!”</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यस्तै किसिमले मुख्य पुजारीहरू र व्यवस्थाका शिक्षकहरूले आपसमा उहाँको अपमान गरे। तिनीहरूले भने, “यसले अरूलाई त बचायो, तर आफैँलाई बचाउन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ख्रीष्‍ट, इस्राएलका राजा, अब क्रूसबाट तल ओर्लिआओस्, र यो देखेर हामी विश्‍वास गरौँ।” उहाँसित क्रूसमा टाँगिएकाहरूले पनि उहाँलाई घोर अपमान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बाह्र बजेदेखि दिउँसो तीन बजेसम्म सम्पूर्ण देशभरि अन्धकार छायो।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तीन बजेतिर येशू चर्को सोरले कराउनुभयो, “इली, इली, लामा सबखथनी?” जसको अर्थ हो, “हे मेरा परमेश्‍वर, हे मेरा परमेश्‍वर, तपाईंले मलाई किन त्याग्नुभएको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छेउमा उभिरहनेहरूमध्ये कतिले जब यो सुने, तिनीहरूले भने, “सुन, यसले एलियालाई बोलाउँदैछ।”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एक जना मानिस दौडेर गयो, र स्पन्जमा सिर्का चोपेर त्यसलाई एउटा निगालोमा लगाएर पिउन भनी येशूलाई दिँदै भन्यो, “अब यिनलाई एकलै छोडिदेओ। हेरौँ, कहीँ एलिया आएर यिनलाई ओराल्छन् कि।”</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येशूले चर्को सोरले कराएर आफ्नो प्राण त्याग्नुभयो।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मन्दिरको पर्दा टुप्पोदेखि फेदसम्मै दुई भाग भएर च्यात्तियो।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जब येशूको अगिल्तिर उभिरहेका सेनापतिले उहाँको सोर सुनेर उहाँ कसरी मर्नुभयो, त्यो देखेर तिनले भने, “निश्‍चय नै यी मानिस परमेश्‍वरका पुत्र 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केही स्त्रीहरू टाढैबाट हेरिरहेका थिए। तीमध्ये मरियम मग्दलिनी, कान्छो याकोब र योसेफकी आमा मरियम अनि सलोमी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 स्त्रीहरूले गालीलमा उहाँको पछि लाग्दै उहाँको खाँचोमा सेवा गरेका थिए। उहाँसित यरूशलेममा आउने अरू धेरै स्त्रीहरू पनि त्यहाँ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 दिन तयारीको दिन (अर्थात्, शब्बाथको अगिल्‍लो दिन) थियो। यसकारण जब साँझ हुन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अरिमथिया निवासी योसेफ, सभाका एक जना प्रमुख सदस्य, जो आफूले परमेश्‍वरको राज्य पर्खिरहेका थिए। तिनी साहससित पिलातसकहाँ गएर येशूको लास मागे।</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उहाँ मरिसक्नुभएको सुनेर पिलातस छक्‍क परे। सेनापतिलाई बोलाएर तिनले उसलाई येशू मर्नुभएको हो कि होइन भनेर सोधे।</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सेनापतिबाट तिनलाई यो कुरा पक्‍का भयो, तिनले उहाँको शरीर योसेफलाई लाने अनुमति दिए।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योसेफले केही मलमलको कपडा किने, र उहाँको लासलाई तल ओरालेर त्यही कपडामा बेह्रे, र उहाँलाई चट्टान खोपेर बनाइएको चिहानमा राखे। तब तिनले चिहानको मुखमा एउटा ढुङ्गा गुडाउँदै ल्याएर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मरियम मग्दलिनी र योसेफकी आमा मरियमले उहाँलाई राखिएको ठाउँ देखे।</w:t>
      </w:r>
      <w:r>
        <w:rPr>
          <w:lang w:val="ne_NP" w:bidi="ne_NP"/>
        </w:rPr>
      </w:r>
      <w:r>
        <w:rPr>
          <w:lang w:val="ne_NP" w:bidi="ne_NP"/>
        </w:rPr>
      </w:r>
    </w:p>
    <w:p>
      <w:pPr/>
      <w:r>
        <w:rPr>
          <w:lang w:val="ne_NP" w:bidi="ne_NP"/>
        </w:rPr>
      </w:r>
    </w:p>
    <w:p>
      <w:pPr>
        <w:pStyle w:val="Heading2"/>
      </w:pPr>
      <w:r>
        <w:rPr>
          <w:lang w:val="ne_NP" w:bidi="ne_NP"/>
        </w:rPr>
        <w:t>Mark 16:1</w:t>
      </w:r>
      <w:r>
        <w:rPr>
          <w:lang w:val="ne_NP" w:bidi="ne_NP"/>
        </w:rPr>
      </w:r>
    </w:p>
    <w:p>
      <w:pPr/>
      <w:r>
        <w:rPr>
          <w:lang w:val="ne_NP" w:bidi="ne_NP"/>
        </w:rPr>
      </w:r>
      <w:r>
        <w:rPr>
          <w:vertAlign w:val="superscript"/>
          <w:lang w:val="ne_NP" w:bidi="ne_NP"/>
        </w:rPr>
        <w:t>1</w:t>
      </w:r>
      <w:r>
        <w:rPr>
          <w:lang w:val="ne_NP" w:bidi="ne_NP"/>
        </w:rPr>
        <w:t xml:space="preserve"> शब्बाथ सकिएपछि येशूको शरीरमा घस्‍न भनी मरियम मग्दलिनी, याकोबकी आमा मरियम र सलोमीले सुगन्धित मसलाहरू किने।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हप्‍ताको पहिलो दिन, एकाबिहानै सूर्योदय हुनसाथ तिनीहरू चिहानतिर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आपसमा भने, “चिहानको मुखबाट ढुङ्गालाई गुड्याएर कसले हटाइदेला?”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जब तिनीहरूले चिहानतिर हेरे, त्यो ठूलो ढुङ्गा हटाइएको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 चिहानभित्र पसे, तब सेतो लुगा लगाएका एक जवान मानिसलाई दाहिनेपट्टि बसिरहेका देखेर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भने, “छक्‍क नपर। तिमीहरू क्रूसमा टाँगिएका येशू नासरीलाई खोज्दैछौ। उहाँ जीवित भई उठ्नुभएको छ! उहाँ यहाँ हुनुहुन्‍न। उहाँलाई राखेको ठाउँ 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जाओ, उहाँका चेलाहरू र पत्रुसलाई भनिदेओ, ‘उहाँ तिमीहरूभन्दा अगि-अगि गालीलमा जाँदैहुनुहुन्छ। उहाँले भन्‍नुभएबमोजिम त्यहाँ तिमीहरूले उहाँलाई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स्त्रीहरू काँप्दै र अचम्म मान्दै बाहिर निस्के, र चिहानबाट भागे। तिनीहरूले कसैलाई केही भनेनन्; किनकि तिनीहरू डराएका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येशू हप्‍ताको पहिलो दिनमा, बिहानै जीवित भई उठ्नुभयो, तब उहाँ पहिले मरियम मग्दलिनीकहाँ देखा पर्नुभयो, जसबाट उहाँले सात वटा भूतहरू निकाल्नुभएको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उनी दौडेर गइन् र उहाँसित हुनेहरूलाई यो कुरा सुनाइन्, जो रुँदै र विलाप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तिनीहरूले येशू जिउँदो हुनुभएको र त्यस स्त्रीले उहाँलाई देखेको कुरा सुने, तब तिनीहरूले त्यो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यसपछि गाउँतिर जाँदै गरेका दुई जनाकहाँ येशू बेग्लै रूपमा देखा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यिनीहरू फर्केर यो कुरा अरूलाई भनिदिए; तर तिनीहरूले पनि यिनीहरूका कुरामा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येशू एघार जनाले खाइरहेका बेला त्यहाँ देखा पर्नुभयो। उहाँले तिनीहरूका अविश्‍वास र हृदयको कठोरताले उहाँ जीवित भई उठ्नुभएपछि पनि उहाँलाई देख्नेहरूले विश्‍वास नगरेकोमा तिनीहरूलाई हप्काउनुभयो।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तिनीहरूलाई भन्‍नुभयो, “सारा संसारमा गएर सबै सृष्‍टिलाई यो सुसमाचार सुनाओ।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जसले विश्‍वास गर्छ र बप्‍तिस्मा लिन्छ, त्यसले मुक्ति पाउनेछ; तर विश्‍वास नगर्ने दण्डित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विश्‍वास गर्नेहरूसित यस्ता चिन्हहरू हुनेछन्: मेरो नाममा तिनीहरूले भूतहरू धपाउनेछन्, तिनीहरूले नयाँ-नयाँ भाषाहरूमा बोल्नेछन्,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आफ्ना हातले सर्पहरू समात्नेछन्, र तिनीहरूले प्राणघातक विष पिए तापनि तिनीहरूलाई पटक्‍कै हानि हुनेछैन। तिनीहरूले रोगीहरूमाथि हात राख्नेछन्, र तिनीहरू निको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प्रभु येशूले तिनीहरूसित कुरा गरिसक्नुभएपछि उहाँ स्वर्गमा उचालिनुभयो र परमेश्‍वरको दाहिने हातपट्टि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चेलाहरू बाहिर गएर चारैतिर प्रचार गरे। अनि प्रभुले तिनीहरूसित काम गर्नुभयो र वचनलाई अलौकिक चिन्हहरूद्वारा सुदृढ पार्नुभयो।</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