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Biblica Open Nepali Contemporary Version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Biblica Open Nepali Contemporary Version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Biblica® Open Nepali Contemporary Version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Biblica</w:t>
        </w:r>
      </w:hyperlink>
      <w:r>
        <w:rPr>
          <w:lang w:val="ne_NP" w:bidi="ne_NP"/>
        </w:rPr>
        <w:t xml:space="preserve">, 2024,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Biblica Open Nepali Contemporary Version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i/>
          <w:lang w:val="ne_NP" w:bidi="ne_NP"/>
        </w:rPr>
        <w:t>Ephesians 1:1, Ephesians 1:2, Ephesians 1:3, Ephesians 1:4, Ephesians 1:5, Ephesians 1:6, Ephesians 1:7, Ephesians 1:8, Ephesians 1:9, Ephesians 1:10, Ephesians 1:11, Ephesians 1:12, Ephesians 1:13, Ephesians 1:14, Ephesians 1:15, Ephesians 1:16, Ephesians 1:17, Ephesians 1:18, Ephesians 1:19, Ephesians 1:20, Ephesians 1:21, Ephesians 1:22, Ephesians 1:23, Ephesians 2:1, Ephesians 2:2, Ephesians 2:3, Ephesians 2:4, Ephesians 2:5, Ephesians 2:6, Ephesians 2:7, Ephesians 2:8, Ephesians 2:9, Ephesians 2:10, Ephesians 2:11, Ephesians 2:12, Ephesians 2:13, Ephesians 2:14, Ephesians 2:15, Ephesians 2:16, Ephesians 2:17, Ephesians 2:18, Ephesians 2:19, Ephesians 2:20, Ephesians 2:21, Ephesians 2:22, Ephesians 3:1, Ephesians 3:2, Ephesians 3:3, Ephesians 3:4, Ephesians 3:5, Ephesians 3:6, Ephesians 3:7, Ephesians 3:8, Ephesians 3:9, Ephesians 3:10, Ephesians 3:11, Ephesians 3:12, Ephesians 3:13, Ephesians 3:14, Ephesians 3:15, Ephesians 3:16, Ephesians 3:17, Ephesians 3:18, Ephesians 3:19, Ephesians 3:20, Ephesians 3:21, Ephesians 4:1, Ephesians 4:2, Ephesians 4:3, Ephesians 4:4, Ephesians 4:5, Ephesians 4:6, Ephesians 4:7, Ephesians 4:8, Ephesians 4:9, Ephesians 4:10, Ephesians 4:11, Ephesians 4:12, Ephesians 4:13, Ephesians 4:14, Ephesians 4:15, Ephesians 4:16, Ephesians 4:17, Ephesians 4:18, Ephesians 4:19, Ephesians 4:20, Ephesians 4:21, Ephesians 4:22, Ephesians 4:23, Ephesians 4:24, Ephesians 4:25, Ephesians 4:26, Ephesians 4:27, Ephesians 4:28, Ephesians 4:29, Ephesians 4:30, Ephesians 4:31, Ephesians 4:32, Ephesians 5:1, Ephesians 5:2, Ephesians 5:3, Ephesians 5:4, Ephesians 5:5, Ephesians 5:6, Ephesians 5:7, Ephesians 5:8, Ephesians 5:9, Ephesians 5:10, Ephesians 5:11, Ephesians 5:12, Ephesians 5:13, Ephesians 5:14, Ephesians 5:15, Ephesians 5:16, Ephesians 5:17, Ephesians 5:18, Ephesians 5:19, Ephesians 5:20, Ephesians 5:21, Ephesians 5:22, Ephesians 5:23, Ephesians 5:24, Ephesians 5:25, Ephesians 5:26, Ephesians 5:27, Ephesians 5:28, Ephesians 5:29, Ephesians 5:30, Ephesians 5:31, Ephesians 5:32, Ephesians 5:33, Ephesians 6:1, Ephesians 6:2, Ephesians 6:3, Ephesians 6:4, Ephesians 6:5, Ephesians 6:6, Ephesians 6:7, Ephesians 6:8, Ephesians 6:9, Ephesians 6:10, Ephesians 6:11, Ephesians 6:12, Ephesians 6:13, Ephesians 6:14, Ephesians 6:15, Ephesians 6:16, Ephesians 6:17, Ephesians 6:18, Ephesians 6:19, Ephesians 6:20, Ephesians 6:21, Ephesians 6:22, Ephesians 6:23, Ephesians 6:24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परमेश्‍वरको इच्छाअनुसार ख्रीष्‍ट येशूका प्रेरित पावलबाट, एफिससमा भएका ख्रीष्‍ट येशूमा विश्‍वासयोग्य पवित्र जनहरूलाई: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हाम्रा पिता परमेश्‍वर र प्रभु येशू ख्रीष्‍टबाट अनुग्रह र शान्ति!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हाम्रा प्रभु येशू ख्रीष्‍टका परमेश्‍वर र पिताको प्रशंसा होस्, जसले हामीलाई ख्रीष्‍टमा हरेक आत्मिक आशिष्‌ले स्वर्गीय स्थानहरूमा आशिष् दिनुभएको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किनकि उहाँको दृष्‍टिमा हामी प्रेममा पवित्र र निष्खोट हुन सकौँ भनेर उहाँले हामीलाई संसारको सृष्‍टिभन्दा पहिल्यै ख्रीष्‍टमा चुन्‍नुभयो।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हामीलाई उहाँको आफ्नो आनन्द र इच्छाअनुसार उहाँले येशू ख्रीष्‍टद्वारा आफ्नो परिवारमा समावेश गराउनलाई पूर्वनिर्धारण गर्नुभयो,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ताकि हामीलाई आफ्ना प्रिय पुत्रद्वारा सित्तैँमा दिनुभएको उहाँको महिमित अनुग्रहको प्रशंसा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परमेश्‍वरको अनुग्रहको प्रशस्तताअनुसार ख्रीष्‍टको रगतद्वारा हामीले उहाँमा उद्धार र पापहरूको क्षमा पाएका 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परमेश्‍वरले आफ्नो सम्पूर्ण बुद्धि र समझशक्तिमा हामीलाई प्रशस्त गरी अनुग्रह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उहाँले आफ्नो असल अभिप्रायअनुसार आफ्नो इच्छाको रहस्य हामीकहाँ प्रकट गर्नुभएको छ, जुन रहस्य ख्रीष्‍टमा राख्नुभएको थियो,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ताकि जब समयहरूको पूर्णता हुन्छ, तब स्वर्गमा र पृथ्वीमा भएका सबै थोकहरू ख्रीष्‍टको अधीनको एकतामा ल्याइनेछन्।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उहाँले आफ्नो इच्छाअनुसारको उद्देश्य पूरा गर्न सबै काम गर्नुहुन्छ, उहाँको योजनाअनुसार पूर्वनिर्धारण गरेर हामीलाई पनि उहाँमा नै चुन्‍नुभएको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हामी जसले ख्रीष्‍टमा पहिल्यै आशा राखेका छौँ, उहाँको महिमाको प्रशंसाको कारण बन्‍न सकौँ।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 तिमीहरूले सत्यको वचन आफ्नो मुक्तिको सुसमाचार सुन्यौ, तिमीहरू पनि ख्रीष्‍टमा समावेश भयौ। जब उहाँमा नै तिमीहरूले विश्‍वास गर्‍यौ, तब तिमीहरूलाई प्रतिज्ञा गरिएका पवित्र आत्माद्वारा छाप लगाइएको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परमेश्‍वरको महिमाको प्रशंसाका निम्ति, तिनीहरू जो उहाँका सम्पत्ति हुन्, पवित्र आत्मा तिनीहरूको पूर्ण उद्धार नहुन्जेल उत्तराधिकारको बैना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त्यसैले जबदेखि मैले प्रभु येशूमा तिमीहरूको विश्‍वास र सबै सन्तप्रति तिमीहरूको प्रेमको बारेमा सुनेँ,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तिमीहरूलाई प्रार्थनामा सम्झना गर्दै तिमीहरूका निम्ति धन्यवाद दिन छोडेको छैनँ।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मैले यही बिन्ती गरिरहेको छु, कि हाम्रा प्रभु येशू ख्रीष्‍टका परमेश्‍वर, महिमाका पिताले तिमीहरूलाई बुद्धि र प्रकाशको आत्मा देऊन्, ताकि तिमीहरूले उहाँलाई अझ राम्रोसँग जान्‍न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 प्रार्थना गर्दछु, तिमीहरूका हृदयका आँखा खोलिऊन्, जुन आशाको निम्ति उहाँले तिमीहरूलाई बोलाउनुभयो, जुनचाहिँ उहाँका सन्तहरूका महिमित उत्तराधिकारको सम्पत्ति हो, सो तिमीहरूले जान्‍न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 यो पनि प्रार्थना गर्दछु, परमेश्‍वरको शक्तिको अतुलनीय महानता, जो उहाँमा विश्‍वास गर्ने हामीहरूका निम्ति हो, तिमीहरूले बुझ्न सक। यो शक्ति महान् सामर्थ्य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जसलाई प्रयोग गरेर उहाँले ख्रीष्‍टलाई मृतकबाट पुनर्जीवित पार्नुभयो र स्वर्गीय स्थानहरूमा आफ्नै दाहिने हाततिर बसाल्नुभयो।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अनि सबै प्रधानता र अधिकार, शक्ति र राज्य र यस युगमा मात्र होइन, तर आउने युगमा पनि सबै नामभन्दा माथि उहाँलाई राख्नुभयो।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यसर्थ परमेश्‍वरले सबै कुरा उहाँको पाउमुनि राखिदिनुभयो र मण्डलीका निम्ति उहाँलाई नै सबै कुरामाथि शिर तुल्याइदिनुभयो,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जुन मण्डली उहाँको शरीर हो; उहाँको पूर्णता हो, जसलाई उहाँले नै सबै कुराले सबै तरिकाले भरिपूर्ण पारिदिनुहुन्छ।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तिमीहरू आफ्ना अपराधहरू र पापहरूमा मरेका थियौ,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जुन पापहरूमा तिमीहरू जिउने गर्दथ्यौ; जब तिमीहरू यस संसारको मार्गअनुसार र आकाशको राज्यको शासकअनुसार पछ्याउँथ्यौ, अहिले त्यो आत्माले अनाज्ञाकारीहरूका जीवनमा काम गरिरहेको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हामीहरू सबै पनि एक समयमा तिनीहरूजस्तै हाम्रा शारीरिक लालसाहरू पूरा गर्दै यसका अभिलाषाहरू र विचारहरूलाई पछ्याउँदै तिनीहरूका बीचमा जिउने गर्दथ्यौँ; अनि बाँकी मानिसहरूजस्तै हामीहरू पनि स्वभावैले क्रोधका सन्तान थियौँ।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कृपाका धनी परमेश्‍वरले हामीप्रतिको उहाँको महान् प्रेमका कारण,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हामी अपराधमा मरेका अवस्थाबाट हामीहरूलाई ख्रीष्‍टसँग जीवित पार्नुभयो—परमेश्‍वरको अनुग्रहबाट नै तिमीहरूले मुक्ति पाएका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परमेश्‍वरले हामीलाई ख्रीष्‍टसँगै जीवित पार्नुभयो र ख्रीष्‍ट येशूसँगै स्वर्गीय स्थानहरूमा बसाल्नुभयो,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ताकि आउँदा युगहरूमा उहाँको अनुग्रहको अतुलनीय सम्पत्ति ख्रीष्‍ट येशूमा हामीलाई गर्नुभएको दयामा देखाउन सक्नुभएको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तिमीहरूले विश्‍वासद्वारा अनुग्रहले मुक्ति पाएका छौ; अनि यो मुक्ति तिमीहरू आफैँबाट आएको होइन, तर यो परमेश्‍वरको वरदान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यो कर्महरूबाट होइन, नत्रता मानिसले घमण्ड गर्नेछ।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हामी परमेश्‍वरद्वारा अगिबाटै असल काम गर्नका लागि ख्रीष्‍ट येशूमा सृजना गरिएका हौँ, जुन परमेश्‍वरले अगिबाटै हामीद्वारा गरिनका लागि तयार गर्नुभएको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यसकारण याद राख, अगिबाटै तिमीहरू, जो जन्मँदै गैरयहूदीहरू हौ, जसलाई आफ्नो “खतना” (जुन शरीरमा मानिसका हातहरूद्वारा गरिन्छन्) भएकाहरूले “बेखतनाका” भनिन्थ्यो।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सम्झना राख, त्यस बेला तिमीहरू ख्रीष्‍टदेखि अलग, इस्राएलका नागरिक हकबाट वञ्चित थियौ; अनि प्रतिज्ञाका करारहरूबाट बिरानो, आशा नभएका र यस संसारमा परमेश्‍वररहित थियौ।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तिमीहरू, जो ख्रीष्‍ट येशूमा बितेको एक समयमा टाढा थियौ, अहिले ख्रीष्‍टको रगतद्वारा नजिक पारिएका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उहाँ स्वयम् हाम्रो शान्ति हुनुहुन्छ, जसले यहूदी र गैरयहूदी बीचको विभाजन ल्याउने शत्रुताको पर्खाललाई भत्काइदिनुभएको छ; अनि दुवैलाई एउटै बनाउनुभएको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उहाँले आफ्नै शरीरमा व्यवस्थाका आज्ञा र विधिहरू खारेज गर्नुभयो। उहाँ आफैँमा यी दुई समूहबाट एउटा नयाँ मानिस सृष्‍टि गर्ने र यसरी नै शान्ति स्थापित गर्ने उहाँको उद्देश्य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अनि यही एउटा शरीरमा क्रूसद्वारा दुवै समूहलाई परमेश्‍वरमा मिलाप गराएर उहाँले तिनीहरूका शत्रुतालाई अन्त्य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उहाँले आएर तिमी टाढा भएका र नजिक भएकाहरूलाई शान्तिको सन्देश प्रचार गर्नुभयो।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ख्रीष्‍टद्वारा हामी दुवैले एउटै आत्मामा पिताकहाँ पुग्न पाएका 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फलस्वरूप तिमीहरू अब विदेशी र अपरिचित होइनौ, तर परमेश्‍वरका जनहरूसँग सङ्गी नागरिक र उहाँको घरानाका सदस्यहरू भएका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त्यो घराना प्रेरितहरू र अगमवक्ताहरूका जगमाथि बसालिएको छ; अनि जसको मुख्य ढुङ्गो ख्रीष्‍ट येशू आफैँ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उहाँमा नै पूरै भवन ठिकसँग जोडिएको हुन्छ र प्रभुमा एक पवित्र मन्दिर बन्‍नलाई बढ्दैजान्छ।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अनि उहाँमा तिमीहरू पनि आत्माद्वारा वासस्थान बन्‍नलाई एकसाथ निर्माण भइरहेका छौ, जसमा परमेश्‍वर आफ्नो आत्माद्वारा बास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यसैकारण म पावल, तिमी गैरयहूदीहरूका निम्ति ख्रीष्‍ट येशूको कैदी हुँ—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तिमीहरूका निम्ति मलाई परमेश्‍वरको अनुग्रहको व्यवस्थापन दिइएको बारेमा तिमीहरूले पक्‍कै सुनेका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जुन प्रकाशद्वारा त्यो रहस्य मलाई प्रकट गरिएको थियो; जसको बारेमा मैले छोटकरीमा लेखिसकेको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तिमीहरूले जब यो पढ्नेछौ, ख्रीष्‍टको रहस्यबारे मेरो अन्तर्दृष्‍टि बुझ्नेछौ।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जुन कुरा अगाडिको पुस्ताका मानिसहरूलाई प्रकट गरिएको थिएन, तर अहिले परमेश्‍वरका पवित्र प्रेरितहरू र अगमवक्ताहरूलाई आत्माद्वारा प्रकट भएको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यो रहस्य के हो भने सुसमाचारमा विश्‍वास गरेर गैरयहूदीहरू पनि इस्राएलसँगै उत्तराधिकारी, एउटै शरीरका सदस्य, र ख्रीष्‍ट येशूमा भएको प्रतिज्ञामा साझेदार हुन्छन्।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परमेश्‍वरको शक्तिको कामअनुसार मलाई दिइएको उहाँको अनुग्रहको वरदानद्वारा म यस सुसमाचारको सेवक बनिएँ।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यद्यपि प्रभुका सबै सन्तहरूभन्दा म सानो व्यक्ति भए तापनि ख्रीष्‍टमा पाइने अगम्य सम्पत्तिको सुसमाचारबारे गैरयहूदीहरूलाई प्रचार गर्नलाई यो अनुग्रह मलाई दिइयो।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अनि सबै थोक सृष्‍टि गर्नुहुने परमेश्‍वरले युगौँयुगसम्म लुकाएर राखिएको यो रहस्यको प्रबन्धबारे सबैलाई सरल ढङ्गमा बुझाउने अनुग्रह मलाई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स्वर्गीय स्थानहरूमा भएका शासकहरू तथा अधिकारीहरूलाई परमेश्‍वरको धेरै गुना ज्ञान अब मण्डलीद्वारा प्रकट होस् भन्‍ने उहाँको अभिप्राय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जुन अभिप्रायचाहिँ उहाँले हाम्रा प्रभु ख्रीष्‍ट येशूमा पूरा गर्नुभएको अनन्त योजनाअनुसार थियो।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उनै प्रभुमा, र उहाँमाथि राखिएको हाम्रो विश्‍वासद्वारा साहस र निश्‍चयतासाथ हामी परमेश्‍वरको उपस्थितिमा पुग्नसक्छौँ।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यसकारण म यो निवेदन गर्दछु, मैले तिमीहरूका निम्ति भोगिरहेका कष्‍टहरूका कारण निरुत्साहित नहोओ, यी त तिमीहरूका गौरव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यसैकारण म पिताको सामु घुँडा टेक्दछु,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जसद्वारा स्वर्गमा र पृथ्वीमा भएका हरेक परिवारको नाम राखिएको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 यो प्रार्थना गर्छु, उहाँको महिमित सम्पत्तिअनुसार उहाँले तिमीहरूको भित्री मनुष्यत्वमा उहाँको आत्माको शक्तिद्वारा बलवान् बनाऊन्;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ताकि ख्रीष्‍ट तिमीहरूका हृदयमा विश्‍वासद्वारा बास गरिरहून्। अनि म यो पनि प्रार्थना गर्छु, तिमीहरू प्रेममा जरा गाडेका र स्थापित हुँदै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प्रभुका सबै सन्तहरू सँगसँगै ख्रीष्‍टको प्रेमको चौडाइ, लम्बाइ, उचाइ र गहिराइ कति छ भनी तिमीहरूले बुझ्ने शक्ति पाउन सक;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अनि सबै समझभन्दा बाहिरको ख्रीष्‍टको प्रेम जान्‍न सक, ताकि परमेश्‍वरको सारा पूर्णताको नापसम्म तिमीहरू भरिपूर्ण हुन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अब उहाँलाई, जसले हामीभित्र काम गर्ने आफ्नो शक्तिअनुसार हामीले मागेको वा सोचेकोभन्दा ज्यादै प्रशस्त गरी गर्न सक्नुहुन्छ;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उहाँलाई नै मण्डली र ख्रीष्‍ट येशूमा पुस्ता-पुस्तासम्म सदासर्वदा महिमा भइहोस्! आमेन।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 म, प्रभुको निम्ति एक कैदी, तिमीहरू जुन बोलावटमा बोलाइएका छौ, त्यही योग्यको जीवन यापन गर भनी बिन्ती गर्दछु।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पूर्ण रूपले नम्र र विनयी बन र एक-अर्कालाई प्रेममा सहँदै धैर्य धारण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शान्तिको बन्धनद्वारा आत्माको एकता राख्नलाई हर प्रयत्न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एउटै शरीर छ, र एउटै आत्मा हुनुहुन्छ, जसरी तिमीहरूको बोलावट हुँदा एउटै आशामा बोलाइएका थियौ।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एउटै प्रभु, एउटै विश्‍वास र एउटै बप्‍तिस्मा,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एउटै परमेश्‍वर र सबैका पिता, जो सबैमाथि, सबैका माध्यमद्वारा र तिमीहरू सबैमा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हामीहरू प्रत्येकलाई ख्रीष्‍टको नापअनुसार अनुग्रह दिएको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यसैकारण धर्मशास्त्रमा यस्तो लेखिएको छ: “जब उहाँ उच्‍चमा चढिजानुभयो, उहाँले धेरैलाई बन्दी बनाउनुभयो; अनि उहाँका मानिसहरूलाई वरदानहरू दिनुभयो।”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(“उहाँ उच्‍चमा चढिजानुभयो,” यसको अर्थ के हो? अर्थचाहिँ यही हो, उहाँ पृथ्वीको तल्‍लो भागमा पनि ओर्लनुभयो।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जो ओर्लनुभयो, उहाँ उही हुनुहुन्छ, उहाँ सबै स्वर्गहरूभन्दा धेरै माथि उक्लनु पनि भयो, ताकि सारा जगत्‌मा उहाँको उपस्थिति रहोस्।)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यसरी ख्रीष्‍टले कसैलाई प्रेरितहरू, कसैलाई अगमवक्ताहरू, कसैलाई प्रचारकहरू, कसैलाई गोठालाहरू र शिक्षकहरू नियुक्त गर्नुभयो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सेवाको कामको लागि परमेश्‍वरका जनहरूलाई सुसज्जित पार्न, ताकि ख्रीष्‍टको शरीरको निर्माण हुन सकोस्;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जबसम्म हामी सबै परमेश्‍वरका पुत्रको ज्ञानमा र विश्‍वासमा एकता प्राप्‍त गर्दैनौँ र ख्रीष्‍टको पूर्णताको पूरा नापसम्म परिपक्व बन्दैनौँ।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तब हामी छालहरूले अगि र पछि हुत्याइएका, विभिन्‍न सिद्धान्तहरूको हरेक बतास र छालहरूले यताउति हुत्त्याइँदै, धूर्त मानिसहरूका जालझेल, धूर्तता र तिनीहरूका छलपूर्ण योजनाद्वारा ठगिने साना बालकहरूजस्ता हुनेछैनौँ।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बरु प्रेममा सत्य बोल्दै, उहाँमा अर्थात् ख्रीष्‍टमा, जो शिर हुनुहुन्छ, हामी हरेक प्रकारले परिपक्वतामा बढ्दै जानेछौँ।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उहाँबाट नै सारा शरीर जोडिएको र हरेक जोर्नीहरू गाँसिएको हुन्छ; अनि शरीरका हरेक अङ्गले आफ्नो काम गरेअनुसार प्रेममा आफैँ वृद्धि गर्दै र निर्माण हुँदैजान्छ।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यसकारण म तिमीहरूलाई यो भन्दछु, र प्रभुको नाममा यो जोड दिँदछु, तिमीहरू अब उसो गैरयहूदीहरूझैँ तिनीहरूका विचारको व्यर्थतामा नजिओ।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तिनीहरूका समझ अन्धकारले भरिएका, र तिनीहरूका हृदयका कठोरताले ल्याएको अज्ञानताको कारणले तिनीहरू परमेश्‍वरमा पाइने जीवनदेखि अलग भएका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तिनीहरूको मन लाटिएको छ, र सबै किसिमका अशुद्ध काम गर्नका निम्ति तिनीहरू हरेक प्रकारका अशुद्धता र लोभमा परेका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तथापि तिमीहरूले ख्रीष्‍टको विषयमा यस्तो शिक्षा सिकेका थिएनौ;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यदि तिमीहरूले ख्रीष्‍टको बारेमा सुनेका छौ र येशूमा भएको सत्यताअनुसार नै तिमीहरूलाई उहाँमा सिकाइएको 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तिमीहरूले आफ्नो पुरानो जीवन, जो छली चाहनाद्वारा दूषित भइरहेको छ, त्यो पहिलेको जिउने तरिकाको त्यस पुरानो स्वभावको जीवन त्याग्नुपर्छ भनी सिकेका छौ;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आफ्ना मनको स्वभावमा नयाँ हुँदैजाओ;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अनि नयाँ स्वभावलाई धारण गर, जो साँचो धार्मिकता र पवित्रतामा परमेश्‍वरजस्तै हुनलाई सृष्‍टि गरिएको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यसकारण झूटलाई त्यागेर तिमीहरू प्रत्येकले आफ्ना छिमेकीसँग सत्य बोल्नुपर्छ; किनकि हामी सबै एउटै शरीरका अङ्गहरू हौँ।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“रिसाओ, तर पाप नगर!” घाम अस्ताउनु अगि नै तिमीहरूको रिस मरोस्,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र शैतानलाई कुनै मौका नदेओ!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चोरी गर्नेले अब उसो चोरी नगरोस्, तर काम गरोस्; आफ्नै हातले केही फाइदाजनक काम गर्दै खाँचोमा परेकाहरूसँग बाँडचुँड गर्नलाई तिनीहरूसँग केही कुरा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तिमीहरूको मुखबाट कुनै नराम्रो बोली ननिस्कोस्, तर अरूहरूको आवश्यक उन्‍नतिमा सहायता पुग्ने र सुन्‍नेहरूलाई अनुग्रह मिल्ने बोली मात्र बोल।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4:30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अनि परमेश्‍वरको पवित्र आत्मालाई दुःखी नबनाओ, जसद्वारा तिमी मुक्तिको दिनका लागि छाप लगाइएका 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4:31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सबै तितोपना, क्रोध, रिस, झैझगडा, निन्दा र सबै किसिमका घृणासमेत त्यागिदेओ।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4:32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एक-अर्काप्रति दयालु र कोमल मनका होओ; जसरी परमेश्‍वरले ख्रीष्‍टमा तिमीहरूलाई क्षमा गर्नुभएको छ, त्यसरी नै एक-अर्कालाई क्षमा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 तिमीहरू प्रिय बालबालिकाहरूजस्ता परमेश्‍वरको अनुकरण गर्नेहरू होओ;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प्रेमको मार्गमा हिँड, जसरी ख्रीष्‍टले हामीहरूलाई प्रेम गर्नुभयो र परमेश्‍वरको निम्ति सुगन्धित भेटी र बलिदान भएर हाम्रो निम्ति आफ्नो प्राण दिनुभयो।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तिमीहरूमा कुनै प्रकारको यौन अनैतिकता, अशुद्धता वा लोभको नामसम्म नलिइओस्; किनकि परमेश्‍वरका पवित्र जनहरूका निम्ति यी कुराहरू उचित हुँदैनन्।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अनि कुनै प्रकारका अश्लील, मूर्ख बातचित अथवा बेफाइदाका ठट्यौली नगर्नू; यो ठिक छैन, बरु परमेश्‍वरलाई नै धन्यवाद चढाइयोस्।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किनकि तिमीहरू यो निश्‍चित जान, कुनै व्यभिचारी, अशुद्ध व्यक्ति वा लोभी, यस्तो व्यक्ति मूर्तिपूजक हो; ख्रीष्‍ट र परमेश्‍वरको राज्यको हकदार हुन सक्दैन।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कसैले तिमीहरूलाई खोक्रो कुराहरूले धोका नदेओस्; किनकि यी कुराहरूकै कारण अनाज्ञाकारीहरूमाथि परमेश्‍वरको क्रोध आउँदछ।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यसकारण यी मानिसहरूले गर्ने काममा सहभागी नहोओ!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तिमीहरू एक समय अन्धकारमा थियौ, तर अहिले तिमीहरू प्रभुमा ज्योति हौ। त्यसैले ज्योतिका सन्तानझैँ हिँड।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ज्योतिका फल सबै भलाइ, धार्मिकता र सत्यतामा हुन्छ;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प्रभुलाई मनपर्ने कुरा के हो, त्यो खोज।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अन्धकारका निष्फल कार्यहरूमा सहभागी नहोओ, बरु तिनीहरूलाई प्रकट गरिदेओ।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अनाज्ञाकारीहरूले गुप्‍तमा जे गर्छन्, त्यो भन्‍नु पनि लज्जास्पद कुरा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ज्योतिद्वारा प्रकट भएका सबै कुरा प्रष्‍टै देखिन्छ; अनि उज्यालोमा ल्याइएका सबै कुरा ज्योति बन्दछ।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त्यसकारण यस्तो भनिएको छ: “हे निदाउनेहरू, जाग र मरेकाहरूबाट बिउँझ; अनि ख्रीष्‍ट तिमीहरूमा चम्कनुहुनेछ।”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यसकारण तिमीहरू कसरी जिउनुपर्ने हो, त्यसमा होसियार होओ। निर्बुद्धि मानिसजस्तो होइन, तर बुद्धिमान्‌जस्तो होओ।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सबै समयको पूरा सदुपयोग गर; किनकि दिनहरू खराब छन्।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यसकारण मूर्ख नहोओ, तर प्रभुको इच्छा के हो, सो बुझ।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दाखमद्यले नमात्तिओ, यसले जीवन बरबाद गर्छ; बरु पवित्र आत्माले भरपूर होओ।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भजन, स्तुतिगान र आत्मिकी गीतहरूद्वारा एक-अर्कासँग बोल। प्रभुको निम्ति तिमीहरूको हृदयबाट गीत र सङ्गीत निकाल।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हाम्रा प्रभु येशू ख्रीष्‍टको नाममा परमेश्‍वर पितालाई सधैँ सबै कुराको निम्ति धन्यवाद चढाओ।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ख्रीष्‍टप्रतिको श्रद्धाको कारणले आफूलाई एक-अर्काको अधीनमा सुम्प।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हे पत्नीहरू हो, प्रभुको अधीनमा रहेजस्तै आ-आफ्ना पतिहरूका अधीनमा बस।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पति नै पत्नीको शिर हुन्, जसरी ख्रीष्‍ट पनि उहाँको शरीर अर्थात् मण्डलीको शिर हुनुहुन्छ; जसको निम्ति उहाँ मुक्तिदाता हुनुहुन्छ।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जसरी मण्डली ख्रीष्‍टको अधीनमा छ, त्यसरी नै पत्नीहरू पनि सबै कुरामा तिनीहरूका पतिहरूका अधीनमा रहून्।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हे पतिहरू हो, आ-आफ्नी पत्नीहरूलाई प्रेम गर, जसरी ख्रीष्‍टले मण्डलीलाई प्रेम गर्नुभयो र मण्डलीको निम्ति आफ्नो जीवन दिनुभयो;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कि उहाँले त्यसलाई वचनद्वारा पानीले धोएर पवित्र पार्न सकून्,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र प्रतापी मण्डलीको रूपमा त्यसलाई आफ्नो सामु प्रस्तुत गराऊन्, जसमा कुनै दाग वा चाउरी वा यस्तै अरू कुनै खोट नभएको, तर पवित्र र निष्खोट होस्।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यसरी नै पतिहरूले आ-आफ्नी पत्नीहरूलाई आफ्नै शरीरलाईझैँ प्रेम गर्नुपर्छ। जसले आफ्नी पत्नीलाई प्रेम गर्दछ, त्यसले आफैँलाई प्रेम गर्दछ।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कसैले आफ्नो शरीरलाई घृणा गर्दैन, तर उसले यसको वास्ता गर्छ र पालनपोषण गर्दछ, जसरी ख्रीष्‍टले मण्डलीलाई गर्नुहुन्छ।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5:30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किनकि हामी उहाँका शरीरका अङ्गहरू हौँ।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5:31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“यसैकारण मानिसले आफ्ना बुबा र आमालाई छोड्छ र आफ्नी पत्नीसित मिलिबस्छ, अनि ती दुई एउटै शरीर हुनेछन्।”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5:32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यो एक अति गहन रहस्य हो, तर मैले ख्रीष्‍ट र मण्डलीबारे कुरा गरिरहेको छु।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5:33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हरेकले आफ्नी पत्नीलाई आफैँलाई झैँ प्रेम गरोस्, र पत्नीले आफ्ना पतिको आदर गरोस्।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हे छोराछोरीहरू हो, प्रभुमा आफ्ना आमाबुबाको आज्ञापालन गर; किनकि यो उचित छ।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“आफ्ना बुबा र आमाको आदर गर।” यो प्रतिज्ञासहितको पहिलो आज्ञा हो,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“ताकि तिमीहरूको भलो होस् र पृथ्वीमा तिमीहरू दीर्घायु भएर बाँच्न सक।”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हे बुबाहरू हो, आफ्ना छोराछोरीहरूलाई रिस नउठाओ, बरु तिनीहरूलाई प्रभुको अनुशासन र शिक्षामा हुर्काओ।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सेवकहरू हो, ख्रीष्‍टको आज्ञापालन गरेझैँ तिमीहरूले संसारका आफ्ना मालिकहरूको आदर, भय र हृदयको इमानदारीतासाथ आज्ञापालन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केवल उनीहरूलाई खुशी पार्ने हेतुले उनीहरूका आँखा अगाडि मात्र होइन, तर ख्रीष्‍टका सेवकहरूझैँ तिमीहरूका हृदयदेखि नै परमेश्‍वरको इच्छा पूरा गर्दै उनीहरूको आज्ञापालन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तिमीहरूले मानिसको सेवा गरेझैँ होइन, तर प्रभुको सेवा गरेझैँ, सम्पूर्ण हृदयले सेवा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तिमीहरू जान्दछौ, हरेक मानिसले जे असल कार्य गर्दछ, त्यही अनुसारको पुरस्कार प्रभुले त्यसलाई दिनुहुन्छ, चाहे तिनीहरू सेवक हुन् या फुक्‍का हुन्।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हे मालिकहरू हो, तिमीहरूले पनि आफ्ना सेवकहरूसँग त्यस्तै व्यवहार गर। तिनीहरूलाई धम्की नदेओ; किनकि तिमी जान्दछौ, तिमीहरू दुवैका मालिक स्वर्गमा हुनुहुन्छ, र उहाँमा कुनै पक्षपात हुँदैन।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अन्त्यमा प्रभुमा र उहाँको शक्तिशाली सामर्थ्यमा बलिया होओ।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परमेश्‍वरका सारा हातहतियार धारण गर, ताकि तिमीहरू शैतानका युक्तिहरूको विरुद्धमा खडा हुन सक।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हाम्रो लडाइँ मानिसहरूका विरुद्धमा होइन, तर शासकहरूका विरुद्ध, अधिकारीहरूका विरुद्ध, संसारका अन्धकारका शक्तिहरूका विरुद्ध र स्वर्गीय स्थानहरूमा दुष्‍टताको आत्मिकी सेनाहरूका विरुद्ध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यसकारण परमेश्‍वरका सारा हातहतियार धारण गर; ताकि खराब समयमा आफ्ना शत्रुलाई प्रतिकार गर्न सक। तब युद्धपछि पनि तिमी स्थिर भई खडा हुन सक्नेछौ।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यसकारण कम्मर सत्यताको पेटीले बाँध, र धार्मिकताको छाती-पाता लगाएर खडा होओ;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अनि खुट्टामा शान्तिको सुसमाचारको तयारीको जुत्ता लगाओ।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यी सबै कुराबाहेक विश्‍वासको ढाल हातमा उठाओ, जसबाट तिमीले शैतानका सबै अग्निवाणहरू निभाउन सक्नेछौ।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शिरमा मुक्तिको टोप लगाओ र हातमा आत्माको तरवार लेओ, जोचाहिँ परमेश्‍वरको वचन हो।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अनि सबै अवस्थाहरूमा, सबै प्रकारका निवेदन र अन्तर्बिन्तीसहित आत्मामा प्रार्थना गरिबस। यी कुरालाई मनमा राखी सचेत भएर सबै प्रभुका सन्तहरूका निम्ति सधैँ प्रार्थना गर।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मेरा निम्ति पनि प्रार्थना गर, कि जब म बोल्छु, तब सुसमाचारको रहस्य साहससँग भन्‍न मलाई शब्दहरू दिइयोस्,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जसको लागि म साङ्लाहरूमा बाँधिएको एक राजदूत हुँ। मैले जसरी बोल्नुपर्ने हो, त्यसरी नै म विनाडर घोषणा गर्न सकूँ।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तुखिकस, जो हाम्रो प्यारो भाइ र प्रभुमा विश्‍वासयोग्य सेवक हुन्, तिनले तिमीहरूलाई सबै कुरा भन्‍नेछन्; र तिमीहरूले मेरा सबै अवस्थाबारे जान्‍नेछौ।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मैले तिनलाई यही विशेष उद्देश्यले तिमीहरूकहाँ पठाएको छु, कि हाम्रो हालचाल कस्तो छ भनी तिमीहरूले जान्‍न सक, र तिनले तिमीहरूलाई उत्साहित गराऊन्।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दाजुभाइ-दिदीबहिनीहरूलाई परमेश्‍वर पिता र प्रभु येशू ख्रीष्‍टबाट विश्‍वाससहितको प्रेम र शान्ति मिलोस्!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हाम्रा प्रभु येशू ख्रीष्‍टलाई अमर प्रेमले प्रेम गर्नेहरू सबैमा अनुग्रह रहोस्!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