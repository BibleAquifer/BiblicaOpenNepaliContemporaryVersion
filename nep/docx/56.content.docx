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Resource: Biblica Open Nepali Contemporary Version</w:t>
      </w:r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License Information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Biblica Open Nepali Contemporary Version</w:t>
      </w:r>
      <w:r>
        <w:rPr>
          <w:lang w:val="ne_NP" w:bidi="ne_NP"/>
        </w:rPr>
        <w:t xml:space="preserve"> (Nepali) is based on</w:t>
      </w:r>
      <w:r>
        <w:rPr>
          <w:lang w:val="ne_NP" w:bidi="ne_NP"/>
        </w:rPr>
        <w:t xml:space="preserve">: </w:t>
      </w:r>
      <w:r>
        <w:rPr>
          <w:lang w:val="ne_NP" w:bidi="ne_NP"/>
        </w:rPr>
        <w:t>Biblica® Open Nepali Contemporary Version</w:t>
      </w:r>
      <w:r>
        <w:rPr>
          <w:lang w:val="ne_NP" w:bidi="ne_NP"/>
        </w:rPr>
        <w:t xml:space="preserve">, </w:t>
      </w:r>
      <w:hyperlink r:id="rId13">
        <w:r>
          <w:rPr>
            <w:lang w:val="ne_NP" w:bidi="ne_NP"/>
          </w:rPr>
          <w:rPr>
            <w:color w:val="0000EE"/>
            <w:u w:val="single"/>
          </w:rPr>
          <w:t>Biblica</w:t>
        </w:r>
      </w:hyperlink>
      <w:r>
        <w:rPr>
          <w:lang w:val="ne_NP" w:bidi="ne_NP"/>
        </w:rPr>
        <w:t xml:space="preserve">, 2024, which is licensed under a </w:t>
      </w:r>
      <w:hyperlink r:id="rId14">
        <w:r>
          <w:rPr>
            <w:lang w:val="ne_NP" w:bidi="ne_NP"/>
          </w:rPr>
          <w:rPr>
            <w:color w:val="0000EE"/>
            <w:u w:val="single"/>
          </w:rPr>
          <w:t>CC BY-SA 4.0 license</w:t>
        </w:r>
      </w:hyperlink>
      <w:r>
        <w:rPr>
          <w:lang w:val="ne_NP" w:bidi="ne_NP"/>
        </w:rPr>
        <w:t>.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>This PDF version is provided under the same license.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pStyle w:val="Heading1"/>
      </w:pPr>
      <w:r>
        <w:rPr>
          <w:lang w:val="ne_NP" w:bidi="ne_NP"/>
        </w:rPr>
        <w:t>Biblica Open Nepali Contemporary Version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TIT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i/>
          <w:lang w:val="ne_NP" w:bidi="ne_NP"/>
        </w:rPr>
        <w:t>Titus 1:1, Titus 1:2, Titus 1:3, Titus 1:4, Titus 1:5, Titus 1:6, Titus 1:7, Titus 1:8, Titus 1:9, Titus 1:10, Titus 1:11, Titus 1:12, Titus 1:13, Titus 1:14, Titus 1:15, Titus 1:16, Titus 2:1, Titus 2:2, Titus 2:3, Titus 2:4, Titus 2:5, Titus 2:6, Titus 2:7, Titus 2:8, Titus 2:9, Titus 2:10, Titus 2:11, Titus 2:12, Titus 2:13, Titus 2:14, Titus 2:15, Titus 3:1, Titus 3:2, Titus 3:3, Titus 3:4, Titus 3:5, Titus 3:6, Titus 3:7, Titus 3:8, Titus 3:9, Titus 3:10, Titus 3:11, Titus 3:12, Titus 3:13, Titus 3:14, Titus 3:15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 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Titus 1:1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परमेश्‍वरको सेवक र येशू ख्रीष्‍टको प्रेरित पावलबाट—परमेश्‍वरका चुनिएकाहरूका विश्‍वासलाई बढाउन तथा भक्तिमा डोर्‍याउने सत्यको ज्ञानको लागि,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Titus 1:2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अनन्त जीवनको आशामा अडिएको त्यो विश्‍वास र ज्ञान, जसलाई झूट नबोल्नुहुने परमेश्‍वरले सनातनदेखि नै प्रतिज्ञा गर्नुभएको थियो।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Titus 1:3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अनि मलाई हाम्रा मुक्तिदाता परमेश्‍वरको आज्ञाद्वारा सुम्पनुभएको प्रचारद्वारा उहाँले आफ्नो वचनलाई तोक्नुभएको समयमा प्रकाशमा ल्याउनुभयो।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Titus 1:4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एउटै विश्‍वासमा भएको मेरो साँचो छोरा तीतसलाई: परमेश्‍वर पिता र हाम्रा मुक्तिदाता ख्रीष्‍ट येशूमा अनुग्रह र शान्ति!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Titus 1:5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मैले तिमीलाई क्रेटमा छोडेको कारणचाहिँ अधुरो कामहरू पूरा गर्न, र मैले तिमीलाई अह्राएबमोजिम प्रत्येक सहरमा मण्डली प्रधानहरू नियुक्त गर्नलाई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Titus 1:6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मण्डलीका प्रधान निर्दोष, एउटै पत्नीका पति, जसका छोराछोरीहरू विश्‍वासयोग्य होऊन्; अनि कामुकता र अनाज्ञाकारिताको दोष नलागेका होऊन्।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Titus 1:7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मण्डली अध्यक्षमाथि परमेश्‍वरको कामको अभिभारा सुम्पिएको हुनाले तिनी निर्दोष, अहङ्कार नगर्ने, चाँडै नरिसाउने, मद्यपान नगर्ने, झगडा नगर्ने, नीच कमाइको लोभ नगर्ने हुनुपर्छ।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Titus 1:8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बरु तिनी पाहुनासत्कार गर्ने, असल मन पराउने, आत्मसंयमी, इमानदार, भक्तिमा लागेको र अनुशासित हुनुपर्छ।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Titus 1:9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तिनलाई सिकाइएका विश्‍वासयोग्य शिक्षामा तिनी दृढ रहून्; ताकि यस शिक्षाले अरूलाई उत्साहित पार्न सकोस् र यसको विरोध गर्नेहरूलाई खण्डन गर्न सकोस्।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Titus 1:10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किनकि धेरै मानिसहरू विद्रोही, अर्थहीन कुरै मात्र गर्ने र छलीहरू हुन्छन्; खासगरी खतनाका समर्थकहरू नै यस्तै हुन्छन्।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Titus 1:11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तिनीहरूले बेइमानीसाथ लाभ उठाउनको लागि गर्न नहुने कुराहरू सिकाइकन सारा परिवारहरूलाई नष्‍ट पारिरहेका हुनाले तिनीहरूलाई चुप गराउनैपर्छ।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Titus 1:12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तिनीहरूका अगमवक्ताहरूमध्ये एक जनाले यसो पनि भनेका छन्, “क्रेट निवासीहरू सधैँ झूटा, दुष्‍ट पशुहरू र अल्छे घिचुवाहरू हुन्।”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Titus 1:13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यो साक्षी साँचो हो। यसकारण तिनीहरूलाई जोडसित हप्काऊ; ताकि तिनीहरू विश्‍वासमा दह्रो बन्‍न सकून्;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Titus 1:14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अनि यहूदी दन्त्यकथाहरूतिर अथवा सत्यतालाई अस्वीकार गर्ने ती मानिसहरूका आज्ञाहरूतिर ध्यानै नदेऊन्।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Titus 1:15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शुद्ध हृदय भएकाहरूका लागि सबै थोकहरू शुद्ध हुन्छन्; तर जो भ्रष्‍ट छन् र विश्‍वास गर्दैनन्, तिनीहरूका लागि केही पनि शुद्ध हुँदैन। वास्तवमा तिनीहरूका मन र विवेक दुवै भ्रष्‍ट भएका हुन्छन्।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Titus 1:16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तिनीहरूले परमेश्‍वरलाई जान्दछौँ भनी दाबी त गर्छन्, तर आफ्ना कामले भने उहाँलाई इन्कार गर्छन्। तिनीहरू घृणित, अटेरी र कुनै असल काम गर्ने योग्यका छैनन्।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Titus 2:1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तिमीले जे खाँटी शिक्षासित सुहाउँदो छ, त्यही शिक्षाहरू सिकाउनू।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Titus 2:2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वृद्ध मानिसहरूलाई संयमी, आदरका योग्य, आफूलाई अधीनमा राख्न सक्ने, र विश्‍वासमा, प्रेममा र धीरजमा पक्‍का हुन सिकाउनू।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Titus 2:3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त्यसरी नै वृद्ध स्त्रीहरूलाई जीवनका चालहरूमा आदरणीय, निन्दा नगर्ने, मद्यपान नगर्ने, बरु तिनीहरूले अरूहरूलाई असल कुराहरू सिकाउने होऊन्।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Titus 2:4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तब तिनीहरूले तरुणी स्त्रीहरूलाई तिनीहरूका पतिहरू र छोराछोरीहरूलाई प्रेम गर्न,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Titus 2:5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आत्मसंयमी र शुद्ध हुन, घरमा व्यस्त रहन, दयालु हुन र आ-आफ्ना पतिहरूका अधीनमा बस्‍न सिकाऊन्, ताकि कसैले पनि परमेश्‍वरको वचनको निन्दा गर्न नपाओस्।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Titus 2:6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त्यसरी नै जवान मानिसहरूलाई पनि आत्मसंयमी हुन उत्साह देऊ।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Titus 2:7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जे असल छ, सो गरेर हरेक कुरामा तिनीहरूलाई उदाहरण देखाइदेऊ। तिम्रो शिक्षामा इमानदारीता, गम्भीरता देखाऊ।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Titus 2:8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सत्य सिकाऊ, ताकि तिम्रो शिक्षाको खण्डन गर्न नसकियोस्, र हाम्रो विरुद्धमा खराबी बोल्ने कुरा केही नभएकोले हाम्रा विरोधीहरू शर्ममा परून्।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Titus 2:9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सेवकहरूलाई सिकाऊ, हरेक कुरामा तिनीहरू आ-आफ्ना मालिकहरूका अधीनमा बसून्; तिनीहरूलाई प्रसन्‍न राख्न प्रयास गरून्, र जवाफ नफर्काऊन्।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Titus 2:10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तिनीहरूले नचोरून्, तर तिनीहरूमाथि विश्‍वास गर्न सकिन्छ भनी देखाऊन्। तिनीहरूले हरेक कुरामा हाम्रा परमेश्‍वर मुक्तिदाताको शिक्षालाई शोभा बढाऊन्।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Titus 2:11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किनकि सबै मानिसहरूका उद्धारको लागि परमेश्‍वरले आफ्नो अनुग्रह प्रकट गर्नुभएको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Titus 2:12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यो अनुग्रहले हामीलाई भक्तिहीनता र सांसारिक अभिलाषाहरूलाई अस्वीकार गर्न तथा वर्तमान समयमा आत्मसंयम, निर्दोष र भक्तिपूर्ण जीवन जिउन सिकाउँछ;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Titus 2:13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जब हामी त्यो धन्यको आशा अर्थात् हाम्रा महान् परमेश्‍वर र मुक्तिदाता येशू ख्रीष्‍टको महिमाको आगमनको प्रतीक्षा गर्दछौँ,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Titus 2:14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जसले हामीलाई हरेक दुष्‍टताबाट मोल तिरेर उद्धार गर्नलाई र सुकर्ममा जोशिलो भएको आफ्नै निम्ति एक विशेष जातिलाई शुद्ध पार्न आफ्नो प्राण दिनुभयो।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Titus 2:15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यसकारण यी कुराहरू तिमीले विश्‍वासीहरूलाई उत्साहकासाथ सिकाउनैपर्छ। सम्पूर्ण अधिकारसहित तिनीहरूलाई अर्ती देऊ र हप्काऊ, कसैले तिमीलाई अवहेलना नगरोस्।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Titus 3:1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शासकहरू तथा अख्तियारवालाहरूको अधीनमा बस्‍नू; आज्ञाकारी हुनू, जे असल छ, सो गर्नू भनी तिनीहरूलाई सम्झना गराउनू।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Titus 3:2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तिनीहरूले कसैको बदनामी नगरून्, मिलापमा रहून्, विचारशील होऊन् र सधैँ सबै मानिसहरूप्रति नम्रता देखाऊन्।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Titus 3:3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कुनै समय हामी पनि मूर्ख, अनाज्ञाकारी, सबै किसिमका अभिलाषा र सुख-विलासद्वारा ठगिएका र सेवक बनाइएका थियौँ। हामी द्वेष र डाहमा जिउने, घृणा गरिएका र एक-अर्कालाई घृणा गर्नेहरू थियौँ।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Titus 3:4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तर जब हाम्रा मुक्तिदाता परमेश्‍वरको दया र प्रेम देखा पर्‍यो,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Titus 3:5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तब उहाँले आफ्ना कृपाको कारण हामीलाई बचाउनुभयो; हामीले गरेका असल कामहरूको कारणले होइन। उहाँले हामीलाई पुनरुत्थानको स्‍नान र पवित्र आत्माको नवीकरणद्वारा बचाउनुभयो,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Titus 3:6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जुन आत्मालाई उहाँले हाम्रा मुक्तिदाता येशू ख्रीष्‍टद्वारा हामीमा प्रशस्त गरी खन्याउनुभयो।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Titus 3:7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उहाँको अनुग्रहद्वारा हामीलाई धर्मी ठहराउनुभयो र अनन्त जीवनको उत्तराधिकारी हुनेछौँ भन्‍ने आशा दिनुभयो।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Titus 3:8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यो भनाइ विश्‍वासयोग्य छ। तिमीले यी कुराहरूमा जोड दिएको म चाहन्छु, जसले परमेश्‍वरमा भरोसा राखेका छन्, तिनीहरूले जे असल छ, सो गर्नमा आफूलाई लगाऊन्। यी कुराहरू हरेकको लागि अति उत्तम र लाभदायक 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Titus 3:9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तर मूर्खतापूर्ण विवादहरू, वंशावलीहरूका महानताको बारेमा कुरा गर्न, व्यवस्थाबारे तर्कवितर्क गर्न र झगडाहरूबाट अलग बस; किनकि यी बेफाइदा र व्यर्थका हुन्।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Titus 3:10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विभाजन ल्याउने व्यक्तिहरूलाई दुई पटकसम्म चेतावनी देऊ; त्यसपछि तिनीहरूसित तिमीहरूको कुनै सम्बन्ध नहोस्।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Titus 3:11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तिमीलाई यो थाहै छ, यस्ता मानिसहरू पापमा लागेका हुन्छन्; अनि तिनीहरूका आफ्नै पापले तिनीहरूलाई दोषी ठहराउँछ।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Titus 3:12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जब मैले अर्तिमास अथवा तुखिकसलाई तिमीकहाँ पठाउँछु, तब तिमी मकहाँ निकोपोलिसमा आउन सकभर प्रयास गर; किनकि मैले त्यहाँ हिउँद कटाउने निश्‍चय गरेको छु।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Titus 3:13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कानुनविद् जेनास र अपोल्‍लोसलाई यात्रामा सहायता दिनलाई भरमग्दूर प्रयत्न गर; ताकि तिनीहरूलाई आवश्यक पर्ने हरेक थोक प्राप्‍त होस्।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Titus 3:14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जे असल छ, हाम्रा मानिसहरूले त्यो गर्न सिकून्, ताकि नभई नहुने खाँचोहरूका लागि तिनीहरूले मदत दिन सकून्; अनि तिनीहरूका जीवन निष्फल नहोस्।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Titus 3:15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मसँग भएका सबैले तिमीलाई अभिवादन पठाएका छन्। हामीलाई विश्‍वासमा प्रेम गर्ने सबैलाई हाम्रो अभिवादन भनिदेऊ। तिमीहरू सबैसँग अनुग्रह रहोस्!</w:t>
      </w:r>
      <w:r>
        <w:rPr>
          <w:lang w:val="ne_NP" w:bidi="ne_NP"/>
        </w:rPr>
      </w:r>
      <w:r>
        <w:rPr>
          <w:lang w:val="ne_NP" w:bidi="ne_NP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e_NP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www.biblica.com/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