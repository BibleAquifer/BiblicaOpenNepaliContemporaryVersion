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इस्राएलका राजा, दावीदका पुत्र, सोलोमनका हितोपदेशहरू: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बुद्धि र अनुशासन प्राप्‍त गर्नका निम्ति, अन्‍तर्दृष्‍टिका वचनको समझ प्राप्‍त गर्नका निम्ति,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विवेकी आचरणको अनुशासन प्राप्‍त गर्नको निम्ति जे धार्मिक, न्यायी र निष्पक्ष छ, त्यो गर्नको निम्ति,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सोझाहरूलाई समझदार, जवानहरूलाई ज्ञान र स्वविवेक दिनका निम्ति—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बुद्धिमान्‌ले सुनोस् र तिनीहरूका ज्ञान बढाऊन्; र विवेकशील व्यक्तिलाई अगुवाइ मिलोस्—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हितोपदेश र दृष्‍टान्तहरू, बुद्धिमान्‌का भनाइ र गहिरा-गहिरा वचनहरू बुझ्नका निम्ति।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याहवेहको भय ज्ञानको सुरुवात हो, तर मूर्खले चाहिँ बुद्धि र अनुशासनलाई तुच्छ ठान्दछ।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मेरा छोराछोरी, आफ्ना बुबाको शिक्षा सुन र आफ्नी आमाको शिक्षालाई नत्याग।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ती तिम्रा शिरका निम्ति शोभायमान मुकुट र तिम्रा गलामा सम्मानको हार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मेरा छोराछोरी, यदि पापीहरूले तिमीहरूलाई उक्साए भने, तिनीहरूसँग नलाग!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यसो भन्लान्, “हामीसित आऊ, हामी निर्दोषको रक्तपात गर्न ढुकेर बसौँ,” हामी कुनै निर्दोषलाई आक्रमण गरौँ;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हामी तिनीहरूलाई चिहानले जस्तै जिउँदै निलौँ; र सबै पातालमा जानेहरूलाई जस्तै पूरै निलौँ,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हामी सबै किसिमका मूल्यवान् कुराहरू पाउनेछौँ; र हाम्रा घरहरूलाई लुटका सामानहरूले भर्नेछौँ;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 हाम्रो साझेदार बन, यो धन हामी सबैको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 मेरो छोराछोरी, तिनीहरूसित नजाओ; तिनीहरूका मार्गमा खुट्टै नटेक!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तिनीहरूका खुट्टा दुष्‍ट काम गर्न हतारिन्छन्, तिनीहरू रक्तपात गर्न अग्रसर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चराहरूले देख्ने गरी जाल बिछ्यानु कति निरर्थक हुन्छ!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यी मानिसहरू आफ्नै रगतको निम्ति ढुक्दछन्, तिनीहरूले आफैँलाई पासो थाप्दछन्!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बेइमानीसित नाफा कमाउने सबैका मार्गहरू यस्तै हुन्छन्, जसले यो लिन्छ, यसले तिनीहरू सबैको जीवन लिन्छ।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बुद्धि बाहिर खुल्‍ला सडकमा चर्को सोरले कराउँछे; त्यसले सार्वजनिक चोकहरूमा आफ्नो आवाज उचाल्छे;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व्यस्त सडकका अग्ला स्थानमा त्यसले पुकार्दछे; सहरका मूलढोकाहरूमा त्यसले आफ्नो भाषण गर्छे।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तिमी सोझाहरूले कहिलेसम्म आफ्ना मूर्खतालाई प्रेम गरिरहन्छौ? कहिलेसम्म गिल्‍ला गर्नेहरू गिल्‍ला गर्नमै रमाउँछौ? र मूर्खहरूले ज्ञानलाई घृणा गरिरहन्छौ?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मेरो हप्काइ सुनेर पश्‍चात्ताप गर, म आफ्ना विचारहरू तिमीहरूलाई खन्याउनेछु; मेरा शिक्षाहरू तिमीहरूलाई बुझाउनेछु।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तर मैले बोलाउँदा तिमीहरूले मलाई सुन्‍न नचाहेकाले, र मैले आफ्ना हातहरू फैलाउँदा कसैले ध्यान नदिएकाले,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तिमीहरूले मेरा सबै सल्‍लाहलाई तुच्छ ठानेका हुनाले र मेरो हप्काइलाई स्वीकार नगरेका हुनाले,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यसको बदलामा तिमीहरूमाथि प्रकोप आउँदा म हाँस्‍नेछु; विपत्तिले तिमीहरूलाई छोप्दा म खिल्‍ली उडाउनेछु;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विपत्तिले आँधीजस्तै तिमीहरूलाई उडाउँदा, जब भुमरीजस्तै आपत्ति तिमीहरूमाथि मडारिएर आउँछ; जब सङ्कष्‍ट र दुःखले तिमीहरूलाई डुबाउँछन्।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“तब तिनीहरूले मलाई पुकार्नेछन्, तर म जवाफ दिनेछैनँ; तिनीहरूले मलाई खोज्नेछन्, तर मलाई भेट्टाउनेछैनन्।”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तिनीहरूले ज्ञानलाई घृणा गरेका हुनाले, र याहवेहप्रति भय मान्‍न नचाहेका हुनाले;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तिनीहरूले मेरो सल्‍लाह ग्रहण नगरेका, र मेरो हप्काइलाई तिरस्कार गरेका हुनाले,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तिनीहरूले आफ्ना कामको फलबाट खानेछन् र आफ्ना कपटकै योजनाहरूका फलले तिनीहरू भरिनेछन्।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आफ्नै पथभ्रष्‍टताले गर्दा सोझाहरू मर्नेछन्, र मूर्खहरूको आफ्नै लापर्बाहीले तिनीहरूलाई नाश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तर जजसले मेरो कुरामा ध्यान दिन्छन्, ऊ सुरक्षित रहनेछन्, र विपत्तिको डरबाट ढुक्‍क भई रहनेछन्।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मेरो छोरा, “यदि तिमीले मेरो वचन मान्यौ र मेरा आज्ञाहरू आफूभित्र सावधानीसाथ राख्यौ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आफ्नो कान बुद्धिका कुरामा फर्कायौ र तिम्रो हृदयलाई समझशक्तितिर लगायौ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साँच्‍चै, तिमीले अन्तर्दृष्‍टिको निम्ति आह्वान गर्‍यौ भने, र समझशक्तिको निम्ति जोडसित पुकार्‍यौ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 तिमीले त्यसलाई चाँदीझैँ चाहना गर्‍यौ भने, अनि लुकाइएको गाडधनजस्तै त्यसलाई खोज्यौ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तिमीले याहवेहप्रति भय मान्‍नुको अर्थ बुझ्नेछौ, र परमेश्‍वरको ज्ञान प्राप्‍त गर्नेछौ।”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याहवेहले बुद्धि दिनुहुन्छ, अनि उहाँकै मुखबाट ज्ञान र समझशक्तिका कुराहरू निस्कन्छन्।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धर्मीहरूका निम्ति सफलता साँचेर राख्नुहुन्छ; निर्दोष जीवन जिउनेहरूका निम्ति उहाँ ढाल हुनुहुन्छ,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उहाँले न्यायका मार्गको रक्षा गर्नुहुन्छ, र उहाँले आफ्ना विश्‍वासयोग्य जनहरूका मार्ग सुरक्षित राख्नुहुन्छ।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तिमीले धार्मिकता, न्याय र निष्पक्षता के हो, हो, असल मार्ग के हो, त्यो बुझ्नेछौ।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बुद्धि तिम्रो हृदयमा पस्‍नेछ, र ज्ञानचाहिँ तिम्रो प्राणको निम्ति आनन्ददायक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विवेकले तिमीलाई हेरचाह गर्नेछ, र समझशक्तिले तिम्रो रक्षा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बुद्धिले तिमीलाई दुष्‍ट मानिसको मार्ग, र भ्रष्‍ट कुरा गर्ने मानिसबाट जोगाउनेछ,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जसले अन्धकारका मार्गहरूमा हिँड्नका लागि सीधा मार्गहरू त्यागेका 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जो खराबी गर्नमा रमाउँछन्, र दुष्‍टहरूका भ्रष्‍टतामा आनन्दित हुन्छन्,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जसका चालहरू टेढा, र आफ्ना मार्गहरूमा कुटिल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बुद्धिले तिमीलाई व्यभिचारिणी स्त्रीबाट र स्वेच्छाचारी स्त्रीका लोभ्याउने कुराहरूबाट जोगाउनेछ,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जुन स्त्रीले आफ्नो युवा अवस्थाको जीवन साथीलाई त्यागेकी छे, र त्यसले परमेश्‍वरसित बाँधेको करारलाई इन्कार गरेकी 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निश्‍चय नै त्यसको घरले मृत्युतिर र त्यसका मार्गहरूले मृतकहरूका आत्मातिर पुर्‍याउँछन्।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त्यससित जाने पुरुष फर्किआउँदैन, न त जीवनको मार्ग नै प्राप्‍त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यसरी तिमी असल मानिसहरूका कदम अनुसरण गर्नेछौ, र धर्मी मानिसको बाटोमा लागिरहनेछौ।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धर्मीहरू देशमा बास गर्नेछन्, र निर्दोष मानिसहरू त्यहाँ रहिरहनेछन्,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दुष्‍टहरूचाहिँ देशबाट हटाइनेछन्, र विश्‍वासघातीहरू त्यहाँबाट जरैसमेत उखालिनेछन्।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मेरो छोराछोरी, मेरो शिक्षालाई नबिर्स; तर मेरा आज्ञाहरूलाई आफ्नो हृदयमा लुकाइराख;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यसले तिमीलाई दीर्घायु बनाउनेछ, र तिम्रा लागि शान्ति र उन्‍नति ल्याउनेछ।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प्रेम र विश्‍वासयोग्यताले तिमीलाई कहिल्यै नछोडून्, ती तिमीले आफ्नो गलामा बाँधिराख, ती तिमीले आफ्नो हृदयको पाटीमा लेखिराख।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तिमीले परमेश्‍वर र मानिसहरूको दृष्‍टिमा निगाह र असल नाम कमाउनेछौ।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तिम्रो सम्पूर्ण हृदयले याहवेहमाथि भरोसा राख र तिम्रो आफ्नै समझशक्तिमाथि भर नपर!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आफ्ना सबै मार्गहरू उहाँलाई सुम्प, र उहाँले तिम्रा मार्गहरू सीधा तुल्याइदिनुहुनेछ।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आफ्नै दृष्‍टिमा बुद्धिमान् नबन; याहवेहको डर मान, र दुष्कर्मलाई त्याग!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यसले तिम्रो शरीरलाई स्वस्थ तुल्याउनेछ र तिम्रा हड्डीहरूलाई पोषण दिनेछ।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आफ्ना धनसम्पत्ति र आफ्ना सबै उब्जनीको अगौटे फलले याहवेहलाई आदर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तिम्रा ढुकुटीहरू भरिएर पोखिनेछन्, र तिम्रा घ्याम्पाहरू नयाँ दाखमद्यले भरिपूर्ण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मेरा छोराछोरी, याहवेहको अनुशासनलाई तुच्छ नठान, र उहाँको हप्कीप्रति चित्त नदुःखाऊ;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जसलाई याहवेहले प्रेम गर्नुहुन्छ, उसलाई नै उहाँले अनुशासन गर्नुहुन्छ, जसरी बुबाले आफ्नो प्यारो छोरालाई ताडना दिन्छन्।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त्यो मानिस धन्यको हो, जसले बुद्धि प्राप्‍त गर्छ, र जसले समझशक्ति प्राप्‍त गर्छ,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यो चाँदीभन्दा लाभदायक हुन्छ, र यसले सुनभन्दा उत्तम प्रतिफल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बुद्धि माणिकहरूभन्दा पनि मूल्यवान् हुन्छ, तिमीले इच्छा गरेका कुनै पनि थोक यससँग तुलना गर्न सकिँदैन।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यसको दाहिने हातमा दीर्घायु छ, र यसको देब्रे हातमा धनसम्पत्ति र सम्मान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यसका मार्गहरू आनन्ददायक हुन्छन्, र यसका सबै बाटाहरू शान्तिका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यसलाई पक्रिरहनेहरूका निम्ति यो जीवनको रूख हो, यसलाई अपनाउनेहरूका लागि आशिष्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बुद्धिद्वारा नै याहवेहले पृथ्वीको जग बसाल्नुभयो, समझशक्तिद्वारा उहाँले स्वर्गहरूलाई ठिक ठाउँमा राख्नुभयो,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उहाँको ज्ञानद्वारा सागरका गहिराइहरू भाग-भाग भए, र बादलहरूले शीत वृष्‍टि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हे मेरो छोरोछोरी, बुद्धि र समझशक्तिलाई तिम्रो दृष्‍टिबाट जान नदेऊ, उचित न्याय र विवेकलाई जोगाइराख,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ती तिम्रा निम्ति जीवन, र तिम्रा गलामा शोभायमान गहनाजस्तै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तब तिमी आफ्नो मार्गमा सुरक्षित भई हिँड्नेछौँ, तब तिम्रा खुट्टाले ठेस खानेछैन।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जब तिमी ढल्किनेछौ, तब तिमीलाई डर लाग्नेछैन, जब तिमी ढल्किनेछौ, तिमीलाई मिठो निद्रा लाग्नेछ।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तिमीलाई अचानक आउने विपत्तिको अथवा दुष्‍टमाथि आइपर्ने विनाशको डर 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किनकि याहवेह तिम्रो भरोसा हुनुहुनेछ, र उहाँले तिम्रो खुट्टाहरूलाई पासोमा फस्‍नदेखि बचाउनुहुनेछ।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जसलाई भलाइ गर्नुपर्ने हो, तिम्रो बल होउन्जेल त्यसलाई नरोक।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तिमीसित दिनलाई केही कुरा छ भने, आफ्नो छिमेकीलाई “पछि आऊ, म तिमीलाई भोलि दिनेछु” भनी नभन!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आफ्नो नजिकमा भरपर्दो गरी बस्‍ने छिमेकीको विरुद्धमा षड्यन्त्र नरच।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कारणविना कुनै मानिसलाई दोष नलगाऊ, जसले तिम्रो कुनै हानि गरेको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हिंसात्मक मानिसप्रति डाही नबन, अथवा त्यसको कुनै पनि बाटो नरोज।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किनकि याहवेहले दुष्‍ट मानिसलाई घृणा गर्नुहुन्छ, तर धर्मीहरूलाई आफ्नो विश्‍वासपात्र बनाउनुहुन्छ।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दुष्‍टको घरमा याहवेहको श्राप रहन्छ; तर धर्मीको घरलाई उहाँले आशिष् 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गिल्‍ला गर्ने घमण्डीहरूलाई उहाँले गिल्‍ला गर्नुहुन्छ, तर नम्र र पीडितहरूलाई उहाँले अनुग्रह 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बुद्धिमान्‌हरूले सम्मान प्राप्‍त गर्दछन्; तर मूर्खहरूलाई उहाँले लाजमा पार्नुहुनेछ।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मेरा छोराछोरीहरू हो, आफ्नो बुबाको अर्ती सुन, यसमा ध्यान दिएर समझशक्ति प्राप्‍त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तिमीहरूलाई उचित कुरा सिकाउँछु, यसकारण मेरो शिक्षालाई नत्याग!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किनभने म पनि आफ्नो बुबाको एक मात्र छोरो थिएँ, मेरी आमाको कोमल र प्यारो छोरो 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मेरा बुबाले मलाई यसो भनेर सिकाउनुभयो, “तिम्रो पूरा हृदयले मेरो वचनहरू पक्रिराख, मेरा आज्ञाहरू पालन गर, र तिमी जिउनेछौ।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बुद्धि प्राप्‍त गर, समझशक्ति प्राप्‍त गर; मेरा वचनहरू नबिर्स, र तिनीहरूदेखि तर्किएर नजाऊ।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बुद्धिलाई नत्याग, र यसले तिमीलाई रक्षा गर्नेछ; यसलाई प्रेम गर, र यसले तिमीलाई पहरा दिनेछ।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बुद्धि सर्वोच्‍च हो, यसकारण बुद्धि प्राप्‍त गर। समझशक्तिको लागि तिमीसित भएका कुनै पनि मूल्य चुकाउनुपरे तापनि यसलाई प्राप्‍त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बुद्धिलाई कदर गर, र यसले तिमीलाई उच्‍च पार्नेछ, यसलाई ग्रहण गर, र यसले तिम्रो आदर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यसले तिम्रो शिरमा शोभायमान माला पहिर्‍याइदिनेछ, र महिमामय मुकुट प्रदान गर्नेछ।”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मेरो छोराछोरी, सुन; मैले भनेको कुरा स्वीकार गर, र तिम्रो जीवन दीर्घायु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 तिमीलाई बुद्धिको मार्ग सिकाउँछु, र तिमीलाई सीधा बाटोमा डोर्‍याउँछु।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 हिँड्दा कुनै पनि कुराले तिम्रा पाइलाहरूलाई छेक्नेछैनन्, अनि तिमी दगुर्दा तिमीलाई ठेस लाग्नेछैन।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अर्तीलाई पक्रिबस, यसलाई जान नदेऊ; यसलाई जोगाइराख; किनकि यो तिम्रो जीवन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दुष्‍टको मार्गमा पाइला नटेक अथवा खराब मानिसहरूको चालमा नहिँड।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त्योदेखि टाढै बस, त्यस बाटोमा नहिँड, त्यसबाट फर्क र आफ्नै बाटो लाग।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दुष्‍टहरू खराब काम नगरी सुत्नै सक्दैनन्; कसैको खराबी नगरेसम्म तिनीहरूलाई निद्रै लाग्दैन।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तिनीहरूले दुष्‍टताको रोटी खान्छन् र हिंसाको मद्य पिउँछन्।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धर्मीको चाल बिहानको पहिलो ज्योतिजस्तै हो, त्यो मध्यदिन नहुन्जेल झन्-झन् चहकिलो हुँदैजान्छ।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दुष्‍टको चाल घोर अन्धकारजस्तै हो; तिनीहरू कुन कुराले आफ्नो पतन हुँदैछ, सो जान्दैनन्।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मेरो छोराछोरी, मेरो कुरामा ध्यान देऊ; मेरा वचनहरू ध्यानसित सुन।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ती तिम्रो दृष्‍टिदेखि अलग हुन नदेऊ; ती तिम्रो हृदयभित्र राख,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तिनलाई पाउनेहरूका लागि ती जीवन हुन्, र सारा शरीरको निम्ति स्वास्थ्य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यी कुराहरूभन्दा बढी आफ्नो हृदयलाई नै सुरक्षित राख; किनकि यो नै सारा जीवनको मूल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तिम्रो मुखबाट भ्रष्‍टता टाढै रहोस्, भ्रष्‍ट कुराकानी तिम्रो ओठदेखि टाढै रहोस्।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तिम्रा आँखाले सीधा अगिल्तिर हेरोस्, तिम्रो अगिल्तिर सोझै एक टक लगाएर हेरोस्।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तिम्रा खुट्टाहरूका निम्ति समतल मार्ग बनाऊ, र आफ्ना सबै मार्गहरूमा दृढ होऊ!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दाहिने अथवा देब्रेतिर नलाग; सबै दुष्‍ट कुराबाट आफ्ना खुट्टाहरू अलग राख!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मेरो छोरा, मेरो बुद्धिमा ध्यान देऊ, अन्‍तर्दृष्‍टिका मेरा वचनहरू ध्यानपूर्वक सुन,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ताकि तिमीले विवेकलाई कायम राख्न सक, र तिम्रो ओठले ज्ञानको रक्षा गरोस्।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व्यभिचारिणी स्त्रीको ओठबाट मह चुहिन्छ, र त्यसको बोली तेलभन्दा चिप्लो 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तापनि आखिरमा त्यो पित्तजस्तै तितो, र दुईधारे तरवारजस्तै धारिलो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त्यसका पाउहरू मृत्युको बाटोतिर लाग्छन्, त्यसका पाइलाहरू सोझै पातालतिर लाग्छन्।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त्यसले जीवनको मार्गतिर वास्तै गर्दिन; त्यसका मार्गहरू अस्थिर छन्, तापनि यो कुरा त्यसले थाहै गर्दिन।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अब, हे मेरा छोराहरू, मेरो कुरा सुन, म जे भन्छु, त्यसबाट तर्किएर नजाओ!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त्यस्ती स्त्रीको मार्गदेखि टाढै बस, त्यसको घरको ढोका नजिक जाँदै नजाओ!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नत्रता तिमीहरूले आफ्नो इज्जत अर्काका हातमा दिनेछौ, र तिमीहरूको प्रतिष्‍ठा निर्दयीको हातमा पर्नेछ,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अरूले तिमीहरूको धनसम्पत्तिमा चैन गर्नेछन्, र तिमीहरूका परिश्रमले अर्काको घरलाई समृद्ध तुल्याउनेछ।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जीवनको अन्तिम समयमा तिमीहरूले विलाप गर्नेछौ, जब तिमीहरू गलेर हाड र छाला हुनेछौ।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तिमीहरूले भन्‍नेछौ, “हाय मैले कसरी अनुशासनलाई घृणा गरेँ, र कसरी मेरो हृदयले सुधारलाई लत्यायो!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मेरा शिक्षकहरूको आज्ञापालन गरिनँ, र मलाई सिकाउनेहरूको कुरामा ध्यानै दिइनँ।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परमेश्‍वरका मानिसहरूको सभामा, म पूरै सर्वनाशको खाडलमा आइपुगेको 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आफ्नै भाँडाको पानी पिऊ, र आफ्नै कुवाबाट बगेको पानी पिऊ!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के तिम्रा मुहानहरू सडकतिर, र तिम्रा मुहानका पानी चोकहरूतिर बगेर जाऊन्?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त्यो तिम्रै निम्ति मात्र होस्, त्यसको साझेदार पराईहरू हुन नपाऊन्।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तिम्रो मुहान धन्यको होस्; र आफ्नो युवाअवस्थाकी पत्नीसित तिमी आनन्दित होऊ!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मायालु मृग, राम्री हरिणीजस्तै, त्यसकै स्तनहरूले तिमीलाई सधैँ सन्तुष्‍ट राखून्, तिमी सधैँ त्यसकै प्रेममा मोहित भइबस।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मेरो छोरा, तिमी किन अर्काकी पत्नीको मोहमा फस्छौ? तिमी किन स्वेच्छाचारी स्त्रीलाई अँगालो हाल्छौ?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मानिसका चालहरू याहवेहमा छर्लङ्ग छन्; र उहाँले त्यसका सबै मार्गहरूको जाँच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दुष्‍ट मानिसका अधर्मले त्यसलाई पासोमा फसाउँछ, र आफ्नै पापको बन्धनमा त्यो जेलिन्छ।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अनुशासनको अभावमा तिनीहरू मर्नेछन्; आफ्नै घोर मूर्खताले बहकिनेछन्।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मेरो छोराछोरी, यदि तिमी आफ्नो छिमेकीका जमानी बसेका छौ भने, वा पराईसँग वाचा बाँधेका छौ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यदि आफूले बोलेको कुरामा तिमी फसेको छौ भने, र आफ्नै मुखको वचनले पासोमा फस्यौ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मेरो छोराछोरी, तिमी आफ्नो छिमेकीको पन्जामा परेको हुनाले; आफूलाई मुक्त पार्न यसो गर: जाऊ र आफूलाई नम्र पार, र छिमेकीसँग खुरन्धार बिन्ती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तिम्रा आँखाहरूलाई सुत्न नदेऊ, र तिम्रा आँखाको पलकलाई निदाउन नदेऊ।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शिकारीको हातबाट हरिण उम्केजस्तै, व्याधाको हातबाट चरा फुत्केजस्तै तिमीले आफूलाई मुक्त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 अल्छे, कमिलाकहाँ गएर त्यसको चालढङ्ग हेर्, र बुद्धिमानी बन्!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त्यसको कोही सेनापति हुँदैन, न त रेखदेख गर्ने शासक नै 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तरै पनि त्यसले ग्रीष्म ऋतुमा अन्‍नको भण्डार तयार गर्छ, र कटनीको समयमा आफ्नो खानेकुरा जम्मा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 अल्छे, कहिलेसम्म तँ त्यहाँ ढल्किरहन्छस्? तँ आफ्नो निद्राबाट कहिले जाग्छस्?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एकैछिनको सुताइ, र एकैछिनको निन्द्राले, हात बाँधेर एकैछिन मारिएको थकाइले,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तिमीमाथि गरिबी डाँकुजस्तै र अभावचाहिँ हतियारधारीझैँ आइलाग्नेछ।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दुष्‍ट र उपद्रवी मानिस, जो भ्रष्‍ट मुख लिएर यताउति गर्दै हिँड्छ,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जसले आँखा झिम्काउँछ, आफ्ना खुट्टाले इसारा गर्छ; र औँलाले चलाउँछ,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आफ्नो छली हृदयमा त्यसले दुष्‍ट कुरा रच्दछ। त्यसले सधैँ विवाद उत्पन्‍न गराउँछ।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यसकारण विपत्ति त्यसमाथि अचानक आइलाग्नेछ; त्यो अचानक उपायविना नै नष्‍ट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यी छ वटा कुराहरू याहवेहले घृणा गर्नुहुन्छ, सात वटा कुराहरू उहाँमा तुच्छ छन्: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अहङ्कारी आँखा, झूटो बोल्ने जिब्रो, निर्दोषको रगत बगाउने हात,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दुष्‍ट युक्ति रच्ने हृदय, खराबी काम गर्न झट्टै अग्रसर हुने पाउहरू,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असत्य थुपार्ने झूटो साक्षी र समुदायको बीचमा कलह उठाउने मानिस।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मेरो छोरा, आफ्नो बुबाको आज्ञापालन गर; र आफ्नी आमाको शिक्षालाई नत्याग।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त्यसलाई तिम्रो हृदयमा सधैँको लागि टाँसी राख, त्यसलाई तिम्रो गलामा बाँधिराख।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जब तिमी हिँड्छौ, त्यसले तिमीलाई अगुवाइ गर्नेछ; जब तिमी निदाउँछौ, त्यसले तिम्रो सुरक्षा गर्नेछ; जब तिमी जाग्नेछौ, त्यसले तिमीलाई सल्‍लाह दिनेछ।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यो आज्ञा एउटा बत्ती हो, र शिक्षाचाहिँ ज्योति हो; अनि अनुशासनको सुधार जीवनका मार्ग हुन्,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जसले तिमीलाई चरित्रहीन स्त्रीबाट, स्वेच्छाचारी पत्नीको चिप्ले कुराबाट बचाउँछ।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तिम्रो हृदयमा त्यसको सुन्दरताको चाहना नगर; त्यसका आँखाले तिमीलाई वशमा नपारोस्।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किनकि वेश्याले तिमीलाई रोटी समान बनाउँछे, तर अर्काकी पत्नीले झन् तिम्रो जीवनलाई नै शिकार बनाउँछे।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के मानिसले आफ्नो काखमा आगो राख्यो भने उसको लुगा डढ्दैन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के मानिस भुङ्ग्रोमाथि हिँड्यो भने त्यसका पाउहरू जल्दैन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त्यसरी नै जो मानिस अर्काकी पत्नीसित सुत्छ, त्यसलाई छुने कोही पनि दण्ड नपाई उम्कनेछैन।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भोकले मर्न लागेको चोरले आफ्नो भोक मेटाउनलाई चोरी गरेकोमा कसैले त्यसलाई तुच्छ ठान्दैन।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तर यदि त्यो पक्राउ पर्‍यो भने त्यसले सात गुणा बढी तिर्नुपर्छ; चाहे त्यो उसको घरको सम्पूर्ण धन नै किन नहोस्।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तर व्यभिचार गर्ने व्यक्तिसित विवेक हुँदैन; यसो गर्ने सबैले आफूलाई नष्‍ट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मुक्‍का र अपमान त्यसको भाग हुनेछ; र त्यसको अपमान कहिल्यै मेटिनेछैन।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किनकि डाहले पतिको क्रोधलाई उत्तेजित गराउँछ, र दयामाया नदेखाईकनै त्यसले बदला लिनेछ।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त्यसले कुनै क्षतिपूर्ति ग्रहण गर्नेछैन; त्यसले जतिसुकै ठूलो घूसलाई पनि अस्वीकार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मेरो छोरा, मेरा वचनहरू पालन गर, र मेरा आज्ञाहरूलाई आफूभित्र साँचिराख।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मेरा आज्ञाहरू पालन गर, र तिमी जिउनेछौ, मेरा अर्तीहरूलाई आफ्नो आँखाको नानीजस्तै जोगाइराख।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तिनलाई तिम्रा औँलाहरूमा बाँधिराख, तिनलाई आफ्नो हृदयको पाटीमा लेखिराख।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बुद्धिलाई भन, “तिमी मेरी बहिनी हौ,” र समझशक्तिलाई चाहिँ “तिमी मेरो आफन्त हौ।”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तिनले तिमीलाई व्यभिचारिणी स्त्रीबाट र स्वेच्छाचारी स्त्रीको चिप्ले कुराबाट बचाउनेछन्।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आफ्नो घरको झ्यालमा त्यसको आँखीझ्यालबाट मैले बाहिर हेरेँ।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सोझाहरूको बीचमा, मैले जवान मानिसहरूमध्ये विवेक नभएको एउटा जवानलाई देखेँ।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त्यो तल सडक छेउको त्यस स्त्रीको घरको कुनामा जाँदैथियो; त्यो त्यसकै घरको कुनातिर हिँड्दैथियो।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दिन ढल्दै गरेको साँझको समय थियो, रातको अन्धकार बढ्दै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एउटी स्त्री त्यसलाई भेट्न आई, चरित्रहीन स्त्रीको जस्तै वस्त्र पहिरेकी र धूर्त नियत भएकी,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(त्यो चञ्चल र अभिमानी छे; त्यसका पाउहरू कहिल्यै घरमा बास बस्दैनन्,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त्यो कहिले सडकमा त कहिले चोकहरूमा हुन्छे; त्यो प्रत्येक कुनाकाप्चामा ढुकिबस्छे।)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तब त्यसले त्यसलाई समाती र चुम्बन गरी, अनि लाजै नमानी त्यसले भनी: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“मैले घरमा मेलबलि चढाउनु परेको छ; आज मैले आफ्नो भाकल पूरा गरेकी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म तपाईंलाई भेट्न बाहिर आएकी हुँ, मैले तपाईंलाई खोजेँ, र अहिले भेट्टाएकी छु!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मैले मेरो ओछ्यानमा इजिप्टबाट ल्याएको मलमलको रङ्गीन तन्‍ना बिछ्याएकी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मेरो ओछ्यानमा मूर्र, एलवा र दालचिनीको सुघन्धित अत्तर छर्केकी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आउनुहोस्, हामी बिहानसम्मै प्रेमले तृप्‍त बनौँ, हामी प्रेममा मस्त होऔँ!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मेरा पति घरमा हुनुहुन्‍न, उहाँ लामो यात्रामा जानुभएको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उहाँले आफ्नो थैलीभरि रकम लानुभएको छ, र उहाँ पूर्णिमाको अगि घर फर्कनुहुन्‍न।”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लोभ्याउने वचनहरूले उसले त्यसलाई बहकाई; उसले त्यसलाई मोहित कुराले फसाई।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मारिनका निम्ति लगिएको गोरुझैँ, पासोमा फस्‍न लागेको मृगझैँ, त्यो तुरुन्तै त्यस स्त्रीको पछि लाग्यो,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काँडले त्यसको कलेजो नरोपिएसम्म, एउटा चरा पासोमा पर्नलाई वेगसित उडिआए जस्तै, त्यसलाई आफ्नो प्राण गुमाउनुपर्छ भन्‍ने थाहा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अब हे मेरा छोराहरू हो, मेरो कुरा सुन, म जे भन्छु, त्यसमा ध्यान देओ।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त्यस्ता स्त्रीतर्फ आफ्ना हृदय नफर्काओ, न त त्यसका मार्गहरूतिर हिँड।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त्यसले धेरैलाई शिकार बनाएकी छे; त्यसद्वारा नष्‍ट पारिएकाहरू असंख्य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त्यसको घर चिहानको राजमार्ग हो, जसले मृत्युका कोठाहरूतिर पुर्‍याउँछ।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के बुद्धिले आह्वान गर्दैन? के समझशक्तिले त्यसको आवाज उच्‍च पार्दैन?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गल्‍लीका उचाइहरूमा, जहाँ बाटाहरूका मिलन हुन्छ, त्यसले त्यहाँ आफ्नो अडान लिन्छ,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सहरमा पुर्‍याउने मूलढोकाहरूको छेउमा, प्रवेश द्वारहरूमा त्यो चर्को सोरले यसरी कराउँछ: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“हे मानिसहरू हो, म तिमीहरूलाई कराएर भन्छु; म सारा मानव-जातिलाई आफ्नो आवाज सुनाउँछु।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 जो सोझा छौ, सक्षम होऊ। तिमीहरू जो मूर्ख छौ, समझशक्ति प्राप्‍त गर्ने होऊ।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सुन, किनकि मसँग भन्‍नलाई काम लाग्ने कुराहरू छन्, जे ठिक छ, त्यो भन्‍न म मेरो ओठ खोल्छु।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मेरो मुखले साँचो कुरा बोल्दछ; किनकि मेरो ओठले दुष्‍टतालाई घृणा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मेरो मुखका सबै वचन न्यायसङ्गत छन्; तीमध्ये एउटै पनि बाङ्गा-टिङ्गा अथवा भ्रष्‍ट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विवेकशील व्यक्तिका लागि मेरा वचन ठिक छन्, ज्ञान हुने मानिसको निम्ति ती धार्मिक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मेरो अर्तीलाई चाँदीको सट्टामा, र ज्ञानलाई उत्तम सुनको सट्टामा चुन;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बुद्धि माणिकहरूभन्दा मूल्यवान् हुन्छ, र तिमीले इच्छा गरेको कुनै पनि कुरा त्यसको दाँजोमा आउँदैन।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“म, बुद्धि, विवेकसँग बसोबास गर्दछु, मसँग ज्ञान र विवेक 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याहवेहप्रतिको भय दुष्‍टतालाई घृणा गर्नु हो, अभिमान, अहङ्कार, खराब चालचलन र भड्काउने कुराहरूलाई म घृणा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परामर्श र उचित फैसला मद्वारा नै हुन्छन्; मसित समझशक्ति छ, र मसित सामर्थ्य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मद्वारा नै राजाहरूले शासन गर्छन्, र शासकहरूले न्यायसङ्गत उर्दी जारी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मद्वारा नै शासकहरूले राज्यव्यवस्था चलाउँछन्— र पृथ्वीमा शासन गर्ने सबै शासकहरू।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मलाई प्रेम गर्नेहरूलाई म प्रेम गर्छु; मेरो खोजी गर्नेहरूले मलाई भेट्टाउँछन्।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मसित धन र आदर, रहिरहने सम्पत्ति र समृद्धि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मेरो फल असल सुनभन्दा राम्रो छ; म जे पाउँछु, त्यो चुनिएको चाँदीभन्दा असल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 धार्मिकताका बाटो हिँड्छु, र न्यायको मार्गमा हिँड्छु,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मलाई प्रेम गर्नेहरूलाई म धनसम्पत्तिले भरिपूर्ण पार्छु र म तिनीहरूका भण्डार भरिदिनेछु।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याहवेहले आफ्नो सृष्‍टिको सुरुमा नै, उहाँका पुरातनका सबै कामहरूभन्दा पहिले नै मलाई सृजनुभयो,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परापूर्वकाल अगि नै, अर्थात् संसारको सुरु हुनुभन्दा पहिलेदेखि नै मेरो सृष्‍टि 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सागरहरू हुनुभन्दा पहिले, पानीले भरिएका मुहानहरू हुनुभन्दा अगि नै मेरो जन्म भएको थियो,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पर्वतहरू आ-आफ्ना स्थानमा स्थापित हुनुभन्दा पहिले नै, पहाडहरूभन्दा पहिल्यै मेरो जन्म 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उहाँले पृथ्वी र त्यसका जमिनहरू, वा पृथ्वीका धुलो बनाउनुभन्दा अगि नै म सृजिएको 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जब उहाँले आकाशलाई स्थापित गर्नुभयो, म अस्तित्वमा थिएँ; उहाँले महासागरमाथि क्षितिजले घेर्नुहुँदा, म त्यहाँ 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जब उहाँले माथिका बादलहरू स्थापित गर्नुभयो; जब पानीको मूललाई स्थिर गर्नुभयो;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जब पानीलाई उहाँको आज्ञा नाघेर बाहिर नजाओस् भनेर उहाँले समुद्रको सिमाना तोकिदिनुभयो; जब उहाँले पृथ्वीका जगहरू बसाल्नुभयो;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 समय म एक कारिगरजस्तै उहाँको छेउमा थिएँ। म दिनहुँ हर्षले विभोर हुन्थेँ; उहाँको उपस्थितिमा निरन्तर आनन्दित भइरहन्थेँ।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उहाँको सम्पूर्ण संसारमा म आनन्द मनाउँथे, र मानव जातिमा प्रसन्‍न रहन्थेँ।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अब हे मेरा छोराछोरीहरू हो, मेरा कुरा सुन; तिनीहरू धन्य हुन्, जसले मेरा मार्गहरू पछ्याउँछन्।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मेरा अर्तीहरू सुन र बुद्धिमान् होओ, त्यसलाई बेवास्ता नगर,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त्यो मानिस धन्य हो, जसले मेरा वचन सुन्छ, जो दिनदिनै मेरा ढोकाहरूमा नियालेर हेर्दै, मेरो ढोकाको छेउमा पर्खिरहन्छ।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किनकि जसले मलाई भेट्टाउँछ, त्यसले जीवन पाउँछ, र याहवेहबाट निगाह प्राप्‍त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“तर जसले मलाई भेट्टाउन असफल हुन्छ, त्यसले आफूलाई नोक्सानी गर्छ, मलाई घृणा गर्ने सबैले मृत्युलाई प्रेम गर्छन्।”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बुद्धिले आफ्नो घर बनाएको छ; त्यसले सात वटा खाँबो काटेर गाडेको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त्यसले मासु पकाएको छ, र दाखमद्य तयार पारेको छ, त्यसले आफ्नो टेबुल पनि ठिक पारेको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त्यसले आफ्नो सेवकहरूलाई बाहिर पठाएको छ, र सहरमा सबैभन्दा अग्लो ठाउँबाट बोलाउँछ।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“सोझाहरू सबै मेरो घरभित्र आओ!” ती समझ नभएकाहरूलाई त्यसले भन्छ: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“आओ, मसँग खाओ, र मैले मिसाएको दाखमद्य पिओ।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आफ्ना सोझा चालहरू त्याग, र तिमीहरू बाँच्नेछौ।” समझशक्तिको मार्गमा हिँड।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गिल्‍ला गर्नेलाई सुधार्नेले अपमान निम्त्याउँछ, जसले दुष्‍टलाई हप्काउँछ, त्यसले दुर्व्यवहार बेहोर्नुपर्छ।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गिल्‍ला गर्नेलाई नहप्काऊ, नत्रता त्यसले तिमीलाई घृणा गर्नेछ; बुद्धिमान् मानिसलाई हप्काऊ, र त्यसले तिमीलाई प्रेम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बुद्धिमान्‌लाई अर्ती देऊ, र ऊ अझ बुद्धिमान् हुनेछ; धर्मी मानिसलाई शिक्षा देऊ, र उसले आफ्नो ज्ञान अझ बढाउँछ।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याहवेहको भय नै बुद्धिको सुरुवात हो, र पवित्र परमेश्‍वरको ज्ञान नै समझशक्ति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बुद्धिद्वारा नै तिमी दीर्घायु हुनेछौ, र तिम्रो जीवनका वर्षहरू थपिनेछन्।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यदि तिमी बुद्धिमान् हौ भने तिमीलाई बुद्धिले इनाम दिनेछ; यदि तिमी गिल्‍ला गर्ने हौ भने तिमीले दुःख मात्र पाउनेछौ।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अज्ञानी स्त्री कोलाहलपूर्ण हुन्छे; त्यो सोझी र अज्ञानी हुन्छे।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त्यो आफ्नो घरको ढोकामा बस्छे, सहरका सबैभन्दा अग्लो ठाउँमा बस्छे,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आफ्नो बाटो सरासर हिँडिरहेकाहरूलाई त्यसले नजिकबाट बोलाउँछे।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“सोझाहरू सबै मेरो घरभित्र आओ!” ती समझ नभएकाहरूलाई त्यसले भन्छे: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“चोरीको पानी मिठो हुन्छ, गुप्‍तमा खाएको भोजन स्वादिष्‍ठ हुन्छ!”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तिनीहरूले त्यहाँ मृतकहरू छन्, र त्यसका पाहुनाहरू गहिरा चिहानभित्र छन् भन्‍ने कुरा जान्दैनन्।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सोलोमनका हितोपदेश: बुद्धिमान् छोराछोरीले आफ्ना बुबालाई खुशी तुल्याउँछन्, तर मूर्ख छोराछोरीले आफ्नी आमालाई पिरोल्छन्।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अन्यायसँग कमाएको धन केही मूल्यको हुँदैन, तर धार्मिकताले मृत्युबाट छुटाउँछ।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याहवेहले धर्मीहरूलाई भोकै राख्नुहुन्‍न; तर उहाँले दुष्‍टको लालसालाई विफल पार्नुहुन्छ।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अल्छी हातहरूले मानिसलाई गरिब बनाउँछन्, तर परिश्रमी हातहरूले सम्पत्ति आर्जन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ग्रीष्म ऋतुमा अन्‍नको प्रबन्ध गर्ने छोराछोरी बुद्धिमान् हुन्; तर कटनीको समयमा सुत्ने छोराछोरी शर्म लाग्दा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धर्मीको शिरमाथि आशिष्‌हरूका मुकुट रहन्छन्, तर दुष्‍ट मानिसको मुखमा हिंसा लुकेको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धर्मीको नाम आशिष्‌मा प्रयोग गरिन्छ, तर दुष्‍टको नामचाहिँ कुहिएर जानेछ।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हृदयमा बुद्धिमान् हुनेहरूले आज्ञाहरू ग्रहण गर्छन्, तर बकबके मूर्खको विनाश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इमानदार मानिस निर्धक्‍क भई जिउँछ; तर टेढो मार्गमा हिँड्ने पक्राउ पर्नेछ।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कपटपूर्ण आँखा झिम्काउनेले शोक ल्याउँछ; अनि बकबक गर्ने मूर्ख सर्वनाशमा पुग्छ।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धर्मीको मुख जीवनको फोहोरा हो, तर दुष्‍टको मुखमा हिंसा लुकेको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घृणाले फाटो उब्जाउँछ; तर प्रेमले सबै अपराधहरू ढाक्दछ।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समझदार व्यक्तिका ओठमा बुद्धिका कुरा पाइन्छ; तर विवेकहीनहरूका पिठिउँमा त छडी 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बुद्धिमान् मानिसहरूले ज्ञान सञ्चय गर्छन्; तर मूर्खको मुखले विनाश निम्त्याउँछ।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धनीको धन नै तिनीहरूका किल्‍ला भएको सहर हो, तर दरिद्रता गरिबहरूको विनाश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धर्मीको ज्याला तिनीहरूको जीवन हो, तर दुष्‍टको कमाइ पाप र मृत्यु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अनुशासन पालन गर्ने जीवनको बाटोमा जान्छ, तर जसले सुधारलाई बेवास्ता गर्छ, त्यसले अरूलाई पथभ्रष्‍ट पार्छ।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जसले आफूमा घृणा लुकाएर राख्छ, उसको जिब्रो छली हुन्छ र जसले निन्दा फैलाउँछ, त्यो मूर्ख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जब बढ्ता बोलिन्छ, पापले बढी स्थान पाउँछ; तर बुद्धिमान्‌ले आफ्नो जिब्रोमा लगाम लगाउँछ।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धर्मीको जिब्रो निखुर चाँदी हो; तर दुष्‍टको हृदय भने केही मूल्यको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धर्मीको ओठले धेरैलाई उत्साह दिन्छ, तर मूर्खहरू विवेकको अभावले मर्छन्।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याहवेहको आशिष्‌ले धनसम्पत्ति ल्याउँछ; अनि उहाँले यसमा दुःख थप्नुहुन्‍न।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मूर्खहरू दुष्‍ट चालमा आनन्दित हुन्छन्, तर समझशक्ति भएको मानिस बुद्धिमा प्रसन्‍न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तिनीहरूलाई त्रसित बनाउने कुरा नै दुष्‍टमाथि आइपर्नेछ; धर्मीले जे इच्छा गर्छ, त्यो पूरा गरिनेछ।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आँधीबेहरी आएपछि दुष्‍टहरू सोहोरिएर गइहाल्छन्; तर धर्मीचाहिँ अन्त्यसम्मै स्थिर रहन्छन्।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दाँतलाई सिर्का र आँखालाई धुवाँजस्तै, अल्छे पनि त्यसलाई पठाउनेको निम्ति त्यस्तै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याहवेहप्रति गरिएको श्रद्धाले जीवनको आयु लामो पार्छ; तर दुष्‍टका आयुचाहिँ घटाइन्छ,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धर्मीका आशा आनन्दमय हुन्छ; तर दुष्‍टहरूको आशा पूरा 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याहवेहको मार्ग धर्मीहरूको निम्ति शरणस्थान हो; तर दुष्‍ट काम गर्नेहरूको निम्ति त्यो विनाश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धर्मी कहिल्यै उखेलिनेछैन; तर दुष्‍ट पृथ्वीमा स्थिर रहनेछैन।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धर्मीको मुखबाट बुद्धिका कुरा निस्किन्छ, तर भड्काउने जिब्रो काटिनेछ।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धर्मीका ओठले उचित कुरा जान्दछन्; तर दुष्‍टको मुखले टेढामेढा कुराहरू मात्र जान्दछ।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छलको तराजु याहवेहले घृणा गर्नुहुन्छ, तर ठिक ढकदेखि उहाँ प्रसन्‍न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अहङ्कार आउँछ, तब बदनामी पनि आउँछ; तर नम्रतासँग बुद्धि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धर्मीहरूको इमानदारीताले तिनीहरूलाई अगुवाइ गर्छ; तर विश्‍वासघातीहरू आफ्नै कपटले नष्‍ट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क्रोधको दिनमा धनसम्पत्ति कुनै काम लाग्दैन; तर धार्मिकताले मृत्युबाट छुटाउँछ।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निर्दोषहरूका धार्मिकताले तिनीहरूका मार्ग सोझो बनाउँछ, तर दुष्‍टहरूचाहिँ तिनीहरूका आफ्नै दुष्‍टताले तल खसालिन्छन्।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सत्यनिष्‍ठहरूका धार्मिकताले तिनीहरूलाई छुटाउँछ, तर विश्‍वासघातीहरू दुष्‍ट इच्छाहरूद्वारा पासोमा पर्छन्।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दुष्‍ट मानिस मर्छ, तब त्यसको आशा पनि नष्‍ट हुन्छ; त्यसले आफ्नो शक्तिबाट राखेको आशा शून्यमा विलीन भइहाल्छ।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धार्मिक व्यक्ति सङ्कष्‍टबाट बचाइन्छ, र त्यो दुष्‍टमाथि आइपर्छ।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ईश्‍वरविहीन मानिसको कुराले आफ्नै मुखले आफ्नो छिमेकीलाई नष्‍ट पार्छ, तर धर्मीचाहिँ ज्ञानद्वारा उम्कनेछ।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धर्मीहरूको उन्‍नति हुँदा सहर रमाउँदछ; तर दुष्‍टहरूको नाश हुँदा हर्षको ध्वनि सुनिन्छ।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धर्मीका आशिष्‌द्वारा सहर उच्‍च हुन्छ; तर दुष्‍टको मुखबाट त्यो नष्‍ट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विवेकहीनले आफ्नो छिमेकीको खिसी गर्छ; तर विवेकीले आफ्नो जिब्रोलाई लगाम लगाउँछ।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कुराउटेले गोप्य भरोसामा आघात पुर्‍याउँछ; तर विश्‍वासयोग्य मानिसले कुरा गोप्य राख्छ।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मार्गदर्शनको अभावमा देशको पतन हुन्छ; तर धेरै सल्‍लाहकारको कारण विजय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अरूको जमानी बस्‍नेले निश्‍चय नै दुःख भोग्नुपर्नेछ, तर अर्काको नासोमा हात हाल्न इन्कार गर्ने व्यक्ति सुरक्षित रहनेछ।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दयालु हृदय भएकी स्त्रीले आदर पाउँछे, तर निर्दयी मानिसहरूले धन मात्र कमाउँछन्।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दयालु मानिसले आफैँलाई लाभ पुर्‍याउँछ, तर निर्दयी मानिसले आफूमाथि सङ्कष्‍ट निम्त्याउँछ।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दुष्‍ट मानिसले छलको ज्याला कमाउँछ, तर जसले धार्मिकता छर्छ, त्यसले निश्‍चय नै प्रतिफलको कटनी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धर्मी मानिसले निश्‍चय नै जीवन प्राप्‍त गर्छ, तर दुष्‍टताको पछि लाग्ने मानिस आफ्नै मृत्युमा पुग्छ।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याहवेहले भ्रष्‍ट हृदय भएकालाई घृणा गर्नुहुन्छ; तर निर्दोष मार्गमा चल्नेहरूसित उहाँ प्रसन्‍न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यो निश्‍चय जान: दुष्‍टले आवश्य दण्ड पाउनेछ, तर धर्मीका सन्ततिले छुटकारा पाउनेछन्।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विवेकहीन सुन्दरीचाहिँ सुँगुरको थुतुनोमा सुनको बुलाकी भएजस्तै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धर्मीहरूका इच्छाहरूको अन्त्य असल नै हुन्छ; तर दुष्‍टहरूका आशाको अन्त्य केवल क्रोधमा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कसैले उदार चित्तले दिएर पनि अझ बढी लाभ गर्छन्; तर कसैले चाहिँ कञ्जुसी गर्छ, र पनि त्यसमाथि दरिद्रता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उदार मानिसको उन्‍नति हुनेछ; जसले अरूलाई उत्साह दिन्छ, ऊ आफैँ पनि उत्साहित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अन्‍न लुकाएर थुपारी राख्नेलाई मानिसहरूले सराप्छन्, तर ती खुशीसाथ बेच्नेलाई आशिष् दिन्छन्।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जसले असल खोज्छ, त्यसले निगाह पाउँछ, तर दुष्‍टताको खोजी गर्नेहरूमा दुष्‍टता नै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जसले आफ्नो धनमाथि भरोसा राख्छ, त्यसको पतन हुन्छ; तर धर्मी जनहरूचाहिँ हरियो पालुवाजस्तै लहलह मौलाउनेछन्।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जसले आफ्नो परिवारमा विपत्ति ल्याउँछ, त्यसले पैतृक सम्पत्तिको रूपमा बतास मात्र प्राप्‍त गर्नेछ; र मूर्खचाहिँ बुद्धिमान्‌को सेवक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धर्मी जनको फल जीवनको रूख हो; अनि बुद्धिमान्‌ले साथी पाउँदछ।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यदि धर्मी जनले आफ्नो प्रतिफल यस संसारमा पाउँछ भने, झन् अधर्मी र पापीहरूले त कति बढ्ता पाउनेछन्!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अनुशासनलाई प्रेम गर्नेले ज्ञानलाई प्रेम गर्छ, तर सुधारलाई घृणा गर्ने व्यक्ति मूर्ख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असल मानिसहरूले याहवेहबाट निगाह प्राप्‍त गर्छन्, तर धूर्त मानिसहरूलाई याहवेहले दोषी ठहराउनुहुन्छ।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दुष्‍टताले कुनै मानिस स्थापित हुन सक्दैन, तर धर्मी जनलाई उखेल्न सकिनेछैन।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चरित्रवान् पत्नी आफ्नो पतिको मुकुट हो, तर अपमान ल्याउने पत्नीचाहिँ तिनका हड्डीको क्यान्सरजस्तै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धर्मी जनका योजनाहरू न्यायसङ्गत हुन्छन्; तर दुष्‍टका सल्‍लाह कपटपूर्ण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दुष्‍टका वचनहरूले रक्तपातको निम्ति ढुकिबस्छन्, तर धर्मीको बोलीले तिनीहरूलाई उद्धार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दुष्‍टहरू पराजित हुन्छन् र लोप हुन्छन्; तर धर्मी जनको घर दृढतासाथ खडा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मानिसलाई त्यसको बुद्धिअनुसार प्रशंसा गरिन्छ, तर बाङ्गाटेढा हृदय भएका मानिसहरू अपहेलित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खानको निम्ति भोजन नभए तापनि आफ्नै बढाइचढाइ गर्ने मानिसभन्दा बरु साधारण मानिस भएर एक जना मालिकको मात्र सेवक हुनु उत्तम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धर्मी मानिसले आफ्नो पशुहरूको वास्ता गर्छ; तर दुष्‍ट मानिसको अति दयापूर्ण काम पनि निर्दयी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आफ्नो जमिन खनजोत गर्नेसित प्रशस्त भोजन हुनेछ; तर दिवासपनाको पछि दौडने मानिसहरू मूर्ख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दुष्‍टले खराब मानिसहरूको लुटको अभिलाषा गर्छ, तर धर्मी जनको जरा रहिरहन्छ।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दुष्‍ट मानिस आफ्नै पापपूर्ण बोलीले पासोमा पर्छ; तर धर्मी मानिस विपत्तिबाट उम्कन्छ।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आफ्ना ओठका फलबाट नै मानिस असल थोकहरूले भरिन्छ; र आफ्नो हातका कामको प्रतिफल त्यसले निश्‍चय नै पाउँछ।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मूर्खको चाल त्यसकै लागि ठिक देखिन्छ, तर बुद्धिमान् मानिसले अरूको सल्‍लाह सुन्छ।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मूर्खले आफ्नो रिस झट्टै देखाउँछ; तर विवेकशील मानिसले अपमानको वास्तै गर्दैन।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साँचो साक्षीले सत्य बोल्छ, तर झूटो साक्षीले झूटो कुरा बोल्छ।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विवेकहीनका वचनहरूले मानिसलाई तरवारलेझैँ रोप्छ, तर बुद्धिमान्‌को जिब्रोले निको पार्छ।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सत्य बोल्ने ओठ सदा स्थिर रहन्छ; तर झूटो बोल्ने जिब्रो केही समय मात्र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खराब योजना रच्नेहरूका हृदयमा छलकपट हुन्छ; तर शान्तिलाई प्रोत्साहन दिनेहरूको निम्ति आनन्द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धर्मीमाथि हानिको कुनै प्रभाव हुँदैन, तर दुष्‍टहरू सङ्कष्‍टले भरिएका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याहवेहले झूटो बोल्ने ओठलाई घृणा गर्नुहुन्छ; तर भरोसायोग्य मानिसहरूसँग उहाँ प्रसन्‍न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विवेकशील मानिसले आफ्नो ज्ञान आफूसितै राख्छ; तर मूर्खहरूको हृदयबाट मूर्खता निस्किरहन्छ।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परिश्रमी हातले शासन गर्नेछ; तर अल्छेपनाले दासत्वमा पुर्‍याउँछ।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चिन्तित हृदयले मानिसलाई कमजोर तुल्याउँछ, तर दयालु वचनले त्यसलाई आनन्द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धर्मी मानिस आफ्नो मित्रतामा सतर्क रहन्छ; तर दुष्‍टको मार्गले तिनीहरूलाई बरालिदिन्छ।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अल्छे मानिसले आफ्नो शिकार पनि पकाउँदैन, तर लगनशील मानिस आफ्नो शिकारको प्रशस्तताबाट खान्छ।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धार्मिकताको मार्गमा जीवन हुन्छ; त्यही मार्गमा अमरत्व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बुद्धिमान् छोराछोरीले आफ्ना बुबाको अनुशासनलाई स्वीकार गर्छ; तर गिल्‍ला गर्नेले हप्कीलाई बेवास्ता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आफ्ना ओठका फलबाट नै मानिसले असल थोकहरू उपभोग गर्दछ; तर विश्‍वासघातीहरू हिंसाकै चाहना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आफ्नो ओठ जोगाउनेले आफ्नो जीवन जोगाउँछ, तर जो उत्ताउलो भई बोल्छ, त्यो नष्‍ट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अल्छेले उत्कट इच्छा गर्छ, र त्यसलाई केही पनि मिल्दैन; तर परिश्रमीका इच्छाहरू पूर्ण रूपमा पूरा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धर्मीले झूटलाई घृणा गर्छ; तर दुष्‍टले दुर्गन्ध फैलाउँछ, र आफैँमा बदनाम 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धार्मिकताले निर्दोष मानिसलाई रक्षा गर्छ; तर दुष्‍टताले पापीलाई नष्‍ट पार्छ।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कोही मानिस धनी भएको धाक लगाउँछ, र पनि त्यससित केही हुँदैन; अर्कोले गरिब भएको बहाना गर्छ, र पनि त्यससित अपार सम्पत्ति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कुनै मानिसको धनले त्यसको जीवनलाई छुटाउन सक्ला, तर गरिब मानिसले जीवनको धम्कीको डर मान्‍नुपर्दैन।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धर्मी जनको ज्योति उज्यालो भई चम्कन्छ, तर दुष्‍टको बत्ती निभाइन्छ।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अहङ्कारले झगडा मात्र उब्जाउँछ; तर सरसल्‍लाह लिनेहरूले बुद्धि पाइन्छ।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बेइमानीसित कमाएको पैसा सकिन्छ; तर परिश्रम गरी कमाएको पैसा बढ्दैजान्छ।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ढिलो भएको आशाले हृदय दुर्बल पार्छ, तर पूरा भएको चाहना जीवनको रूख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अर्तीलाई अपमान गर्नेले त्यसको मूल्य चुकाउनेछ; तर आज्ञालाई आदर गर्नेले प्रतिफल पाउनेछ।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बुद्धिमान्‌को शिक्षा जीवनको मूल हो, जसले मानिसलाई मृत्युको पासोबाट फर्काउँछ।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असल न्यायले निगाह प्राप्‍त गर्छ; तर विश्‍वासघातीको मार्गले तिनीहरूलाई विनाशमा डोर्‍याउँछ।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हरेक विवेकशील मानिसले आफ्नो ज्ञानद्वारा काम गर्छ; तर मूर्खले आफ्नो मूर्खता प्रकट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दुष्‍ट सन्देशवाहक जोखिममा पर्छ; तर विश्‍वासयोग्य दूतले चङ्गाइ 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अनुशासनको बेवास्ता गर्नेमाथि गरिबी र शर्म आइपर्नेछन्; तर सुधारमा ध्यान दिने व्यक्ति सम्मानित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पूर्ण भएको चाहना प्राणको निम्ति मिठो हुन्छ; तर मूर्खचाहिँ दुष्‍टताबाट फर्कन घृणा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बुद्धिमान्‌हरूसित हिँड्ने बुद्धिमान् नै हुनेछ; तर मूर्खहरूको सङ्गत गर्नेले नोक्सानी भोग्नेछ।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पापीलाई विपत्तिले पछ्याउँछ; तर धर्मीको प्रतिफलचाहिँ समृद्धि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असल मानिसले आफ्ना नातिनातिनाहरूका निम्ति पैतृक धन छोडिराख्छ; तर पापीको धन भने धर्मीको निम्ति नै साँचिएको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गरिबको नजोतिएको जमिनले प्रशस्त अन्‍न फलाउन सक्ला; तर अन्यायले त्यो खोसिदिन्छ।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आफ्ना छोराछोरीलाई छडी नलाउनेले तिनीहरूलाई घृणा गर्छ, तर तिनीहरूलाई प्रेम गर्नेले त तिनीहरूलाई अनुशासनमा राख्दछ।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धर्मीले पेटभरि खान्छ; तर दुष्‍टको पेट भोकभोकै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बुद्धिमान् स्त्रीले आफ्नो घर निर्माण गर्छे; तर मूर्ख स्त्रीले आफ्नै हातले आफ्नो घर भत्काउँछे।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याहवेहको डर मान्‍नेहरू सत्यतामा जिउँछन्, तर उहाँलाई तुच्छ ठान्‍नेहरू कुमार्गमा हिँड्छन्।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मूर्खको बोलीले आफ्नै पिठिउँमा छडी निम्त्याउँछ; तर बुद्धिमान्‌को ओठले तिनीहरूलाई बचाउँछ।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जहाँ गोरुहरू छैनन्, त्यहाँ गोठ खाली रहन्छ; तर गोरुको बलबाट प्रशस्त फसल कटनी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साँचो साक्षीले धोका दिँदैन; तर झूटो साक्षीले असत्य कुराहरू पोख्छ।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गिल्‍ला गर्नेले बुद्धिको खोजी गर्छ, तर पाउँदैन; तर विवेकशील व्यक्तिले सजिलैसित ज्ञान प्राप्‍त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मूर्ख मानिसबाट टाढै बस, किनकि उसको ओठमा ज्ञानको कुरा पाइँदैन।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विवेकशील मानिसको बुद्धिले त्यसलाई सही मार्ग दिन्छ, तर मूर्खहरूको मूर्खताचाहिँ धोका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दोष मूर्खहरूका निम्ति ठट्ठाको विषय हो; तर धर्मीहरूमा भने सद्भावना पाइन्छ।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प्रत्येक मनको तितोपनाले नै जान्दछ; र कोही त्यसको आनन्दको सहभागी हुन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दुष्‍टको घर भत्काइनेछ; तर धर्मीको पालमा फलिफाप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कुनै बाटो मानिसलाई ठिक लाग्ला, तर अन्त्यमा त्यसले मृत्युमा पुर्‍याउँछ।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मुखमा हाँसो भए तापनि हृदयमा वेदना हुन सक्छ; र हर्षको अन्तचाहिँ शोकमा हुन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विश्‍वासहीनहरूलाई तिनीहरूको चाल अनुसारको प्रतिफल दिइनेछ; र असल मानिसले आफ्नो कामको प्रतिफल पाउनेछ।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सोझो मानिसले हरेक कुरामा विश्‍वास गर्छ; तर विवेकशील मानिसले आफ्ना पाइलाहरूबारे विचार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बुद्धिमान् मानिसले याहवेहको डर मान्छ, र दुष्‍टतादेखि परै बस्छ; तर मूर्खचाहिँ अहङ्कारी हुन्छ, विस्वस्त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झट्टै रिसाउने मानिसले मूर्ख काम गर्छ; र दुष्‍ट योजनाहरू रच्नेलाई घृणा गरिन्छ।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रिसाहाले मूर्खता कमाउँछन्, तर विवेकशीलहरूले ज्ञानको मुकुट लगाउँछन्।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खराब मानिसहरू असल मानिसहरूका सामु, र दुष्‍टहरू धर्मीहरूका मूलढोकाको सामु झुक्नेछन्।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गरिबहरू आफ्नै छिमेकीद्वारा त्यागिन्छन्; तर धनीको धेरै मित्रहरू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आफ्नो छिमेकीलाई तुच्छ ठान्‍नेले पाप गर्छ; तर त्यो मानिस धन्य हो, जसले अभावमा परेकाहरूमाथि दया देखाउँछ।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के दुष्‍ट योजना रच्नेहरू बरालिँदैनन् र? तर असल योजना बनाउनेहरूले प्रेम र विश्‍वासयोग्यता प्राप्‍त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सबै कठोर परिश्रमले लाभ ल्याउँछ; तर कुरा मात्र गर्ने मानिसचाहिँ गरिबीमा पुग्छ।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बुद्धिमान्‌को धन तिनीहरूको मुकुट हो; तर मूर्खहरूको मूर्खपनाले मूर्खता मात्र उत्पन्‍न गराउँछ।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साँचो साक्षीले जीवन बचाउँछ; तर झूटो साक्षी छलपूर्ण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याहवेहको डर मान्‍नेको किल्‍ला सुरक्षित रहन्छ; र त्यसका छोराछोरीको लागि त्यो एक शरणस्थान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याहवेहप्रतिको श्रद्धा जीवनको मूल हो, जसले मानिसलाई मृत्युको पासोबाट फर्काउँछ।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ठूलो जनसंख्या राजाको महिमा हो; तर प्रजाविनाको शासक नष्‍ट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धैर्यवान् मानिसको समझशक्ति अपार हुन्छ, तर झट्टै रिसाउनेले आफ्नो मूर्खतालाई प्रदर्शन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शान्त हृदयले शरीरलाई जीवन दिन्छ; तर ईष्‍र्याचाहिँ हड्डीहरूका निम्ति क्यान्सरजस्तै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गरिबलाई थिचोमिचो गर्नेले आफ्ना सृष्‍टिकर्ताप्रति अपमान दर्शाउँछ; तर खाँचोमा परेकाहरूप्रति दयालु हुनेले परमेश्‍वरलाई सम्मान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जब विपत्ति आउँछ, दुष्‍टहरूको पतन हुन्छ; तर धर्मीले चाहिँ मृत्युमा पनि परमेश्‍वरको आश्रय पाउँछ।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बुद्धिमान्‌को हृदयमा बुद्धिले बास गर्छ, र मूर्खहरूको बीचमा पनि त्यसले आफूलाई प्रकट गराउँछ।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धार्मिकताले राष्ट्रलाई उच्‍च तुल्याउँछ; तर पाप गर्नुचाहिँ कुनै पनि जातिको निम्ति कलङ्क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बुद्धिमान् सेवकसँग राजा प्रसन्‍न रहन्छन्; तर शर्मलाग्दो सेवकले तिनको रिस जगाउँछ।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नम्र जवाफले क्रोधलाई शान्त पार्छ; तर कठोर वचनले रिस उठाउँछ।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बुद्धिमान्‌को जिब्रोले ज्ञानको कुरा गर्छ; तर मूर्खको मुखले मूर्खताकै कुरा पोख्छ।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याहवेहको नजर सर्वत्र रहन्छ; उहाँले दुष्‍ट र सज्जन दुवैमाथि नजर राखिरहनुहुन्छ।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निको पार्ने जिब्रो जीवनको रूख हो; तर छली जिब्रोले आत्मालाई चोट पुर्‍याउँछ।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मूर्खले आफ्नो बुबाको अनुशासनलाई लत्याउँछ; तर सुधारलाई ध्यान दिनेले बुद्धिमानी देखाउँछ।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धर्मी जनको घरमा प्रशस्त धन हुन्छ; तर दुष्‍टको कमाइले तिनीहरूमाथि विपत्ति 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बुद्धिमान्‌का ओठले ज्ञान फैलाउँछ; तर मूर्खका हृदयले भने त्यस्तो गर्दैन।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दुष्‍टका बलिदानलाई याहवेहले घृणा गर्नुहुन्छ; तर धर्मीका प्रार्थनाले उहाँलाई प्रसन्‍न तुल्याउँछ।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याहवेहले दुष्‍टको मार्गलाई घृणा गर्नुहुन्छ; तर धार्मिकताको पछि लाग्नेहरूलाई उहाँले प्रेम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आफ्नो अनुशासनको मार्ग त्याग्नेले कठोर ताडना भोग्नुपर्छ; जसले सुधारलाई घृणा गर्छ, त्यो मर्नेछ।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मृत्यु र विनाश दुवै याहवेहको सामु खुलस्त रहन्छन्; मानिसको हृदय झन् कति खुलस्त होला!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गिल्‍ला गर्नेले सुधारलाई मन पराउँदैन; त्यसैले तिनीहरू बुद्धिमान्‌लाई तिरस्कार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हर्षित हृदयले अनुहार प्रसन्‍न पारिदिन्छ; तर दुःखित हृदयले आत्मालाई चोट पुर्‍याउँछ।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विवेकशील हृदयले ज्ञानको खोजी गर्छ; तर मूर्खको भोजन मूर्खता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थिचोमिचोमा परेकाहरूका सबै दिन अति दुःखमय हुन्छ; तर प्रसन्‍न हृदय सधैँ सुखी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धेरै सम्पत्ति भएर चिन्तित हुनुभन्दा याहवेहको भयको साथमा थोरै धन हुनु नै असल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घृणाले भरिएको घरमा पोसाएको बहरको मासु खानुभन्दा बरु प्रेमसित सागसब्जी खानु नै बेस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तातो रिस भएको मानिसले झगडा उत्पन्‍न गराउँछ; तर धैर्यवान् मानिसले कलह शान्त गराउँछ।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अल्छेको मार्ग काँडाले छेकेको हुन्छ; तर धर्मीको मार्गचाहिँ राजमार्ग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बुद्धिमान् छोराछोरीले आफ्नो बुबालाई हर्षित तुल्याउँछ, तर मूर्ख मानिसले आफ्नी आमालाई तुच्छ ठान्छ।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विवेकहीन मानिसलाई मूर्खताले आनन्द दिन्छ; तर समझशक्ति भएको मानिस सीधा बाटोमा हिँड्छ।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सल्‍लाहको अभावमा योजनाहरू असफल हुन्छन्; तर धेरै सल्‍लाहकार छन् भने ती सफल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उचित जवाफ दिन पाउँदा मानिसलाई खुशी लाग्छ; र ठिक समयमा भनिएको वचन कति असल हुन्छ!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समझदार मानिसलाई जीवनको बाटोले माथितिर डोर्‍याउँछ; त्यसले उसलाई तल पातालतिर जानदेखि जोगाउँछ।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याहवेहले अहङ्कारी मानिसको घर भताभुङ्ग पारिदिनुहुन्छ, तर उहाँले विधवाको सिमाना स्थिर राख्नुहुन्छ।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याहवेह दुष्‍टका विचारहरूलाई घृणा गर्नुहुन्छ; तर शुद्ध वचन उहाँलाई मन 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लोभीले आफ्नो परिवारमा विनाश ल्याउँछ; तर जसले घूसलाई घृणा गर्छ, त्यो बाँच्नेछ।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धर्मीको हृदयले जवाफ दिन अगि त्यसलाई तौलिन्छ; तर दुष्‍टको मुखले खराबी कुराहरू पोखिहाल्छ।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याहवेह दुष्‍टदेखि टाढै रहनुहुन्छ; तर उहाँले धर्मीको प्रार्थना सुन्‍नुहुन्छ।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हँसिलो अनुहारले हृदयमा आनन्द ल्याउँछ; र असल समाचारले हड्डीलाई हर्षित तुल्याउँछ।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जसले जीवन दिने हप्कीलाई सुन्छ, त्यो बुद्धिमान्‌हरूका साथमा रहनेछ।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अनुशासनको वास्ता नगर्नेले आफूलाई घृणा गर्छ; तर सुधारमा ध्यान दिनेले समझशक्ति प्राप्‍त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याहवेहप्रतिको श्रद्धाले नै मानिसलाई बुद्धि सिकाउँछ; अनि सम्मान पाउनुभन्दा अगि नम्रता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हृदयका योजनाहरू मानिसका हुन्; तर जिब्रोको ठिक जवाफ भने याहवेहबाट नै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हरेक मानिसलाई आफ्ना मार्गहरू निर्दोष लाग्छ; तर अभिप्रायहरू याहवेहबाट नै जाँचिएका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तिमीले गर्ने जुनसुकै कुरा याहवेहलाई सुम्पिदेऊ, र उहाँले तिम्रा योजनाहरू सफल पार्नुहुनेछ।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याहवेहले हरेक कुरा आफ्नै उद्देश्यका निम्ति बनाउनुहुन्छ; उहाँले दुष्‍टलाई समेत विनाशको दिनको निम्ति राख्नुभएको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हृदयमा अहङ्कार भएका सबैलाई याहवेहले घृणा गर्नुहुन्छ; यो निश्‍चित छ, तिनीहरू दण्ड नपाई छोडिनेछैनन्।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प्रेम र सत्यताद्वारा पापको प्रायश्‍चित हुन्छ; याहवेहप्रतिको श्रद्धाद्वारा मानिस खराबीदेखि अलग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कुनै मानिसको जीवन याहवेहको दृष्‍टिमा मनपर्दो हुन्छ, उहाँले त्यसका शत्रुलाई पनि त्यससित मिलापमा ल्याउनुहुन्छ।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बेइमानी गरेर कमाएको प्रशस्त कमाइभन्दा, धार्मिकताको साथमा थोरै भएको असल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मानिसले हृदयमा आफ्नो योजना बनाउँछ; तर त्यसका कदमहरू भने याहवेहले नै निर्धारण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राजाको ओठले ईश्‍वरवाणी बोल्दछ; र तिनको मुखले न्यायलाई चोट पुर्‍याउनुहुँदैन।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ठिक तराजु र तौल याहवेहकै हुन्, थैलोभित्रका सबै ढकहरू उहाँद्वारा नै बनिएका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राजाहरूले कुकर्मलाई घृणा गर्दछन्, किनकि धार्मिकताद्वारा नै सिंहासन स्थापित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राजाहरूले इमानदार ओठलाई मन पराउँछन्; सत्य बोल्ने मानिसलाई तिनीहरूले मन पराउँछन्।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राजाको क्रोध मृत्युको दूत हो, तर बुद्धिमान् मानिसले त्यसलाई शान्त गराउँछ।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जब राजाको अनुहार उज्यालो हुन्छ, तब त्यसको अर्थ जीवन हुन्छ; अनि तिनको निगाह बसन्त ऋतुका झरीको बादलजस्तै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सुनभन्दा बुद्धि प्राप्‍त गर्नु, र चाँदीभन्दा समझदारी रोज्नु कत्ति असल हो!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धर्मीको राजमार्ग खराबीदेखि अलग रहन्छ; आफ्नो चालको रक्षा गर्नेहरूले आफ्नो जीवनको रक्षा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विनाशको अगि अहङ्कार आउँछ, र पतनको अगि घमण्डी आत्मा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अहङ्कारीहरूसित लुटको मालमा सहभागी हुनुभन्दा आत्मामा नम्र भई थिचोमिचोमा परेकाहरूका बीचमा रहनु असल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जसले निर्देशनलाई ध्यान दिन्छ, उसको उन्‍नति हुन्छ, धन्य हो त्यो मानिस, जसले याहवेहमा भरोसा राख्दछ।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हृदयमा बुद्धिमान् हुनेहरूलाई विवेकशील भनिन्छन्, र मिठा वचनहरूले अर्तीलाई उत्साहित पार्छन्।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समझशक्ति भएकाहरूका निम्ति त्यो जीवनको मूल हो, तर मूर्खताले मूर्खहरूमाथि दण्ड 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बुद्धिमान् मानिसको हृदयले बुद्धि ल्याउँछ, र त्यसका ओठले अर्तीलाई बढाउँछ।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मिठा वचनहरू महको चाकाजस्तै हुन्छन्, जो प्राणको निम्ति मिठो र हड्डीलाई निको पार्ने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कुनै बाटो मानिसलाई ठिक लाग्ला, तर अन्त्यमा त्यसले मृत्युमा पुर्‍याउँछ।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परिश्रमीको पेटले त्यसलाई काम गर्न लगाउँछ; त्यसको भोकले त्यसलाई काम गर्न लगाउँछ।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बदमासले दुष्‍ट युक्ति रच्दछ; र त्यसका बोलीवचन भतभती पोल्ने आगोजस्तै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भ्रष्‍ट मानिसले विवाद उत्पन्‍न गराउँछ, र कुराउटेले घनिष्‍ठ मित्रहरूमा फाटो 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उपद्रवी मानिसले आफ्नो छिमेकीलाई लोभ्याउँछ, र त्यसले उसलाई खराब मार्गतिर लैजान्छ।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आफ्नो आँखा झिम्काउनेले षड्यन्त्र रचेको हुन्छ; आफ्ना ओठ लेब्र्याउनेले षड्यन्त्र रचेको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फूलेको केश शोभाको मुकुट हो, यो धर्मी जीवनबाट प्राप्‍त हुँदछ।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धैर्यवान् मानिस हुनु लडाइँका योद्धा हुनुभन्दा उत्तम हो, आफ्नो आत्मा नियन्त्रण राख्नु सहर कब्जा गर्नुभन्दा बेस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चिट्ठा त हालिन्छ, तर त्यसको हरेक निर्णय याहवेहबाट नै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शान्ति र मौनसित निस्तो गाँस खानु कलहले भरिएको घरमा भोज गर्नुभन्दा बेस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विवेकी सेवकले अयोग्य छोरामाथि शासन गर्छ, र त्यसले एउटा पुत्रको रूपमा परिवारमा पैतृक सम्पत्ति पाउनेछ।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चाँदी पगाल्ने भाँडो र सुन खार्ने भट्टी हुन्छ, तर हृदयलाई जाँच्नुहुने याहवेह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दुष्‍ट मानिसले दुष्‍ट कुरा सुन्छ; झूटो बोल्नेले विनाशकारी जिब्रोमाथि ध्यान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गरिबलाई गिल्‍ला गर्नेले उसका सृष्‍टिकर्तालाई अपमान गर्छ; अरूका विपत्तिमा रमाउने जो कोही पनि दण्डबाट उक्‍कनेछैन।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नातिनातिनाहरू वृद्धहरूका मुकुट हुन्, र छोराछोरीहरू तिनीहरूका आमाबुबाका गर्व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भक्तिहीन मूर्खको बोली असुहाउँदो हुन्छ भने, शासनको निम्ति झूटो बोल्ने ओठ त झन् कति असुहाउँदो हुन्छ!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घूस दिनेको लागि त्यो टुनामुनाजस्तै हो; उसले जे गरे तापनि ऊ सफल हुन्छ भन्‍ने उसलाई लाग्छ।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अपराधलाई ढाकिदिनेले प्रेम जगाउँछ; तर कुरा दोहोर्‍याउने जोसुकैले पनि घनिष्‍ठ मित्रहरूमा फाटो 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मूर्खलाई सय कोर्रा लगाउनुभन्दा त बरु समझशक्ति भएको मानिसलाई एकै हप्कीले असर पार्छ।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खराब मानिसको झुकाव विद्रोहतिर मात्रै हुन्छ; त्यसको विरुद्धमा एउटा निर्दयी अधिकृत पठाइनेछ।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मूर्खलाई त्यसको मूर्खतामा भेट्नुभन्दा त बरु बच्‍चा खोसिएको भालु भेट्नु असल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यदि मानिसले भलाइको साटो खराबी गर्छ भने, त्यसको घर खराबीले कहिल्यै छोड्नेछैन।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झगडा सुरु हुनु पानीको बाँध फुट्नुजस्तै हो; यसकारण झगडा बढ्नुभन्दा अगि नै त्यसलाई अन्त्य गरिदेऊ।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दोषीलाई छोडिदिने र निर्दोषलाई दण्ड दिने— यी दुवैलाई याहवेहले घृणा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मूर्खको हातमा रकम के काम लाग्ला र? किनकि त्यसमा बुद्धि प्राप्‍त गर्ने इच्छा नै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मित्रले सबै समय प्रेम गर्छ, र दाजुभाइचाहिँ दुःखको बेलाका निम्ति जन्मेका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विवेकहीन मानिसले भाकल गर्छ, र आफ्नो छिमेकीको जमानी बस्छ।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झगडा रुचाउनेले पाप रुचाउँछ, र जो घमण्डले धाक लगाउँछ, त्यो नाश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भ्रष्‍ट हृदय भएको मानिसको उन्‍नति हुँदैन; जसको जिब्रो छली छ, त्यो सङ्कष्‍टमा 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मूर्ख छोराछोरीले सन्ताप ल्याउँछन्, मूर्खको बुबालाई खुशी मिल्दैन।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प्रसन्‍न हृदय असल औषधी हो, तर पेलिएको आत्माले हड्डीहरूलाई सुकाइदिन्छ।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दुष्‍ट मानिसले गुप्‍तमा घूस लिन्छ र न्याय प्राणाली बिगारिदिन्छ।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विवेकी मानिसले आफ्नो दृष्‍टिमा बुद्धि राख्छ, तर मूर्खको आँखा पृथ्वीको अन्त्यसम्म यताउता डुलिरहन्छ।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मूर्ख छोराछोरीले आफ्नो बुबालाई सन्ताप दिन्छन्, र त्यसलाई जन्माउनेमाथि तितोपन ल्याउँछन्।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निर्दोष मानिसलाई दण्ड दिनु, वा आफ्नो इमानदारीको खातिर कर्मचारीहरूलाई कोर्रा लगाउनु ठिक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समझदार मानिसले आफ्नो वचन होसियारीसाथ बोल्छ, र समझशक्ति भएको मानिस ठण्डा मिजासको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चुप लाग्ने मूर्ख पनि बुद्धिमान् ठानिन्छ, र आफ्नो मुख बन्द राख्यो भने त्यो विवेकी मानिन्छ।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मित्रभाव नभएको मानिस स्वार्थको पछि लाग्छ; त्यसले सबै उचित न्यायलाई चुनौती दिँदछ।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मूर्खले समझदारी मन पराउँदैन, तर आफ्नै विचारमा धाक लगाउन प्रसन्‍न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दुष्‍टता आउँदा घृणा पनि आउँछ; र शर्मको साथमा अपमान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मानिसको मुखका वचनहरू गहिरा पानीजस्तै हुन्छन्; तर बुद्धिको मुहानचाहिँ बग्दै गरेको खोलाजस्तै सफा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दुष्‍टको पक्ष लिनु राम्रो होइन अथवा निर्दोषलाई न्याय नदिनु उचित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मूर्खको ओठले त्यसलाई झगडामा पार्छ, र त्यसको मुखले पिटाइ निम्त्याउँछ।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मूर्खको मुख नै त्यसको विनाश हो, अनि त्यसको ओठचाहिँ आफ्नै जीवनका लागि पासो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कुरौटेका बोलीहरू स्वादिष्‍ठ गाँसजस्तै हुन्छन्, ती मानिसका भित्री भागहरूमा पुग्छन्।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आफ्नो काममा अल्छी गरिरहने व्यक्ति सर्वनाश गर्नेको भाइ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याहवेहको नाम किल्‍ला भएको सहरमा हो; धर्मीहरू त्यहाँ दगुर्दै जान्छन्, र सुरक्षित रहन्छन्।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धनीको धन नै तिनीहरूका किल्‍ला भएको सहर हो; तिनीहरूले त्यसलाई नाप्‍न नसकिने पर्खाल सम्झन्छन्।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आफ्नो पतन आउनुभन्दा अगि मानिसको हृदय घमण्डी हुन्छ, तर सम्मानको अगि नम्रता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जसले सुन्‍न अगि नै जवाफ दिन्छ, त्यो त्यसका निम्ति मूर्खता र शर्म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मानिसको आत्माले त्यसलाई बिरामी अवस्थामा सम्हाल्छ, तर टुटेको आत्मालाई कसले सहन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विवेकीको हृदयले ज्ञान प्राप्‍त गर्छ, बुद्धिमान्‌को कानले त्यो खोजी निकाल्छ।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उपहारले दाताको निम्ति बाटो खोलिदिन्छ, र त्यसलाई महान् व्यक्तिहरूको उपस्थितिमा लैजान्छ।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दोस्रो व्यक्ति आएर प्रश्नहरू नगरुन्जेल, मुद्दा हाल्ने पहिलो व्यक्ति नै ठिक देखा 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चिट्ठा हालेर झगडा मिलाइन्छ, र बलिया प्रतिद्वन्दीहरूलाई अलग राखिन्छ।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चित्त दुःखाएको भाइलाई मनाउनु किल्‍ला भएको सहर जित्नुभन्दा गाह्रो हुन्छ; अनि विवादचाहिँ किल्‍लामा आग्ला लगाइएका ढोकाहरूजस्तै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मानिसको पेट त्यसको मुखको फलले भरिन्छ; त्यसको ओठको कटनीद्वारा त्यो तृप्‍त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जीवन र मृत्युको शक्ति जिब्रोमा हुन्छ; त्यसलाई प्रेम गर्नेहरूले त्यसको फल खानेछन्।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पत्नी पाउनेले असल कुरा पाउँछ, र त्यसले याहवेहबाट निगाह प्राप्‍त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गरिब मानिसले दयाको बिन्ती चढाउँछ, तर धनी मानिसले रुखो जवाफ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जसका साथीहरू अविश्‍वासयोग्य छन्; उसलाई उनीहरूले नोक्सानी पुर्‍याउन सक्छन्, तर कुनै मित्रचाहिँ दाजुभाइभन्दा पनि नजिक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भ्रष्‍ट ओठ भएको मानिसभन्दा त निर्दोष जीवन भएको गरिब असल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ज्ञानविनाको उत्साह असल हुँदैन; हतार गर्नेले बाटो बिराउँछ।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मानिसको आफ्नै मूर्खताले त्यसको जीवन बरबादीमा पुर्‍याउँछ; तरै पनि त्यसको हृदयले याहवेहको विरुद्धमा रिस प्रकट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धनले धेरै मित्रहरू बनाउँछ; तर गरिबको सबैभन्दा नजिकको साथीले पनि तिनीहरूलाई त्यागिदिन्छ।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झूटो गवाही दिने दण्ड नपाई उम्कनेछैन, र झूटो कुरा गर्ने मानिस स्वतन्त्र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धेरैले शासकदेखि निगाह प्राप्‍त गर्न चाहन्छन्; र सबै मानिसहरू उपहार दिनेको मित्र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गरिब मानिस आफ्नै नातेदारहरूद्वारा घृणा गरिन्छ, त्यसका मित्रहरू झन् त्यसबाट कति टाढा रहलान्! त्यसले बिन्तीभाउ गरी तिनीहरूका पछि लागे तापनि तिनीहरू केही प्रतिक्रिया दिँदैनन्।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बुद्धि पाउनेले आफ्नै जीवनलाई प्रेम गर्छ; समझशक्तिको कदर गर्ने व्यक्तिको फलिफाप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झूटो गवाही दिने दण्ड नपाई उम्कनेछैन; र झूटो कुरा गर्ने नष्‍ट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मूर्खलाई विलासी भएर बस्‍न सुहाउँदैन; दासलाई राजकुमारहरूमाथि शासन गर्न झन् पटक्‍कै सुहाउँदैन!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बुद्धिले मानिसलाई धैर्यता दिन्छ; अपराध बेवास्ता गर्नुचाहिँ उसको लागि महिमा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राजाको क्रोध सिंहको गर्जनजस्तै हुन्छ; तर तिनको निगाहचाहिँ घाँसमाथि परेको शीतजस्तै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मूर्ख छोराछोरी आफ्ना बुबाको लागि पतन हो; र कचकचे पत्नीचाहिँ तपतप चुहिरहने छानाजस्तै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घर र सम्पत्ति आमाबुबाबाट आएका हुन्छन्, तर विवेकी पत्नीचाहिँ याहवेहले मात्र दिन सक्नुहुन्छ।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अल्छेपनले घोर निद्रा ल्याउँछ, र काम नगर्ने मानिस भोकै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आज्ञापालन गर्नेले आफ्नो जीवनको रक्षा गर्छ, तर तिनलाई तिरस्कार गर्नेहरू मर्नेछन्।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गरिबहरूप्रति दयालु हुनेले याहवेहलाई सापट दिन्छ, र उहाँले तिनीहरूको कामको प्रतिफल फिर्ता 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आफ्नो छोराछोरीलाई अनुशासनमा राख; किनकि त्यसमा आशा हुन्छ, तिनीहरूको मृत्युमा सहभागी नहोऊ।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रिसाहा मानिसले परिणाम भोग्नैपर्छ; त्यसलाई उम्कन दियौ भने फेरि पनि तिमीले त्यसै गर्नुपर्नेछ।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सल्‍लाह सुन, र अनुशासनलाई ग्रहण गर, र तिम्रो जीवनभरि तिमी बुद्धिमान् हुनेछौ।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मानिसका हृदयमा धेरै योजनाहरू हुन्छन्, तर अन्ततः याहवेहकै उद्देश्य पूरा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मानिसले अचुक प्रेमको इच्छा राख्छ; झूटो बोल्ने हुनुभन्दा बरु गरिब हुनु नै बेस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याहवेहप्रतिको श्रद्धाले जीवनमा पुर्‍याउँछ, तब मानिस ढुक्‍कसँग रहन्छ; दुःखले त्यसलाई छुँदैन।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अल्छेले आफ्नो हात थालमा हाल्छ, र त्यसले आफ्नो हात उठाएर मुखसम्म पनि ल्याउन चाहँदैन!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गिल्‍ला गर्नेलाई कोर्रा लगाऊ, यो देखेर सोझो मानिस चनाखो बन्‍नेछ; विवेकशील मानिसहरूलाई हप्काऊ, र तिनीहरूले ज्ञान बढाउनेछन्।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आफ्ना बुबालाई लुट्ने र आफ्नी आमालाई बाहिर निकाल्ने छोराछोरीले शर्म र कलङ्क ल्याउँदछन्।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हे मेरा छोराछोरी, अर्तीलाई सुन्‍न छोड्यौ भने, तिमीहरू ज्ञानका वचनहरूदेखि बहकिनेछौ।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भ्रष्‍ट गवाहीले न्यायलाई खिसी गर्छ, र दुष्‍टको मुखले दुष्‍टतालाई निल्छ।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खिसी गर्नेहरूका निम्ति दण्डहरू, र मूर्खहरूका पिठिउँका निम्ति पिटाइहरू तयार पारिएका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दाखमद्य उपहास हो, र कडा मद्यपान हल्‍ला हो; यी कुराहरूका लतमा लागेकाहरू बुद्धिमान् हुँदैनन्।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राजाको भय सिंहको गर्जनजस्तो हुन्छ; तिनलाई रिस उठाउनेहरूले आफ्नो प्राण गुमाउँछन्।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झगडाबाट अलग्गै रहनु मानिसका निम्ति सम्मानको कुरा हो; तर हरेक मूर्खचाहिँ झगडा मच्‍चाउनमा छिटो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अल्छेले समयमै हलो जोत्दैन; यसकारण कटनीको बेला त्यसले खोज्छ, तर केही पाउँदैन।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मानिसको हृदयका उद्देश्यहरू गहिरो पानीजस्तै हुन्छन्; तर समझदार मानिसले त्यसलाई बाहिर निकाल्छ।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धेरै मानिसहरू आफूमा अचुक प्रेम भएको दाबी गर्छन्; तर विश्‍वासयोग्य मानिस कसले पाउन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धर्मी मानिसले निष्कलङ्क जीवन जिउँछ; त्यसका पछि आउने सन्तानहरू धन्यका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जब राजा सिंहासनमा न्याय गर्न बस्छन्, तब तिनले आफ्नै आँखाले सबै खराबीलाई केलाउँछन्।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कसले भन्‍न सक्छ, “मैले आफ्नो हृदय शुद्ध राखेको छु, म सफा र पापरहित छु?”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असमान ढक र असमान नापहरू— याहवेहले यी दुवैलाई घृणा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बालकको चरित्र शुद्ध र ठिक छ कि छैन भनी उसको चालचलनबाट नै थाहा पाइन्छ।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सुन्‍ने कान र देख्ने आँखा— यी दुवै याहवेहले नै बनाउनुभएको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निद्रालाई प्रेम नगर, नत्रता यसले तिमीलाई गरिब बनाउनेछ; जागा बस, र तिमीसित खानलाई प्रशस्त अन्‍न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ग्राहकले भन्छ, “यो राम्रो छैन, यो राम्रो छैन!” तब फर्कँदा आफ्नो किनाइमा त्यसले घमण्ड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सुन छ, र माणिकहरू प्रशस्त छन्; तर ज्ञानका कुरा बोल्ने जिब्रो अमूल्य रत्नजस्तै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परदेशीको जमानी बस्‍नेको लुगा लिइराख; परदेशीको जमानी बसेको छ भने त्यो लुगा बन्धकको रूपमा लिइराख।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छलसित प्राप्‍त गरेको भोजन मानिसको लागि स्वादिष्‍ठ हुन्छ, तर अन्त्यमा त्यो मुखमा रोडाजस्तै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सरसल्‍लाहद्वारा योजनाहरू सफल हुन्छन्; सल्‍लाह नलिई युद्ध गर्न नजाओ।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कुरौटेले गुप्‍त कुरा प्रकट गरिदिन्छ; त्यसकारण धेरै बोल्ने मानिसदेखि अलग बस।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यदि कसैले आफ्ना बुबा वा आमालाई सराप्छ भने, त्यसको बत्ती घोर अन्धकारमा निभाइनेछ।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सुरुमै हतारमा प्राप्‍त गरेको पैतृक सम्पत्ति अन्त्यमा आशिषित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यसो नभन, “म तिम्रो खराबीको बदला लिनेछु!” याहवेहको प्रतीक्षा गर, र उहाँले तिम्रो प्रतिशोध लिनुहुनेछ।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असमान ढकहरू याहवेहले घृणा गर्नुहुन्छ; र छलको तराजुले उहाँलाई प्रसन्‍न पार्दैन।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मानिसका पाइलाहरू याहवेहबाट नै निर्देशन गरिएका हुन्छन्; यसकारण कसले आफ्नै मार्ग जान्‍न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असावधानीपूर्वक केही कुरो अर्पण गरिसकेपछि मात्रै आफ्नो भाकलबारे विचार गर्नु मानिसको लागि पासो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बुद्धिमान् राजाले दुष्‍टहरूलाई पन्साउँछन्; तिनले उनीहरूमाथि दाइँ गर्ने चक्‍का चलाउँछन्।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याहवेहको ज्योतिले मानिसको आत्मा खोजी गर्दछ, जसले उसको भित्री मनुष्यत्वलाई खोजी निकाल्छ।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प्रेम र विश्‍वासयोग्यताले राजालाई सुरक्षित राख्छन्; प्रेमद्वारा नै तिनको सिंहासन सुरक्षित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जवान मानिसहरूको गौरव तिनीहरूको बल हो; वृद्धहरूको शोभा फुलेको केश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मुक्‍का र चोटहरूले दुष्‍टता पखालिन्छ, र पिटाइले भित्री मनुष्यत्व खारिन्छ।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राजाको हृदय याहवेहको हातमा हुन्छ; उहाँले खोलाको पानीलाई आफ्नो मनपर्दो दिशातिर डोर्‍याएजस्तै, त्यसलाई डोर्‍याउनुहुन्छ।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मानिसलाई आफ्ना सबै चालहरू ठिक लाग्ला, तर हृदय जाँच्नुहुने याहवेह नै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ठिक र न्यायोचित काम गर्नुचाहिँ याहवेहको सामु बलिदानभन्दा बढी ग्रहणयोग्य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अहङ्कारी आँखा र अभिमानी हृदय— दुष्‍टका नजोतिएका जमिनले पाप उब्जाउँछ।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परिश्रमीको योजनाले लाभ दिन्छ; हतारले अवश्य नै गरिबीमा पुर्‍याउँछ।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झूटो जिब्रोद्वारा कमाएको धन उडिजाने वाफ र घातक पासो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दुष्‍टहरूका हिंसाले नै तिनीहरूलाई पखाल्छ; किनकि जे ठिक हो, त्यो गर्न तिनीहरूले अस्वीकार गर्दछन्।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दोषीको चाल बाङ्गो हुन्छ; तर निर्दोषको चालचलन ठिक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कचकचे पत्नीसित एउटै घरमा बस्‍नुभन्दा, घरको कौसीको एउटा कुनामा बस्‍नु असल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दुष्‍ट मानिसले दुष्‍टताको चाहना गर्छ; त्यसको छिमेकीले त्यसबाट दया पाउँदैन।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गिल्‍ला गर्नेले दण्ड पाउँदा सोझाले बुद्धि प्राप्‍त गर्छ; बुद्धिमान्‌लाई अर्ती दिँदा त्यसले ज्ञान प्राप्‍त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धर्मी जनले दुष्‍टको घरलाई चिनिराख्छ; तर परमेश्‍वरले दुष्‍टहरूलाई पतन गराउनुहुन्छ।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जसले गरिबको चीत्कार सुन्दैन, त्यसले पनि पुकार गर्दा जवाफ पाउनेछैन।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गुप्‍तमा दिएको उपहारले क्रोधलाई शान्त गर्छ; लुकाएर दिएको घूसले ठूलो क्रोध शान्त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उचित न्यायले धर्मी जनको हृदयमा आनन्द ल्याउँछ; तर कुकर्मीहरू भने त्रसित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समझशक्तिदेखि कुमार्गतिर लाग्ने मानिस मृतकहरूको साथमा विश्राम गर्न पुग्छ।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सुख-विलास मन पराउने गरिब हुनेछ; दाखमद्य र विलासिता मन पराउने कहिल्यै धनी 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दुष्‍टहरू धर्मीहरूको उद्धारको मोल, र विश्‍वासघाती निर्दोषहरूको उद्धारको मोल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झगडालु र गनगने पत्नीसित बस्‍नुभन्दा त बरु मरुभूमिमा बस्‍नु असल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बुद्धिमान् मानिसको घरमा मनपर्दो धन र तेल हुन्छ; तर मूर्ख मानिसले आफूसँग भएको सबै उडाउँछ।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धार्मिकता र प्रेमको पछि लाग्नेले जीवन, उन्‍नति र सम्मान पाउँछ।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बुद्धिमान् मानिसले पराक्रमीको सहरमा आक्रमण गर्छ, र तिनीहरूले भरोसा गरेको किल्‍ला भत्काइदिन्छ।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आफ्नो मुख र जिब्रो सम्हाल्नेले आफूलाई विपत्तिबाट जोगाउँछ।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अहङ्कारी र अभिमानी मानिसको नाम, “गिल्‍ला गर्ने” हो, त्यसले अभिमानसाथ व्यवहार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अल्छेको इच्छा त्यसकै मृत्यु हुनेछ; किनकि त्यसका हातहरूले काम गर्न इन्कार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दिनभरि नै त्यसले अझ बढी चाहना गर्छ, तर धर्मीले नसाँचिकन उदारतापूर्वक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दुष्‍टको बलिदान घिनलाग्दो हुन्छ; त्यसले दुष्‍ट विचारले ल्याएको छ भने झन् कति बढी घृणित हुनेछ!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झूटो गवाही दिने नष्‍ट हुनेछ; तर साँचो साक्षीलाई सधैँ सुनिनेछ।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दुष्‍ट मानिसले आफ्नो अनुहारमा साहसीपना देखाउँछ; तर धर्मी जीवन जिउनेहरूले आफ्ना चालहरूमा विचार पुर्‍याउँछन्।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कुनै पनि बुद्धि, अन्तर्दृष्‍टि र योजना, याहवेहको विरुद्ध सफल हुन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घोडा युद्धको निम्ति तयार राखिन्छ; तर विजयचाहिँ याहवेहकै हातमा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धेरै धनसम्पत्तिभन्दा असल नामको इच्छा गर्नु उत्तम हो; सम्मान प्राप्‍त गर्नु चाँदी र सुनभन्दा असल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धनी र गरिबमा एउटा कुरा समान छ: याहवेहले नै तिनीहरू सबैलाई बनाउनुभएको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विवेकशील व्यक्तिले जोखिमलाई देखेर शरण लिन्छ; तर सोझाचाहिँ त्यतैतिर जान्छ, र परिणाम भोग्छ।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धन, सम्मान र दीर्घायु; नम्रता र याहवेहप्रतिको श्रद्धाका प्रतिफल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दुष्‍टको बाटोमा काँडा र पासाहरू हुन्छन्; तर जसले आफ्नो प्राणको रक्षा गर्छ, त्यो त्यस्ता कुराहरूदेखि टाढै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बालकलाई ठिक बाटोमा हिँड्ने तालिम देऊ; र त्यो वृद्ध भएपछि पनि त्यसबाट तर्केर जानेछैन।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धनीले गरिबमाथि शासन जमाउँछ; र ऋण लिनेचाहिँ ऋण दिनेको नोकर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अन्याय छर्नेले विपत्ति कटनी गर्छ; र त्यसका रिसको लहुरो भाँचिनेछ।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दयालु मानिस आफू पनि आशिषित हुनेछ; किनकि त्यसले आफ्नो भोजन गरिबहरूसित बाँड्छ।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गिल्‍ला गर्नेलाई बाहिर निकालिदेऊ, तब झगडा हराउँछ; कलह र अपमानको पनि अन्त्य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जसले शुद्ध हृदय मन पराउँछ, र जसका बोलीवचन मिठो हुन्छ, उसका लागि राजा पनि मित्र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याहवेहको दृष्‍टिले ज्ञानको रक्षा गर्छ, तर विश्‍वासघातीका वचनहरूलाई उहाँले विफल तुल्याउनुहुन्छ।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अल्छेले भन्छ, “बाहिर एउटा सिंह छ! सडकमा गएँ भने त्यहीँ मेरो हत्या 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व्यभिचारिणी स्त्रीको मुख एक गहिरो खाडल हो; याहवेहको क्रोधमा पर्नेहरू त्यसमा खस्‍नेछन्।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बालकको हृदयमा मूर्खता हुन्छ, तर अनुशासनको छडीले उसलाई त्यसबाट टाढो भगाइदिनेछ।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आफ्नो धन बढाउन गरिबमाथि अत्याचार गर्ने र धनीलाई उपहारहरू दिने, दुवैमाथि दरिद्रता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बुद्धिमान्‌का कुराहरू सुन, र त्यसमा ध्यान देऊ; म जे सिकाउँछु, त्यसमा तिम्रो हृदय लगाऊ!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ती तिम्रा हृदयमा राख्यौ भने, र आफ्ना ओठमा तयार राख्यौ भने त्यसले तिमीलाई आनन्द दिनेछ।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तिम्रो भरोसा याहवेहमाथि होस् भनेर यो कुरा आज म तिमीलाई सिकाउँछु, हो, तिमीलाई।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के मैले तिम्रा लागि तीस वटा भनाइहरू साथमा सल्‍लाह र ज्ञानका वचनहरू लेखिदिएको छैनँ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आफूलाई पठाउनेलाई तिमीले ठिक जवाफ दिन सक भनेर मैले तिमीलाई सत्य विश्‍वसनीय वचनहरू सिकाएको होइनँ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असहाय छन् भन्दैमा तिनीहरूलाई शोषण नगर, न त खाँचोमा परेकाहरूलाई न्यायालयमा पेल;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तिनीहरूको मुद्दा याहवेहले नै लिनुहुनेछ, र तिनीहरूलाई लुट्नेहरूलाई उहाँले पनि लुट्नुहुनेछ।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रिसाहा मानिसलाई मित्र नबनाऊ; झट्टै रिसाउनेहरूसित सङ्गत नगर,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नत्रता त्यसको बानी तिमीले सिक्छौ र आफूलाई पासोमा पार्छौ।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बन्धकमा आफ्नो हात नहाल, अथवा अर्काको ऋणको जमानी नबस;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यदि तिमीसित तिर्ने साधन छैन भने, तिमी सुतेको तिम्रो आफ्नै ओछ्यानसमेत खोसिनेछ।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प्राचीन साँधसिमानाको ढुङ्गो नहटाऊ, जो तिम्रा पुर्खाहरूले खडा गरेका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के तिमीले आफ्नो काममा निपूर्ण मानिस देखेका छौ? तिनीहरूले राजाहरूका सामु सेवा गर्नेछन्, तिनीहरूले तल्‍लो तहका अधिकारीहरूको सेवा गर्नेछैनन्।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तिमी शासकसँग खान बस्छौ, तिम्रो अगि के छ, त्यो राम्ररी याद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यदि तिम्रो धेरै खाने बानी छ भने, आफ्नो घाँटीमा छुरी 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तिनका स्वादिष्‍ठ भोजनहरूको लालसा नगर; किनकि त्यो भोजन छलपूर्ण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धनी बन्‍न आफूलाई धेरै नघोट; उचित समयमा आफूलाई रोक्न बुद्धिमान् होऊ।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धनसम्पत्ति एकै छिनमा उडिजान्छन्; किनकि यसका पखेटाहरू पलाउँछन्, आकाशमा गरुडजस्तै, त्यो उडेर जानेछ।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लोभी मानिसको भोजन नखाऊ, त्यसका स्वादिष्‍ठ भोजनको चाहना नगर;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किनभने त्यो त्यस्तो किसिमको मानिस हो, जसले त्यसको दाम उठाउने बारेमा सधैँ सोचिरहेको हुन्छ; त्यसले तिमीलाई “खानुहोस्, पिउनुहोस्” भनी भन्छ, तर त्यसले मनबाट भनेको चाहिँ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तिमीले अलिकति खाएको पनि उकेलिदिनेछौ, र त्यसलाई तिमीले भनेका मधुर वचन त्यसै व्यर्थ जानेछ।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मूर्खसित नबोल; किनकि त्यसले तिम्रा वचनहरूका ज्ञानलाई तिरस्कार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प्राचीन साँधसिमानाको ढुङ्गा नहटाऊ, अथवा टुहुरा-टुहुरीका खेतबारी नमिच,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तिनीहरूका रक्षक शक्तिशाली हुनुहुन्छ; उहाँले तिम्रो विरुद्धमा तिनीहरूका मामिला लिनुहुनेछ।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तिम्रो हृदय अर्तीमा र तिम्रा कानहरू ज्ञानका वचनहरूमा लगाऊ।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बालकलाई अनुशासनमा राख्न नरोक; तिमीले तिनीहरूलाई छडी लगायौ भने तिनीहरू मर्नेछैनन्।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छडी लगाएर त्यसलाई सजाय देऊ, र त्यसको प्राणलाई मृत्युबाट रक्षा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 मेरा छोराछोरी, यदि तिम्रो हृदय बुद्धिमान् छ भने, मेरो हृदय पनि प्रसन्‍न हुनेछ,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तिम्रा ओठले ठिक कुरा बोल्दछ भने, मेरो अन्तस्करण त्यसै समय रमाउनेछ।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तिम्रो हृदयले पापीहरूलाई डाह गर्न नदेऊ; तर याहवेहप्रतिको श्रद्धामा सधैँ जोशिलो होऊ।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निश्‍चय नै तिम्रा निम्ति भविष्यको आशा छ, र तिम्रो आशा खोसिनेछैन।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मेरा छोराछोरी, सुन, र बुद्धिमान् होऊ; अनि तिम्रो हृदय सत्य मार्गमा लगाऊ।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धेरै दाखमद्य पिउनेहरू, अथवा मुखमा मासु हसुर्नेहरूसित सङ्गत नगर;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मतवाला र घिचुवाहरू गरिब हुनेछन्; र नशाले तिनीहरूलाई थाङ्ने बनाउँछ।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तिमीलाई जीवन दिनुहुने बुबाका कुरा सुन, र आफ्नी आमा वृद्ध हुँदा उनलाई हेला नगर।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सत्य किन, र त्यसलाई नबेच; बुद्धि, अनुशासन र समझदारी प्राप्‍त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धर्मी मानिसको बुबासित आनन्दित हुने कारण हुन्छ; बुद्धिमान् सन्तान जन्माउनु आनन्दको कुरा हो!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तिम्रा बुबा र आमा प्रसन्‍न होऊन्, तिमीलाई जन्म दिने आमाले रमाहट गरून्।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हे मेरो छोरो, तिम्रो हृदय मलाई देऊ, र तिम्रा आँखाले मेरा चालहरू हेर्न रमाऊन;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किनकि व्यभिचारिणी स्त्रीचाहिँ एउटा गहिरो खाडल हो, र भ्रष्‍ट पत्नी साँघुरो कुवा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त्यो एउटा डाँकुजस्तै ढुकिरहन्‍छे, र मानिसहरूका बीचमा विश्‍वासघाती पुरुषहरूको संख्या बढाउँछे।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कष्‍ट कसलाई हुन्छ? दुःख कसलाई हुन्छ? को झगडा गरिरहन्छ? को गुनासो गरिरहन्छ? कसलाई अनावश्यक चोटपटक लाग्छ? कसका आँखाहरू राता-राता हुन्छन्?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तिनीहरू नै, जो मद्यमै भुलिरहन्छन्; जो मिश्रित मद्यको कचौरा चाख्न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दाखमद्य रातो हुँदा, जब यो कचौरामा हाल्दा फीँज उठ्छ, जब यो बिस्तारै लिइन्छ त्यसतिर एक टक लगाएर नहेर।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अन्त्यमा यसले सर्पले जस्तै डस्छ, र विषालु सर्पले जस्तै विषयुक्त पार्छ।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तिम्रा आँखाले अनौठा दृश्यहरू देख्नेछन्, र तिम्रा मनले नचाहिँदा कुराहरूको कल्पना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महासमुद्रमा सुतिरहेझैँ तिमीलाई हुनेछ; मस्तुलका डोरीको माथितिर झुण्डिरहेझैँ तिमी हुनेछौ।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तिमीले भन्‍नेछौ, “तिनीहरूले मलाई हिर्काए”, तर मलाई चोट लागेन! तिनीहरूले मलाई पिट्छन्, तर मैले थाहै पाउँदिनँ! “म कहिले बिउँझूँ, अनि म फेरि अर्को मद्य पिऊँ?”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दुष्‍ट मानिसहरूप्रति ईर्ष्या नगर, तिनीहरूका सङ्गतको चाहना नगर;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तिनीहरूका हृदयले हिंसा रच्दछ, र तिनीहरूका ओठले समस्या ल्याउने कुरा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बुद्धिद्वारा घर बनाइन्छ, र समझशक्तिद्वारा त्यसलाई स्थिर पारिन्छ;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ज्ञानद्वारा त्यसका कोठाहरू मूल्यवान् र सुन्दर सामग्रीले भरिन्छन्।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बुद्धिमान् योद्धा शक्तिशाली हुन्छ; र ज्ञानी मानिसले सामर्थ्य बढाउँछ।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निश्‍चय नै युद्ध गर्नलाई तिमीलाई मार्गदर्शन चाहिन्छ; र विजय पाउनलाई धेरै सल्‍लाहकारहरू चाहिन्छ।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मूर्खको लागि बुद्धि धेरै उच्‍च हुन्छ; मूलढोकामा भएको सभामा त्यसले आफ्नो मुख खोल्दैन।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जसले खराबी रच्दछ, त्यो षड्यन्त्रकारीको नामद्वारा चिनिनेछ।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मूर्खताका षड्यन्त्रहरू पाप हुन्; र मानिसहरूले गिल्‍ला गर्नेलाई घृणा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विपत्तिको समयमा तिमीले हरेस खायौ भने, तिम्रो बल कति थोरै रहेछ!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अन्यायपूर्ण मृत्युदण्डको लागि लगिएकाहरूलाई उद्धार गर; मारिन लगिएकाहरू, जो लरबराउँदै गइरहेका छन्, तिनीहरूलाई रोक।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यदि तिमी भन्छौ, “तर हामीलाई त यसबारे केही थाहै पाएनौँ”, तब हृदयका कुरा नाप्नुहुनेले के त्यो कुरा जान्‍नुहुन्‍न र? तिम्रो जीवन सुरक्षित राख्नुहुनेले त्यो जान्‍नुहुन्‍न र? के उहाँले हरेकलाई त्यसको कामअनुसार बदला लिनुहुनेछैन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मेरा छोराछोरी, मह खाऊ; किनकि त्यो असल हुन्छ; चाकाबाट निकालिएको मह स्वादिष्‍ठ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यो पनि जान, बुद्धि तिम्रो प्राणको लागि महजस्तै गुलियो हुन्छ; तिमीले त्यो पायौ भने तिम्रा निम्ति भविष्यको आशा छ, र तिम्रो आशा खोसिनेछैन।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चोरझैँ धर्मी मानिसको घरको विरुद्धमा ढुकेर नबस; तिनको वासस्थान नलुट,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धर्मी मानिस सात पल्ट लड्यो भने तापनि फेरि उठ्छ; तर दुष्‍टहरूचाहिँ विपत्तिले नष्‍ट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तिम्रो शत्रुको पतन हुँदा रमाहट नगर, तिनीहरूले ठेस खाँदा तिम्रो हृदय आनन्दित नहोस्;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नत्रता याहवेहले देख्नुहुनेछ र असहमति जनाउनुहुनेछ; र उहाँको क्रोध तिनीहरूदेखि हटाउनुहुनेछ।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दुष्‍ट मानिसहरूका कारण चिन्ता नमान, न त दुष्‍टहरूप्रति डाही बन।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दुष्‍ट मानिसको भविष्यको आशा हुँदैन, र दुष्‍टको बत्ती निभाइनेछ।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हे मेरा छोराछोरी, याहवेहको र राजाको डर मान; र विद्रोहीहरूसित नमिल;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तिनीहरूमाथि अचानक सर्वनाश आउनेछ; दुवैले कस्ता विपत्तिहरू ल्याउनुहुने हो भनी कसलाई थाहा 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यी पनि बुद्धिमान्‌का भनाइहरू हुन्: न्याय गर्दा पक्षपात गर्नु राम्रो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जसले दोषीलाई “तिमी निर्दोष छौ” भनी भन्छ, मानिसहरूले त्यसलाई सराप्नेछन्, र राष्ट्रहरूले त्यसलाई घृणा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दोषीलाई अपराधी ठहराउनेहरूलाई सबै असल नै हुनेछ, र तिनीहरूले प्रशस्त आशिष्‌हरू प्राप्‍त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इमानदार जवाफचाहिँ ओठमाथि परेको चुम्बनजस्तै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तिम्रो बाहिरको काम पूरा गर, र तिम्रो खेतबारी तयार पार; त्यसपछि आफ्नो घर बनाऊ।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तिम्रो छिमेकीका विरुद्धमा कारणविना साक्षी नदेऊ, उसको विषयमा झूटो नबोल।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“मलाई त्यसले जस्तो व्यवहार गरेको छ, म पनि त्यसलाई त्यस्तै गर्नेछु, म त्यसलाई बदला लिनेछु”, भनी नभन।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 एउटा अल्छेको खेतबाट भएर गएँ; म एउटा विवेकहीन मानिसको दाखबारीबाट भएर गएँ;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चारैतिर काँडाहरू उम्रेका थिए; जमिन झारैझारले ढाकेको थियो, अनि ढुङ्गाको पर्खाल भत्किएको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मैले देखेका कुरा हृदयमा विचार गरेँ; र मैले देखेका ती कुराहरूबाट एउटा शिक्षा पाएँ: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एकैछिनको सुताइ, र एकैछिनको निन्द्राले, हात बाँधेर एकैछिन मारिएको थकाइले,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तिमीमाथि गरिबी डाँकुजस्तै र अभावचाहिँ हतियारधारीझैँ आइलाग्नेछ।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सोलोमनका यी हितोपदेशहरू यहूदाका राजा हिजकियाका मानिसहरूले नक्‍कल गरे: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कुनै कुरा गोप्य राख्दा परमेश्‍वरको महिमा हुन्छ; कुनै कुरा खोजी निकाल्दा राजाहरूको महिमा 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जसरी आकाशहरू उच्‍च छन् र पृथ्वी गहिरो, त्यसरी नै राजाहरूका हृदय बुझ्न सकिँदैन।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चाँदीबाट अशुद्धता निकालिदेऊ, ताकि त्यसबाट शिल्पकारले कुनै सामान बनाओस्।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राजाको उपस्थितिबाट दुष्‍ट अधिकारीहरूलाई निकालिदेऊ, र तिनको सिंहासन धार्मिकतामाथि स्थापित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राजाको उपस्थितिमा तिमीले आफूलाई उच्‍च नपार, र महान् व्यक्तिहरूको बीचमा आफ्नो स्थानको दाबी नगर।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तिनले तिमीलाई भारदारहरूका सामु अनादर गर्नुभन्दा, तिमीलाई “यहाँ माथितिर आऊ” भनिनुचाहिँ असल हुन्छ। तिमीले आफ्नो आँखाले देखेका कुरा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झट्टै अदालतमा नलैजाऊ; किनकि अन्त्यमा तिम्रो छिमेकीले तिमीलाई शर्ममा पार्‍यो भने तिमी के गर्छौ?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आफ्नो छिमेकीसित बहस गर्दा, अर्को मानिसको गोपनीयतामा विश्‍वासघात नगर,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नत्रता त्यो सुन्‍नेले तिमीलाई शर्ममा पार्नेछ, र तिम्रो बदनाम कहिल्यै मेटिनेछैन।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ठिकसित बोलिएको वचन चाँदीको डालोमा सुनका स्याउहरूजस्तै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सुन्‍ने कानलाई बुद्धिमान् मानिसको हप्की सुनका लुर्का अथवा निखुर सुनका गहनाजस्तै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कटनीको समयमा हिउँको चिसोजस्तै, विश्‍वासयोग्य दूत उसलाई पठाउनेको निम्ति हुन्छ; उसले आफ्ना मालिकको आत्मालाई उत्साहित तुल्याउँछ।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झरीविनाका बादल र बतासजस्तै, आफूले नदिएको दानमा धाक लगाउने मानिस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धैर्य गर्नाले शासकलाई मनाउन सकिन्छ; र मिठो वचनले हड्डी तोडिदिन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मह भेट्टायो भने चाहिने जति मात्र खाऊ; धेरै खायौ भने तिमीले बान्ता गर्नेछौ।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तिम्रो छिमेकीको घरमा कहिलेकाहीँ मात्र जाने गर; घरी-घरी देख्दा त्यसले तिमीलाई घृणा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आफ्नो छिमेकीको विरुद्धमा झूटो साक्षी दिने मानिस मुङ्ग्रो र तरवार वा तीखो काँडजस्तै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विपत्तिको समयमा विश्‍वासघाती मानिसमाथि भरोसा गर्नु, भाँचिएको दाँत अथवा भाँचिएको खुट्टाजस्तै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दुःखी हृदय भएकालाई गीत सुनाइदिने मानिस, जाडोको दिनमा लुगा खोस्‍ने मानिसजस्तै अथवा घाउमा चूक हालेजस्तै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यदि तिम्रो शत्रु भोकाएको छ भने त्यसलाई भोजन खान देऊ; यदि त्यो तिर्खाएको छ भने त्यसलाई पानी पिउन 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यसो गर्नाले तिमीले त्यसको टाउकोमाथि बलिरहेका कोइलाहरू खन्याउनेछौ; र याहवेहले तिमीलाई पुरस्कार 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उत्तरी बतासले अचानक पानी ल्याएजस्तै धूर्त जिब्रोले रिसाएको अनुहारलाई 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कचकचे पत्नीसित एउटै घरमा बस्‍नुभन्दा घरको कौसीको एउटा कुनामा बस्‍नु असल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टाढा देशबाट आएको शुभ समाचार, थाकेको प्राणको लागि चिसो पानीजस्तै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दुष्‍ट मानिसको अगि झुक्ने धर्मी मानिस, हिलो पानीको मूल अथवा दूषित कुवाजस्तै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धेरै मह खानु असल होइन, न त आफ्नै मान खोज्नु सम्मानजनक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आत्मसंयम नभएका मानिस, पर्खाल भत्काइएको सहरजस्तै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ग्रीष्मकालमा हिउँ र कटनीको समयमा पानी परेजस्तै, मूर्खलाई सम्मान सुहाउँदैन।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भुर्र उड्ने भँगेरा र बेगले उड्ने गौँथलीजस्तै, कारणविनाको श्राप पनि लाग्दैन।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घोडाको लागि कोर्रा, गधाको लागि लगाम, र मूर्खहरूका पिठिउँमा छडी लगाउनुपर्छ!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मूर्खलाई त्यसको मूर्खताअनुसार जवाफ नदेऊ, नत्रता तिमी आफू पनि त्योजस्तै हुनेछौ।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मूर्खलाई त्यसको मूर्खताअनुसार जवाफ देऊ, नत्रता त्यो आफ्नै दृष्‍टिमा बुद्धिमान्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मूर्खको हातमा समाचार पठाउनु भनेको आफ्नो खुट्टा काट्नु वा विष पिउनुजस्तै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मूर्खको मुखमा हितोपदेश अपाङ्ग मानिसको झुण्डिएको खुट्टाजस्तै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मूर्खलाई सम्मान दिनु घुयेँत्रोमा ढुङ्गा बाँधेजस्तै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मूर्खको मुखमा हितोपदेश मतवालाको हातमा भएको काँडे झारजस्तै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मूर्ख वा कुनै बटुवालाई ज्यालामा लगाउनु धनुर्धारीले जथाभाबी काँड हानेर चोट लगाएजस्तै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कुकुर आफ्नै बान्तामा फर्किआएजस्तै, मूर्खले आफ्नो मूर्खता दोहोर्‍याउँछ।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तिमी कुनै मानिसलाई आफ्नै दृष्‍टिमा बुद्धिमानी देख्छौ? त्यसको भन्दा त बरु मूर्खको लागि धेरै आशा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अल्छेले भन्छ, “बाटोमा सिंह छ, एउटा डरलाग्दो सिंह गल्‍लीहरूमा डुलिरहेको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ढोका कब्जामा यताउता फर्केजस्तै, अल्छे आफ्नो ओछ्यानमा यताउता पल्टिन्छ।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अल्छेले आफ्नो हात थालमा राख्छ, तर त्यसले आफ्नो हात उठाएर मुखसम्म पनि पुर्‍याउन अल्छी मान्छ।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सात जना मानिसले बुद्धिपूर्वक जवाफ दिएकोभन्दा, एक जना अल्छे आफ्नै दृष्‍टिमा बुद्धिमान्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बाटो हिँड्ने मानिसले अर्काको झगडामा हस्तक्षेप गर्नु, कुकुरलाई कानमा समात्नुजस्तै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आफ्नो छिमेकीलाई छल गरिसकेपछि, “मैले त ठट्टा मात्र गरेको हो!” भन्‍ने व्यक्ति अगुल्टो वा घातक काँड हान्‍ने बौलाहाजस्तो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दाउराविना आगो निभ्छ; कुरौटेविना झगडा शान्त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भुङ्ग्राको लागि कोइला, र आगोको लागि दाउराजस्तै, झगडा मच्च्याउनको लागि झगडालु मानिस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कुरौटेका बोलीहरू स्वादिष्‍ठ गाँसजस्तै हुन्छन्, ती मानिसका भित्री भागहरूमा पुग्छन्।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माटोको भाँडोमा चाँदीको जलप लगाएजस्तै, दुष्‍ट हृदयका जोशिला ओठ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शत्रुले अरूप्रति आफ्नो घृणा मधुर शब्दहरूले लुकाउँछ, तर त्यसको हृदयमा चाहिँ छल भरिएको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त्यसको बोली मनमोहक भए तापनि त्यसमा विश्‍वास नगर; किनकि त्यसको हृदय सात वटा घिनलाग्दा कुराले भरिएको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त्यसको घृणा छलद्वारा ढाकिएको हुन्छ, तर त्यसको दुष्‍टता सभामा प्रकट गरिनेछ।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कुनै मानिसले खाडल खन्यो भने त्यो आफैँ त्यसमा पर्नेछ; कुनै मानिसले ढुङ्गा गुडायो भने त्यो गुडेर त्यसतर्फ फर्कनेछ।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झूटो बोल्ने जिब्रोले जसलाई चोट पार्छ, त्यसैलाई घृणा गर्छ, र चापलुसी घस्‍ने मुखले विनाश 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भोलिको घमण्ड नगर; किनकि त्यो कस्तो दिन हुनेछ, सो तिमी जान्दैनौ।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तिम्रो प्रशंसा आफ्नै मुखले होइन, तर अरू कसैबाट होस्; कुनै अपरिचितबाट, तर तिम्रो ओठबाट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ढुङ्गा गह्रौँ र बालुवा ओजनदार हुन्छ, तर मूर्खको क्रोध यी दुवैभन्दा गह्रौँ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रिस निर्दयी र क्रोध बाढीझैँ हुन्छ; तर डाहको अगि को खडा हुन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गुप्‍तको प्रेमभन्दा खुल्‍लमखुल्‍ला हप्की असल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मित्रबाट पाएको चोट पत्यार गर्न सकिने हुन्छ; तर शत्रुले चुम्बनको वर्षा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अघाएको पेटले मह रुचाउँदैन, तर भोकाएकाहरूलाई तितो पनि मिठो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घरदेखि टाढा बरालिएको मानिस, आफ्नो गुँडदेखि टाढा भड्किरहेको चरोजस्तै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अत्तर र धूपले हृदयमा आनन्द ल्याउँछ; र मित्रको आनन्द त्यसको आन्तरिक सल्‍लाहबाट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आफ्नो मित्र वा आफ्नो परिवारका मित्रलाई नत्याग, तिमीलाई विपत्ति आइपर्दा आफ्नो दाजुभाइको घरमा नजाऊ; किनकि टाढा बस्‍ने आफन्तभन्दा नजिक बस्‍ने छिमेकी असल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मेरा छोराछोरी, बुद्धिमान् होऊ, र मेरो हृदयलाई आनन्दित बनाइदेऊ; तब मलाई हेला गर्नेहरूलाई म जवाफ दिन सक्नेछु।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विवेकशील व्यक्तिले जोखिमलाई देखेर शरण लिन्छ; तर सोझाचाहिँ त्यतैतिर जान्छ र परिणाम भोग्छ।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परदेशीको जमानी बस्‍नेको लुगा लिइराख; परदेशीको जमानी बसेको छ भने त्यो लुगा बन्धकको रूपमा लिइराख।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कुनै मानिसले एकाबिहानै आफ्नो छिमेकीलाई चर्को सोरमा आशिष् दिन्छ भने, त्यो त त्यसका निम्ति श्राप दिएजस्तो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झगडालु पत्नी मुसलधारे पानी परेको दिन तपतप चुहिरहने छानोजस्तै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त्यसलाई वशमा राख्नु बतासलाई वशमा राख्नुजस्तो हो, अथवा हातले तेललाई च्याप्प पक्रनुजस्तै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फलामले फलामलाई धारिलो बनाएजस्तै, एउटा मानिसले अर्को मानिसलाई तिखार्छ।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अञ्जीरको बोट स्याहार्नेले त्यसको फल खानेछ; र आफ्ना मालिकको रेखदेख गर्ने व्यक्ति सम्मानित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पानीमा अनुहार प्रतिविम्बित भएजस्तै, मानिसको हृदयले व्यक्तित्वलाई प्रतिविम्बित पार्छ।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मृत्यु र विनाश कहिल्यै सन्तुष्‍ट हुँदैनन्, न त मानिसका आँखा नै सन्तुष्‍ट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चाँदी पगाल्ने भाँडो र सुन खार्ने भट्टी हुन्छ, तर मानिसलाई चाहिँ त्यसले पाएको प्रशंसाद्वारा जाँचिएको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मूर्खलाई ओखलीमा पिँधे तापनि वा त्यसलाई जाँतोमा राखेर अन्‍नझैँ पिँधे तापनि तिमीले त्यसको मूर्खता निकाल्न सक्नेछैनौ।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तिम्रा भेडाबाख्राहरूको अवस्था राम्ररी थाहा गर, आफ्ना बगालप्रति सावधानीपूर्वक ध्यान देऊ;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किनकि धनसम्पत्ति सधैँ रहिरहँदैन; र मुकुट पुस्ता-पुस्तासम्म सुरक्षित रहँदैन।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जब पराल हटाइन्छ, र नयाँ पालुवा देखा पर्छ, अनि डाँडा-पाखाहरूबाट घाँस बटुलिन्छ,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तब भेडाहरूले तिमीलाई वस्त्रको प्रबन्ध गरिदिन्छन्; र बाख्राहरूले जमिनको निम्ति पैसाको प्रबन्ध गरिदिन्छन्।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तिमीसित बाख्रीका दूध प्रशस्त हुनेछ, जसबाट तिमी र तिम्रो परिवारलाई खान पुग्नेछ, र तिम्रा नोकर्नीहरूलाई पोषण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कसैले नखेदे तापनि दुष्‍ट मानिस भाग्छ; तर धर्मीचाहिँ सिंहजस्तै साहसी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कुनै देश बागी भयो भने त्यसका धेरै शासकहरू हुन्छन्; तर समझशक्ति र ज्ञान भएका शासकले सुख-शान्ति कायम राख्छ।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गरिबमाथि शोषण गर्ने शासक अन्‍न नाश गर्ने मुसलधारे वृष्‍टिजस्तै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व्यवस्था त्याग्नेहरूले दुष्‍टहरूका प्रशंसा गर्छन्; तर व्यवस्था पालन गर्नेहरूले तिनीहरूको विरोध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दुष्‍ट मानिसहरूले न्याय बुझ्दैनन्, तर याहवेहलाई खोज्नेहरूले यसलाई सम्पूर्ण रूपले बुझ्दछन्।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धनी भएर भ्रष्‍ट जीवन जिउनुभन्दा बरु गरिब भएर निर्दोष जीवन जिउनु असल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विवेकी छोराछोरीले शिक्षामा ध्यान दिन्छन्; तर घिचुवाहरूको सङ्गत गर्नेले आमाबुबालाई अपमान तुल्याउँछन्।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ब्याज लगाएर जसले आफ्नो सम्पत्ति बढाउँछ, त्यसले कुम्ल्याएको धन गरिबमाथि दया राख्नेको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कसैले व्यवस्थाप्रति आफ्नो कान सुन्‍नदेखि बन्द गर्छ भने, त्यसका प्रार्थनाहरू पनि घृणित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जसले धर्मी जीवन जिउनेलाई खराब बाटोतिर लैजान्छ, त्यो आफ्नै पासोमा फस्‍नेछ; तर निर्दोषले प्रशस्त अंश पाउनेछ।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धनी मानिस आफ्नै दृष्‍टिमा बुद्धिमान् हुन्छ; तर समझशक्ति भएका गरिब मानिसले त्यसलाई ठिकसँग मूल्याङ्कन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धर्मी जनहरू विजय हुँदा ठूलो खुशीयाली हुन्छ; तर दुष्‍टहरू उच्‍च पदमा पुग्दा मानिसहरू लुक्न थाल्छन्।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आफ्ना पापहरू लुकाउनेले उन्‍नति गर्दैन; तर जसले ती स्वीकार गर्छ र त्याग्छ, त्यसले कृपा पाउँछ।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धन्य हो त्यो मानिस, जसले सधैँभरि याहवेहप्रति श्रद्धा राख्छ; तर आफ्नो हृदय कठोर गर्ने व्यक्ति जोखिममा 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असहाय मानिसहरूमाथि शासन गर्ने दुष्‍ट शासक गर्जने सिंह र आक्रमक भालुजस्तै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अत्याचारी शासकको विवेक हुँदैन; तर जसले दुष्‍ट कमाइद्वारा पाएको लाभलाई घृणा गर्छ, उसले लामो शासनको आनन्द पाउनेछ।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हत्याको दोषले सताएको मानिस चिहानमा शरण लिनेछ; कसैले पनि त्यसलाई सहायता नगरोस्।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निर्दोष जीवन जिउने व्यक्ति सुरक्षित रहन्छ; तर जसका मार्गहरू भ्रष्‍ट छन्, तिनीहरू अचानक पतन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आफ्नो जमिन खनजोत गर्नेसित प्रशस्त भोजन हुनेछ; तर दिवासपनाको पछि दौडने मानिसहरू गरिबीले घेरिएका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विश्‍वासयोग्य मानिसले धेरै आशिष् पाउनेछ; तर धनी हुने इच्छुक व्यक्ति दण्ड नपाई उम्कनेछैन।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पक्षपात गर्नु उचित होइन; तापनि मानिसले एक टुक्रा रोटीको निम्ति पनि खराब काम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लोभी मानिस धनी हुने लालसा गर्छ; र त्यसलाई दरिद्रताले पर्खिरहेको छ भन्‍ने त्यसलाई थाहै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कुनै मानिसलाई हप्काउनेले अन्त्यमा चापलुसी जिब्रो भएकोभन्दा बढी निगाह प्राप्‍त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आफ्नो बुबा वा आमालाई लुटेर “यो त भूल होइन” भन्‍ने व्यक्ति विनाशकारीको साझेदारजस्तै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लोभी मानिसले फाटो ल्याउँछ; तर याहवेहमा भरोसा राख्ने मानिसले उन्‍नति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आफूमाथि भरोसा राख्ने व्यक्ति मूर्ख हो; तर बुद्धिको चालमा चल्ने सुरक्षित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जसले गरिबलाई दिन्छ, उसलाई कुनै अभाव हुनेछैन; तर तिनीहरूप्रति वास्ता नदेखाउनेले धेरै श्राप पाउँछ।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दुष्‍टको हातमा शासनको जिम्मा आयो भने मानिसहरू लुक्छन्; तर जब दुष्‍टको सर्वनाश हुन्छ, धर्मी फस्टाउँछन्।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बारम्बार हप्की पाएर पनि अटेरी भई बस्‍ने मानिस, अचानक नाश हुनेछ—उपाय नै नरहने गरी।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धर्मीको फलिफाप हुँदा मानिसहरू रमाउँछन्; दुष्‍टले शासन गर्दा मानिसहरू सुस्केरा हाल्छन्।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बुद्धि मन पराउने मानिसले आफ्ना बुबालाई आनन्दित तुल्याउँछ; तर वेश्याहरूसँग सङ्गत गर्नेले आफ्नो धनसम्पत्ति बेकाममा उडाउँछ।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राजाले न्यायद्वारा देशलाई स्थिर राख्छन्; तर घूसको लोभ गर्नेले देशलाई सर्वनाश पार्छ।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जसले आफ्नो छिमेकीलाई फुर्काउँछ, त्यसले त्यसका खुट्टामुनि जाल बिछ्याउँछ।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दुष्‍ट मानिस त्यसका आफ्नै पापको कारण पासोमा पर्छ; तर धर्मी आनन्दले चिच्याउँछ र खुशी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धर्मीले गरिबको न्यायको वास्ता गर्छ; तर दुष्‍टलाई चाहिँ त्यसबारे वास्तै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गिल्‍ला गर्नेले सहरभरि हल्‍ला मच्‍चाउँछ; तर बुद्धिमान् मानिसले रिस शान्त गराउँछ।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बुद्धिमान् मानिस मूर्खसित अदालतमा गयो भने, मूर्खको रिस र उपहासले त्यहाँ शान्ति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रक्तपात गर्ने मानिसहरूले इमानदार मानिसलाई घृणा गर्छन्; र धर्मीलाई मार्न खोज्छन्।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मूर्खले आफ्नो क्रोध पूर्ण रूपमा पोखाउँछ, तर बुद्धिमान्‌ले यसलाई नियन्त्रणमा राख्छ।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यदि कुनै शासकले झूटो कुरा सुन्यो भने, त्यसका सबै अधिकारीहरू दुष्‍ट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गरिब र अत्याचारीमा यो कुरा समान हुन्छ: याहवेहले तिनीहरू दुवैका आँखालाई उज्यालो पार्नुहुन्छ।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यदि राजाले गरिबहरूको ठिक न्याय गर्छन् भने, तिनको सिंहासन सदाको निम्ति स्थापित रहनेछ।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सुधारको छडी र हप्कीले बुद्धि प्रदान गर्छ, तर अनुशासनहीन छोराछोरीले आफ्नी आमाको बेइज्जत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 दुष्‍टको फलिफाप हुन्छ, तब पापको पनि फलिफाप हुन्छ; तर धर्मीले तिनीहरूको पतन देख्नेछ।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आफ्ना छोराछोरीलाई अनुशासनमा राख, तिनीहरूले तिमीलाई शान्ति दिनेछन्; तिमीले चाहेको खुशी तिनीहरूले ल्याउनेछन्।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जहाँ दर्शन छैन, त्यहाँ मानिसहरू आफूखुशी गर्छन्; तर त्यो मानिस धन्यको हो, जसले व्यवस्थालाई पालन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दासहरूलाई वचनले मात्र सुधार्न सकिँदैन; तिनीहरूले बुझे तापनि प्रतिउत्तर दिँदैनन्।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के हतारसित बोल्ने मानिसलाई देखेका छौ? त्यसका निम्ति भन्दा त बरु एउटा मूर्खका निम्ति धेरै आशा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मानिसले आफ्नो दासलाई बाल्यकालदेखि नै पुलपुलायो भने, अन्त्यमा त्यो समस्या बन्‍नेछ।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क्रोधी मानिसले झगडा मच्‍चाउँछ, अनि गरम मिजास भएका मानिसले धेरै पाप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मानिसको अहङ्कारले त्यसलाई पतन गराउँछ; तर कोमल आत्मा भएको मानिसले सम्मान पाउँछ।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चोरको साझेदार हुने त्यसको आफैँ शत्रु हुन्छ; त्यसले शपथ खाएर पनि साक्षी दिन आँटै गर्दैन।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मानिसको डर पासोमा प्रमाणित हुन्छ; तर जसले याहवेहमाथि भरोसा राख्छ, ऊ सुरक्षित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धेरैले शासकको निगाह प्राप्‍त गर्न चाहन्छन्; तर मानिसले याहवेहबाट मात्र न्याय पाउँछ।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भ्रष्‍ट मानिसले धर्मीलाई घृणा गर्छ; र दुष्‍टले धर्मी जीवन जिउनेलाई घृणा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30:1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याकेका छोरा आगूरका वचन—एक ईश्‍वरवाणी: यस मानिसले इतीएल र युकाललाई घोषणा गरेका हुन्: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निःसंदेह म एक जनावर हुँ, मानिस होइनँ; मसँग मानवीय समझशक्ति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बुद्धि सिकिनँ, न त मसित पवित्र परमेश्‍वरको ज्ञान नै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स्वर्गसम्म को उक्लेको छ, र तल ओर्लेर को आएको छ? कसका हातले बतासलाई समातेको छ? कसले पानीलाई वस्त्रमा बाँधेको छ? कसले पृथ्वीका सबै छेउलाई स्थापित गरेको छ? उहाँको नाम के हो, र उहाँको पुत्रको नाम के हो? यदि तिमीलाई थाहा छ भने मलाई भन!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“परमेश्‍वरका प्रत्येक वचन खोटरहित छ; उहाँमा शरण लिनेहरू सबैका निम्ति उहाँ ढाल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उहाँका वचनहरूमा केही नथप; नत्रता उहाँले तिमीलाई हप्काउनुहुनेछ, र झूटो प्रमाणित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“हे याहवेह, तपाईंबाट म दुई कुराहरू माग्दछु; म मर्नुभन्दा अगि ती मबाट इन्कार नगर्नुहोस्: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असत्य र झूटो कुरा मबाट टाढा राखिदिनुहोस्; न मलाई गरिबी, न त धनसम्पत्ति नै दिनुहोस्; तर मलाई केवल दैनिक भोजन दिनुहोस्।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नत्रता मसित प्रशस्त भएर मैले तपाईंलाई इन्कार गरुँला, र भनुँला ‘याहवेह को हुनुहुन्छ र?’ अथवा म गरिब भएर चोरी गरुँला, र मेरा परमेश्‍वरको नामको अनादर गरुँला।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“कर्मचारीलाई त्यसको मालिकको सामु अपमान नगर्नू; नत्रता त्यसले तिमीलाई सराप्ला र तिमीले नोक्सानी उठाउनुपर्नेछ।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“यस्ताहरू पनि हुन्छन्, जसले आफ्ना बुबाहरूलाई सराप्छन्; र आफ्ना आमाहरूलाई धन्यका ठान्दैनन्।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तिनीहरू, जो आफ्नै दृष्‍टिमा शुद्ध छन्, र पनि आफ्ना अपवित्रताबाट चोख्याइएका 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तिनीहरू, जसका आँखाहरू अति अहङ्कारी छन्! जसका आँखीभौँ घमण्डले उठेका 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तिनीहरू, जसका दाँतहरू तरवारहरू हुन्, र जसका बङ्गाराहरू छुरीजस्तै छन्, जसले गरिबलाई पृथ्वीबाट र खाँचोमा परेकाहरूलाई मानव-जातिका माझमा निल्छन्।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“जुकाका दुई छोरीहरू छन्। तिनीहरू ‘देऊ! देऊ!’ भनी कराउँछन्। “तीन वटा कुराहरू छन्, जो कहिल्यै तृप्‍त हुँदैनन्; चार वटा कुराहरू छन्, जो कहिल्यै पुग्यो भन्दैनन्!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चिहान, बाँझो गर्भ; जमिन, जो कहिल्यै पानीदेखि तृप्‍त हुँदैन, र आगो, जसले कहिल्यै ‘पुग्यो!’ भनी भन्दैन।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“त्यो आँखा, जसले बुबालाई खिसी गर्छ, र आमाको आज्ञालाई तुच्छ ठान्छ, त्यसलाई बेँसीका कागहरूले ठुँगेर बाहिर निकाल्नेछन्, र गिद्धहरूले खानेछन्।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“तीन वटा कुराहरू छन्, जो मेरा निम्ति धेरै अचम्मका छन्; चार वटा, जो म बुझ्दिनँ: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आकाशमा गरुडको चाल; चट्टानमाथि सर्पको चाल, महासमुद्रमा जहाजको चाल; र स्त्रीसँग पुरुषको चाल।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“व्यभिचारिणी स्त्रीको चाल यस्तो हुन्छ: त्यसले खान्छे र आफ्नो मुख पुछ्छे, अनि त्यसपछि भन्छे, ‘मैले केही कुकर्म गरेकी छैनँ।’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“तीन वटा कुराहरूमा पृथ्वी काम्छ; चार वटा कुराहरू, जो त्यसले सहन सक्दैन: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नोकर, जब राजा बन्छ, मूर्खले पेटभरि भोजन खाएको,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माया नपाएकी स्त्रीले विवाह गरेकी, र नोकर्नी, जो आफ्नी मालिक्नीलाई पन्छाएर तिनको स्थानमा बस्छे।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“पृथ्वीमा चार वटा कुराहरू साना छन्, तापनि तिनीहरू अति बुद्धिमान् छन्: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कमिलाहरू, जो थोरै बल भएका प्राणी हुन्, तापनि तिनीहरूले ग्रीष्म ऋतुमा नै आफ्नो भोजनको सञ्चय गर्छन्,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भिर खरायोहरू थोरै बल भएका प्राणी हुन्, तापनि तिनीहरूले आफ्ना घर पहराहरूमा नै बनाउँछन्,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सलहहरूका राजा हुँदैनन्, तापनि तिनीहरू लहरै हुल बाँधेर अगि बढ्छन्।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माउसुली, जसलाई हातले समात्न सक्छौँ, तापनि त्यो राजाको महलहरूमा पाइन्छ।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“तीन वटा कुरा छन्, जसका हिँडाइ रवाफिला छन्; चार वटा कुरा छन्, जो शानसँग यताउता हिँड्छन्: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सिंह, जो पशुहरूमध्ये बलवान् हुन्छ, जो कसैदेखि पछि हट्दैन,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रवाफसित हिँड्ने भाले, बोको; अनि आफ्नो वरिपरि सेना राखेर हिँड्ने राजा।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“तिमी मूर्ख भएर आफूलाई उच्‍च पार्‍यौ भने, अथवा तिमीले दुष्‍ट युक्ति रच्यौ भने, तिम्रो मुखमाथि हात राख!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किनकि दूध मन्थन गरेर घिउ निस्केजस्तै, र नाक बटार्दा रगत निस्केजस्तै, रिसलाई चलाउँदा झगडा उत्पन्‍न हुन्छ।”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31:1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राजा लमूएलका नीतिवचन, जुन तिनका आमाले तिनलाई सिकाएकी थिइन्—एक ईश्‍वरवाणी।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मेरा छोरा, सुन्! हे मेरा गर्भका छोरा, सुन्! हे मेरो छोरा, प्रार्थनाहरूका जवाफ सुन्!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तेरो आफ्नो सम्पूर्ण बल स्त्रीहरूलाई दिएर नसक्; तेरो शक्ति तिनीहरूलाई नदे, जसले राजाहरूलाई पतन गराउँछन्।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यो कुरा राजाहरूका निम्ति होइन, हे लमूएल— राजाहरूले मद्यपान गर्नुहुन्‍न, शासकहरूले मदिराको लालसा गर्नुहुन्‍न,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कतै तिनीहरूले पिएर कानुनलाई बेवास्ता गर्लान्, र थिचोमिचोमा परेकाहरूलाई तिनीहरूका अधिकारबाट वञ्चित गर्लान्।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तिनीहरूलाई मदिरा दे, जो नष्‍ट भइरहेका छन्; तिनीहरूलाई मद्यपान दे, जो वेदनामा परेका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पिऊन् र आफ्नो गरिबी बिर्सून्, अनि आफ्ना वेदना कहिल्यै नसम्झून्।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आफ्ना निम्ति बोल्न नसक्नेहरूका निम्ति, र दुःख पाएकाहरूका अधिकारको निम्ति बोलिदे।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आवाज उठा, र ठिकसित न्याय गर्, गरिब र खाँचोमा परेकाहरूको अधिकारको रक्षा गर्!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असल चरित्र भएकी पत्नी कसले पाउन सक्छ? तिनी त माणिकहरूभन्दा बहुमूल्यकी हुन्छिन्।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तिनका पतिले तिनीमाथि पूर्ण भरोसा गर्छिन्; र तिनलाई कुनै मूल्यवान् कुराको अभाव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तिनले आफ्नो जीवनकालभरि नै खराब कुरा होइन, तर असल कुरा दिन्छिन्।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तिनले ऊन र सनपाट चुन्छिन्, र इच्छुक हातले काम गर्छिन्।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व्यापारीका जहाजहरूले जस्तै; तिनले टाढाबाट भोजन ल्याउँछिन्।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मिरमिरे बिहान नहुँदै तिनी उठ्छिन्, आफ्नो परिवारको निम्ति भोजन जुटाउँछिन्, र आफ्नी सेविकाहरूलाई आ-आफ्नो भाग बाँडिदिन्छिन्।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तिनले विचार गरेर एउटा जमिन किन्छिन्, र आफ्नो कमाईबाट एउटा दाखबारी लगाउँछिन्।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तिनले आफ्नो काम जोसका साथ गर्छिन्; आफ्नो कामको निम्ति तिनले आफ्ना पाखुराहरू बलियो पार्छिन्।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तिनले आफ्नो कारोबारबाट लाभ भएको छ भनी देख्छिन्; र राति तिनको बत्ती निभ्दैन।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तिनले आफ्नो हातले चर्खा चलाउँछिन्, र आफ्नो औँलाले पिउरी समाउँछिन्।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तिनले गरिबका निम्ति आफ्नो मुट्ठी खोल्छिन्; र खाँचोमा परेकाहरूको निम्ति सहायताको हात बढाउँछिन्।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हिउँ पर्दा आफ्नो परिवारको निम्ति तिनी डराउँदिनन्; किनकि तिनीहरू सबैले सिन्दूरे रङ्गको वस्त्र पहिरेका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 आफैँले ओछ्यान ढाक्ने तन्‍ना बनाउँछिन्; तिनले असल सुती र बैजनी वस्त्र लगाएकी हुन्छिन्।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उनका पतिलाई सहरको मूलढोकामा आदर गरिन्छ, जहाँ उनी देशका अगुवाहरूका बीचमा बस्छन्।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तिनले सुती कपडाका वस्त्रहरू बनाउँछिन् र ती बिक्री गर्छिन्; र व्यापारीलाई पटुकाहरू उपलब्ध गराउँछिन्।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 सामर्थ्य र सम्मानले सुशोभित हुन्छिन्; भविष्यको निम्ति तिनी मुस्कुराउन सक्छिन्।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 बुद्धिसित बोल्छिन्; अनि तिनको जिब्रोमा विश्‍वासयोग्य अर्ती पाइन्छ।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तिनले आफ्नो घरानाको कामधन्धाको हेरविचार गर्छिन्, र आलस्यपनको रोटी खाँदिनन्।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तिनका छोराछोरीले उठेर तिनलाई धन्यकी भन्छन्, तिनका पतिले पनि यस्तो भन्दै तिनको प्रशंसा गर्छन्: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“धेरै स्त्रीहरूले असल काम गर्छन्; तर तिनीहरू सबैलाई तिमीले जितेकी छौ।”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सौन्दर्य भ्रमात्मक हुन्छ, र सुन्दरता उडिजाने हुन्छ; तर याहवेहको डर मान्‍ने स्त्रीको नै प्रशंसा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तिनले कमाएको इनाम तिनलाई नै देऊ; र तिनका कामले सहरको ढोकामा नै तिनलाई प्रशंसा ल्याऊन्।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