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SNG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Song of Songs 1:1, Song of Songs 1:2, Song of Songs 1:3, Song of Songs 1:4, Song of Songs 1:5, Song of Songs 1:6, Song of Songs 1:7, Song of Songs 1:8, Song of Songs 1:9, Song of Songs 1:10, Song of Songs 1:11, Song of Songs 1:12, Song of Songs 1:13, Song of Songs 1:14, Song of Songs 1:15, Song of Songs 1:16, Song of Songs 1:17, Song of Songs 2:1, Song of Songs 2:2, Song of Songs 2:3, Song of Songs 2:4, Song of Songs 2:5, Song of Songs 2:6, Song of Songs 2:7, Song of Songs 2:8, Song of Songs 2:9, Song of Songs 2:10, Song of Songs 2:11, Song of Songs 2:12, Song of Songs 2:13, Song of Songs 2:14, Song of Songs 2:15, Song of Songs 2:16, Song of Songs 2:17, Song of Songs 3:1, Song of Songs 3:2, Song of Songs 3:3, Song of Songs 3:4, Song of Songs 3:5, Song of Songs 3:6, Song of Songs 3:7, Song of Songs 3:8, Song of Songs 3:9, Song of Songs 3:10, Song of Songs 3:11, Song of Songs 4:1, Song of Songs 4:2, Song of Songs 4:3, Song of Songs 4:4, Song of Songs 4:5, Song of Songs 4:6, Song of Songs 4:7, Song of Songs 4:8, Song of Songs 4:9, Song of Songs 4:10, Song of Songs 4:11, Song of Songs 4:12, Song of Songs 4:13, Song of Songs 4:14, Song of Songs 4:15, Song of Songs 4:16, Song of Songs 5:1, Song of Songs 5:2, Song of Songs 5:3, Song of Songs 5:4, Song of Songs 5:5, Song of Songs 5:6, Song of Songs 5:7, Song of Songs 5:8, Song of Songs 5:9, Song of Songs 5:10, Song of Songs 5:11, Song of Songs 5:12, Song of Songs 5:13, Song of Songs 5:14, Song of Songs 5:15, Song of Songs 5:16, Song of Songs 6:1, Song of Songs 6:2, Song of Songs 6:3, Song of Songs 6:4, Song of Songs 6:5, Song of Songs 6:6, Song of Songs 6:7, Song of Songs 6:8, Song of Songs 6:9, Song of Songs 6:10, Song of Songs 6:11, Song of Songs 6:12, Song of Songs 6:13, Song of Songs 7:1, Song of Songs 7:2, Song of Songs 7:3, Song of Songs 7:4, Song of Songs 7:5, Song of Songs 7:6, Song of Songs 7:7, Song of Songs 7:8, Song of Songs 7:9, Song of Songs 7:10, Song of Songs 7:11, Song of Songs 7:12, Song of Songs 7:13, Song of Songs 8:1, Song of Songs 8:2, Song of Songs 8:3, Song of Songs 8:4, Song of Songs 8:5, Song of Songs 8:6, Song of Songs 8:7, Song of Songs 8:8, Song of Songs 8:9, Song of Songs 8:10, Song of Songs 8:11, Song of Songs 8:12, Song of Songs 8:13, Song of Songs 8:14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सोलोमनको श्रेष्‍ठगीत।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आफ्ना ओठका चुम्बनहरूले चुम्बन गरून्— किनकि तपाईंको प्रेम दाखमद्यभन्दा ज्यादा आनन्दमय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तपाईंका अत्तरहरूका सुबास्‍ना सुगन्धित छ; अत्तर खन्याइएको बास्‍नाजस्तै तपाईंको नाम सुगन्धित छ। यसैकारण कन्याहरूले तपाईंलाई प्रेम गर्छन् भनेर अचम्म मान्‍नुपर्दैन!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मलाई तपाईंसित लैजानुहोस्—हामी हतार गरौँ! राजाले मलाई आफ्ना भित्री कोठामा ल्याऊन्। तिमीमा हामी रमाउनेछौँ, र आनन्द गर्नेछौँ; दाखमद्यभन्दा बढी तिम्रो प्रेमको प्रशंसा हामी गर्नेछौँ। तपाईंको प्रशंसा गरेर तिनीहरूले कति उचित गर्छन्!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यरूशलेमका छोरीहरू हो, म काली वर्णकी भए तापनि हिस्सी परेकी छु; केदारका पालहरूजस्तै, सोलोमनको पालका पर्दाजस्तै।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काली भएकीले छक्‍क परेर मलाई नहेर; किनकि चर्को घामले डढेर म यस्ती भएकी हुँ। मेरी आमाका छोराहरू मसित रिसाएकाले मलाई तिनीहरूले दाखबारीको हेरचाह गर्ने जिम्मा दिए; तर मैले आफ्नै दाखबारीचाहिँ बेवास्ता गर्नुपर्‍यो।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मेरा प्रियतम, जसलाई म प्रेम गर्दछु, मलाई बताइदिनुहोस्; तपाईंले आफ्ना भेडाबाख्राहरू कहाँ चराउनुहुन्छ, मध्यदिनमा तिनीहरूलाई कहाँ विश्राम गराउनुहुन्छ, तपाईंका साथीहरूका बगालहरूका छेउमा म किन अनुहार छोपेकी स्त्रीझैँ बनूँ?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स्त्रीहरूमा सबैभन्दा सुन्दरी, तिमी त्यो जान्दिनौ भने, भेडाबाख्राका पाइलाहरू पहिल्‍याउँदै जाऊ, र गोठालाहरूका पालहरूको छेउमै आफ्ना बाख्राका पाठाहरूलाई चराऊ।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मेरी प्रिय, म तिमीलाई फारोको रथमा नारिएकी घोडीसित तुलना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तिम्रा गाला कानका झुम्काले, र तिम्रो गला रत्न जडेको हारले सुन्दर देखिन्छन्।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हामी तिम्रा लागि चाँदीका दाना जडिएका सुनका लुर्कनहरू बनाउनेछौँ।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महाराजा आफ्नो भोजका टेबुलमा बस्‍नुहुँदा, मेरो अत्तरको सुबास्‍ना फैलिन्छ।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मेरा प्रियतम, मेरा निम्ति मूर्रको थैलीजस्तै हुनुहुन्छ, जो मेरा छातीको बीचमा ढल्कनुहुन्छ।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प्रेमी, मेरा निम्ति एन-गदीका दाखबारीहरूमा फुल्ने मेहदी फूलको गुच्छाझैँ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मेरी प्रियसी, तिमी कत्ति सुन्दरी छ्यौ, ओह, कत्ति सुन्दरी! तिम्रा आँखाहरू ढुकुरजस्तै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मेरा प्रियतम, तपाईं कत्ति सुन्दर हुनुहुन्छ! कत्ति सुन्दर हुनुहुन्छ! हाम्रो ओछ्यान लहलहाउँदो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हाम्रा घरका दलिनहरू देवदारुका छन्; अनि सल्‍ला रूखका छाना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त शारोनको गुलाफ, बेँसीहरूको लिली फूल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युवतीहरूका बीचमा मेरी प्रिय काँडाहरू बीचको लिली फूलझैँ 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युवकहरूका बीचमा मेरा प्रिय, जङ्गलका रूखहरूका बीचमा स्याउको बोटजस्तै हुनुहुन्छ। उहाँका छायामुनि बस्दा मलाई आनन्द लाग्दछ; अनि उहाँको फल मलाई साह्रै मिठो लाग्छ।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मलाई महाभोजको कोठामा लैजानुभयो; र ममाथि उहाँको झण्डाचाहिँ उहाँको प्रेम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प्रेम रोगले गर्दा म शिथिल भएकी छु, यसकारण मलाई किसमिस खुवाएर बलियो बनाउनुहोस्; स्याउ दिएर ताजा पार्नुहोस्!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उहाँको देब्रे हात मेरो शिरमुनि छ, र दाहिने हातले मलाई अँगालो हाल्नुभएको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यरूशलेमका छोरीहरू हो, म तिमीहरूलाई मैदानका मुडुली मृगीहरू र हरिणीहरूको नाममा शपथ खुवाएर आज्ञा गर्छु; उचित समय नभएसम्म प्रेमलाई नजगाओ, अथवा नबिउँझाओ!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सुन, मेरा प्रियतम! हेर, उहाँ आउँदैहुनुहुन्छ; पर्वतहरूलाई पार गर्दै, डाँडाहरूमाथि फड्को मार्दै, उहाँ आउँदैहुनुहुन्छ!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मेरा प्रिय एक मृगझैँ, अथवा जवान जरायोझैँ हुनुहुन्छ। हेर, उहाँ हाम्रा पर्खालको पछिल्तिर उभिनुभएको छ; झ्यालहरूबाट हेर्दै हुनुहुन्छ; अनि आँखीझ्याल भित्रबाट चियाउँदै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प्रियले बोल्नुभयो र मलाई भन्‍नुभयो, “हे मेरी प्रियसी उठ, हे मेरी सुन्दरी, मसित आऊ!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हिउँद बित्यो, वर्षा पनि सकियो।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पृथ्वीमा फूलहरू देखा परेका छन्; गीत गाउने समय आएको छ। हाम्रो भूमिमा ढुकुरहरू कुर्लेको सोर सुनिन्छ।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अञ्जीरको बोटमा फलहरू फल्न थाल्यो; दाखले त फुलेर बास्‍ना फैलाउन थाल्यो। उठ, आऊ, मेरी प्रिय, हे मेरी सुन्दरी, मसित आऊ!”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चट्टानका चिराहरूमा, भिरपहराका गुप्‍त ठाउँहरूमा, लुकेर बसेकी मेरी ढुकुर; मलाई तिम्रो अनुहार देखाऊ! तिम्रो सोर सुन्‍न पाऊँ; किनकि तिम्रो सोर मिठो छ; र तिम्रो मुहार सुन्दर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हाम्रा निम्ति फ्याउराहरू समातिदेऊ; साना फ्याउराहरू, जसले दाखबारीमा फूलहरू फुलेका बेला हाम्रा दाखबारीहरू नाश पार्दछन्।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मेरा प्रिय मेरै हुनुहुन्छ, र म उहाँकी हुँ; उहाँ लिली फूलहरूका बीचमा टहल्नुहुन्छ।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जबसम्म बिहान हुँदैन, र छायाहरू हराउँदैनन्, हे मेरा प्रियतम, फर्कनुहोस्; र मृगझैँ, अथवा भिरालो डाँडाहरूमाथि हुने घोर्ले जरायोझैँ हुनुहोस्!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रातभरि मैले मेरो ओछ्यानमा मेरा हृदयको प्रेमीलाई खोजेँ; मैले उहाँको खोजी गरेँ, तर उहाँलाई भेट्टाइनँ।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अब म उठेर सहरतिर जानेछु, गल्‍ली र चोकहरूहुँदो; मेरा हृदयको प्रेमीलाई खोज्नेछु। मैले उहाँलाई खोजेँ, तर उहाँलाई भेट्टाइनँ।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सहरमा घुम्‍दै गरेका पहरेदारहरूले मलाई भेट्टाए; मैले सोधेँ, “तपाईंहरूले मेरा हृदयको प्रेमीलाई देख्नुभयो?”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तिनीहरूबाट केही पर मात्र के गएको थिएँ; मैले मेरा हृदयको प्रेमीलाई फेला पारेँ। मैले उहाँलाई च्याप्पै समातेँ र कतै जान दिइनँ, मेरी आमाको घरमा, मलाई जन्माउने मेरी आमाको कोठामा नपुगुन्जेल सँगै लिएर आएँ।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यरूशलेमका छोरीहरू हो, म तिमीहरूलाई मैदानका मुडुली मृगीहरू र हरिणीहरूको नाममा शपथ खुवाएर आज्ञा गर्छु: उचित समय नभएसम्म प्रेमलाई नजगाओ, अथवा नबिउँझाओ।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व्यापारीहरूका सबै मसलाहरूबाट बनिएका धूप र मूर्रको सुगन्धले धुवाँको मुस्लोजस्तै, उजाडस्थानबाट माथि आइरहेका को हुन्?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हेर, सोलोमनको सवारी पालकी; इस्राएलका सुयोग्य, साठी जना योद्धाहरूको सुरक्षामा आइरहेका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सबैले तरवार भिरेका छन्, सबै जना युद्धकलामा पोख्त छन्; रातको हरेक खतरादेखि बचाउन, हरेकले आफ्ना कम्मरमा तरवार भिरेका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सोलोमन राजाले आफ्नो निम्ति त्यो पालकी बनाएका हुन्; त्यो लेबनानको काठले बनिएको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 डण्डाहरू चाँदीले, र आधार सुनले बनिएका छन्। त्यसको आसन बैजनी लुगाले सजाइएको छ। अनि भित्री भागमा चाहिँ प्रेमसाथ यरूशलेमका छोरीहरूले बुट्टा भरेका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सियोनका छोरीहरू हो, बाहिर आओ, सोलोमन राजाले मुकुट पहिरेका हेर; त्यो त्यही मुकुट हो, जुन तिनकी आमाले तिनको विवाहको दिनमा, तिनको हृदय आनन्दले पूर्ण भएको दिनमा, तिनको शिरमा लगाइदिएकी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मेरी प्रियसी, तिमी कत्ति सुन्दरी छौ, ओह, कत्ति सुन्दरी! घुम्टोभित्र तिम्रा आँखाहरू ढुकुरजस्तै छन्। तिम्रा केश गिलाद डाँडाबाट ओरालो झरेको बाख्राको बगालजस्तै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तिम्रा दाँतहरू भर्खर ऊन कत्रेर नुहाएर उकालो लागेका भेडाहरूको बगालजस्तै छन्। हरेकका जुम्ल्याहा छन्; कुनै पनि एकलो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तिम्रा ओठ राता रिबनझैँ छन्; तिम्रो मुख कत्ति सुन्दर छ। घुम्टोभित्र लुकेको तिम्रो गाला दुई फ्याक पारेको अनारझैँ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गला दावीदको धरहराजस्तै छ, जो ढुङ्गैढुङ्गाले मिलाएर बनाइएको थियो; त्यसमा हजार वटा ढालहरू झुण्ड्याइएका छन्। ती सबै वीर योद्धाहरूका ढाल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तिम्रा दुई स्तन जुम्ल्याहा पाठाजस्तै छन्, मृगीका दुई पाठाजस्तै, जो लिली फूलहरूको बीचमा चर्दछन्।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जबसम्म बिहान हुँदैन, र अन्धकार हराउँदैन; म मूर्र भएको पहाड र धूपको डाँडामा जानेछु।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मेरी मायालु, तिमी असाध्यै सुन्दरी छ्यौ; तिमीमा कुनै खोट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मेरी दुलही, मसित लेबनानबाट आऊ, लेबनानबाट मसित आऊ! अमानाको शिखरबाट, सेनीर र हेर्मोनका टाकुराबाट, सिंहका गुफाबाट र चितुवाका पहाडी ओडारबाट तल आऊ।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मेरी प्रिय, मेरी दुलही, तिमीले मेरो हृदय चोरेकी छ्यौ; तिम्रा आँखाको एक नजरले, तिम्रो हारको एउटा रत्नले तिमीले मेरो हृदय चोरेकी छ्यौ।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तिम्रो प्रेम कति आनन्दमय छ, मेरी प्रिय, मेरी दुलही! तिम्रो प्रेम दाखमद्यभन्दा धेरै उत्तम छ! अनि तिम्रो अत्तरको बास्‍नाचाहिँ अरू मसलाभन्दा धेरै सुगन्धित 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मेरी दुलही, तिम्रा ओठबाट मौरीका चाकाको मिठास चुहुन्छ; तिम्रो जिब्रोमुनि दूध र मह छन्। अनि तिम्रा वस्त्रहरूको बास्‍नाचाहिँ लेबनानको बास्‍नाझैँ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मेरी प्रिय, मेरी दुलही, तिमी बन्द गरी राखिएको बगैँचाझैँ छ्यौ; तिमी छोपिएको पानीको मूल, मोहर लगाएर बन्द राखेको पानीको मुहानझैँ छ्यौ।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तिम्रा बोटहरू अनारको बगैँचाजस्तै छन्; जसमा उत्तम फलहरू, मेहदी र जटामसीको बगैँचा;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जटामसी र केशर, बोझो र दालचिनी, सबै प्रकारका सुगन्धित धूपका रूखहरू, मूर्र र चन्दन अनि सर्वोत्तम मसालाहरूले भरिभराउ बगैँचा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 बगैँचाको मुहान, लेबनानका पहाडी क्षेत्रबाट बगेर आउने पानीको मुहान हौ।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उत्तरको बतास, जाग्! हे दक्षिणको बतास, आइज! मेरो बगैँचाबाट भएर बहिदे, ताकि यसको बास्‍ना चारैतिर फैलियोस्। मेरा प्रिय आफ्नो बगैँचामा आऊन्, र त्यहाँका उत्तम फलहरू चाखून्!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मेरी प्रिय, मेरी दुलही, म मेरो बगैँचामा आएको छु; मैले आफ्नो मूर्र मसलाहरूसहित बटुलेको छु। मैले मेरो महको चाका र मेरो मह खाएको छु, मैले मेरो दाखमद्य र मेरो दूध पिएको छु। हे मित्रहरू हो, खाओ र पिओ; प्रेमीहरू हो, अघाउन्जेल पिओ।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 सुतेँ, तर मेरो हृदय जागै रह्‍यो; सुन! मेरा प्रियले ढोका ढकढकाउँदै हुनुहुन्छः “मेरी प्रेमी, मेरी प्रिय, मेरो निम्ति ढोका खोलिदेऊ; मेरी ढुकुर, मेरी निष्खोट सुन्दरी, मेरो शिर शीतले भिजेको छ; रातको शितले मेरो कपाल भिजेको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मेरो वस्त्र फुकालीसकेकी छु— के मैले त्यो फेरि लगाउनू? मैले मेरा खुट्टा धोएकी छु— के मैले ती फेरि मैला बनाउनू?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प्रियले ढोका खोल्न चेपबाट हात भित्र छिराउँदा, उहाँको निम्ति मेरो मुटु धड्कन लाग्यो।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प्रियको निम्ति ढोका खोल्न म उठेँ, मेरो हात र औँलाहरूबाट मूर्र चुहुँदैथियो; र मेरा औँलाहरूबाट ढोका समात्ने ठाउँमा मूर्र चुहियो।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मेरा प्रियको निम्ति ढोका खोलेँ, तर मेरा प्रिय हिँडिसक्नुभएछ; उहाँ गइसक्नुभएछ। उहाँको बिदाइमा मेरो हृदय खिन्‍न भयो। मैले उहाँलाई खोजेँ, तर भेट्टाइनँ। मैले उहाँलाई बोलाएँ, तर उहाँले केही जवाफ दिनुभएन।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सहरमा गस्ती गरिरहेका पहरेदारहरूले मलाई भेट्टाए। अनि तिनीहरूले मलाई हिर्काए र घाइते पारिदिए; ती पर्खालहरूका पहरेदारहरूले मेरो खास्टो खोसेर लगे!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यरूशलेमका छोरीहरू हो, म तिमीहरूलाई अनुरोध गर्दछु— यदि तिमीहरूले मेरा प्रियलाई भेट्टायौ भने, उहाँलाई के भनौला? म प्रेमले पागल भइसकेकी छु भनेर भनिदेओ।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नारीहरूमध्ये परमसुन्दरी, तिम्रा प्रिय कसरी अरूहरूभन्दा असल छन्? तिम्रा प्रियचाहिँ कसरी अरूहरूभन्दा असल छन्, र तिमी हामीलाई यसरी आग्रह गर्दछ्यौ?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यरूशलेमका छोरीहरू हो, दश हजारमध्ये पनि मेरा प्रेमी श्रेष्‍ठ, उज्ज्वल र रातो-पिरो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शिर निखुर सुनको छ; उहाँको केश घुम्रिएको र कागझैँ कालो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आँखाहरू पानीका जलकुण्डको छेउमा बसेका ढुकुरहरूजस्ता, दूधले पखालिएको, बहुमूल्य पत्थर जडिएका जस्ता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उहाँका गाला सुगन्ध फैलाउने मसलाहरूका ड्याङझैँ छन्। उहाँका ओठ मूर्र चुहाउने लिली फूलसमान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उहाँका पाखुरा पीतमणि जडेका सुनका डण्डाजस्तै छन्। शरीर नीलमणि जडेको चिल्‍लो, टल्कने हस्तीदन्तझैँ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उहाँका गोडा निखुर सुनको जगमा बसालिएका सिङ्गमरमरका खम्बा हुन्। उहाँको रूप लेबनानका उत्तम देवदारुजस्तै देखिन्छ।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मुख मिठासपूर्ण छ; उहाँ सम्पूर्ण रूपले सुन्दर हुनुहुन्छ। उहाँ नै मेरा प्रिय, मेरा मित्र हुनुहुन्छ, हे यरूशलेमका छोरीहरू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नारीहरूमा परमसुन्दरी, तिम्रा प्रिय कहाँ गएका छन्? तिनी कुन बाटोतिर गएका छन्, हामीलाई भन, ताकि हामी पनि तिमीसँगै तिनलाई खोज्जौँ?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प्रिय आफ्नो बगैँचामा, मसलाहरूको ड्याङहरूमा, त्यहाँ टहल्न र लिली फूल टिप्नलाई जानुभएको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मेरा प्रियकी हुँ, र मेरा प्रिय मेरै हुनुहुन्छ; उहाँ लिली फूलहरूका बीचमा टहल्नुहुन्छ।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मेरी प्रिय, तिमी तिर्सा सहरजस्तै सुन्दरी, र यरूशलेमजस्तै राम्री छ्यौ; आफ्ना झण्डा लिएर हिँड्ने सेनाझैँ गौरवशाली छ्यौ।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तिम्रा आँखाहरू मबाट हटाऊ; तिनले मलाई व्याकुल पार्दछन्, तिम्रा कपाल गिलाद डाँडाबाट ओरालो लागेका बाख्राहरूको बगालसरह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तिम्रा दाँतहरू नुहाएर उकालो लागेका भेडाहरूको बगालजस्तै छन्। हरेकका जुम्ल्याहा छन्, कुनै पनि एकलो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घुम्टोभित्र लुकेका तिम्रा दुई गाला दुई फ्याक पारेका अनारझैँ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चाहे साठी वटा रानीहरू होऊन्, चाहे असीवटा उपपत्नीहरू, चाहे अनगन्ती कन्ये केटीहरू होऊन्;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मेरी ढुकुर, मेरी सर्वश्रेष्‍ठ, तिनी विशेष छिन्; तिनकी आमाकी एउटी मात्र, मनपर्दो सन्तान हुन्। कन्याहरूले तिनलाई देखे, र तिनलाई आशिषित भने; रानीहरू र उपपत्नीहरूले तिनको प्रशंसा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चन्द्रमाझैँ स्वच्छ, सूर्यझैँ उज्ज्वल, झण्डा फहराउने प्रतापी सेनाझैँ, प्रभातजस्तो देखा पर्ने ऊनी को हुन्?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बदामका बोटहरू भएका बेँसीतिर नयाँ पालुवा लागे कि, दाखको बोटमा कोपिला लागेको छ कि छैन, वा अनारको फूल फुलेको छ कि छैन भनेर म तल हेर्न गएँ।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थाहा पाउनुअगि मेरा प्रजाका राजकीय रथमा सवार हुन मलाई मेरो इच्छाले पुर्‍याइसकेको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शूलम्मी, फर्केर आऊ, फर्केर आऊ, फर्केर आऊ, फर्केर आऊ, र हामी तिमीलाई एक टक लगाएर हेरिरहन सकौँ! महानोमको नाच हेरेझैँ किन तिमीहरू शूलम्मीलाई एक टक लगाएर हेर्न रहर गर्छौ?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राजकुमारकी छोरी, चप्पल लगाइएका तिम्रा पाउ कत्ति सुन्दर छन्! तिम्रा तिघ्राहरूका आकार शिल्पकारका हातले बनाइएका रत्नजस्तै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तिम्रो नाभी गोलो प्यालाजस्तै छ, जसमा मिसाएका दाखमद्यको अभाव कहिल्यै हुँदैन। तिम्रो कम्मर लिली फूलले घेरेको गहुँको थुप्रोजस्तै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तिम्रा दुई स्तन जुम्ल्याहा पाठाजस्तै छन्, मृगीका दुई पाठाजस्तै।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गला हस्तीदन्तको धरहराजस्तै छ। तिम्रा आँखा बाथ-रब्बीमको छेउको हेश्बोनका पोखरीजस्तै छन्, तिम्रो नाक दमस्कसतिर हेरिराखेको लेबनानको धरहराजस्तै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तिम्रो शिर कर्मेल पर्वतजस्तै मुकुट पहिरिएको देखिन्छ। तिम्रो कपाल हातले बुनेका राजकीय वस्त्रसमान छ; त्यसका चुल्ठाले राजालाई मोहित पारेको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प्रिय, आनन्दले पूर्ण, र मनलाई खुशी पार्ने तिमी बिछट्टै राम्री छ्यौ!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तिम्रो शारीरिक कद खजूरको रूखझैँ छ, र तिम्रा स्तनहरू फलका झुप्पाहरूजस्ता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भनेँ, “म खजूरको रूखमा चढ्नेछु; म त्यसका फल समात्नेछु।” तिम्रा स्तनहरू अङ्‌गुरका झुप्पाहरूजस्तै होऊन्, तिम्रो सासको बास्‍ना स्याउका बास्‍नाझैँ,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 तिम्रो मुख उत्तम दाखमद्यझैँ मगमगाऊन्। ओठ र दाँतबाट सलल बग्दै दाखमद्य सीधै मेरा प्रेमीकहाँ पुगोस्।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मेरा प्रियकी हुँ, र उहाँले मेरो तिर्सना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मेरा प्रिय, आउनुहोस्! हामी खेतबारीतिर जाऔँ; गाउँहरूमा हामी रात बिताऔँ।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दाखमा कोपिला लाग्यो कि, तिनमा फूल फुल्यो कि, अनारहरूमा फूल फुल्यो कि, भनेर हेर्न हामी बिहानै दाखबारीमा जाऔँ— त्यहाँ म तपाईंलाई मेरो प्रेम प्रकट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दूधेफलले बास्‍ना दिँदैछ, मैले तपाईंको निम्ति जम्मा गरेका हरेक स्वादिष्‍ठ, नयाँ र पुराना फलहरू, हाम्रा ढोकामा तयार छन्, हे मेरा प्रिय।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यदि तपाईं मेरी आमाको दूध खाएर हुर्केको, मेरा दाजुभाइझैँ हुनुहुँदो हो त! तपाईंलाई बाहिर भेट्दा म म्वाइँ खानेथिएँ, र कसैले मेरो निन्दा गर्ने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तपाईंलाई डोर्‍याएर म मेरी आमाको घरमा ल्याउनेथिएँ— जुन आमाले मलाई शिक्षा दिएकी छन्। म तपाईंलाई मसाला मिसाएको दाखमद्य, मेरा अनारका रस पिउन दिनेथिएँ।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देब्रे हात मेरो शिरमुनि छ, र दाहिने हातले मलाई अँगालो हाल्नुभएको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यरूशलेमका छोरीहरू हो, म तिमीहरूलाई शपथ खुवाएर आज्ञा गर्छु: उचित समय नभएसम्म प्रेमलाई नजगाओ अथवा नबिउँझाओ।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आफ्ना प्रेमीसित अडेसिएर उजाडस्थानबाट आउँदैगरेका यिनी को हुन्? स्याउको रूखमुनि मैले तपाईंलाई जगाएँ; त्यहीँ तपाईंकी आमाले तपाईंलाई गर्भधारण गरेकी थिइन्; त्यहीँ नै तिनले सुत्केरी व्यथा लागेर तपाईंलाई जन्म दिएकी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मलाई तपाईंका हृदयमा छापझैँ राख्नुहोस्, तपाईंका पाखुरामा छापझैँ लगाउनुहोस्; किनकि प्रेम मृत्युसमान प्रबल हुँदछ; यसको तिर्सना चिहानझैँ कठोर हुन्छ। यो दन्कने आगोसमान दन्कन्छ, यो शक्तिशाली ज्वाला 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उर्लेको पानीले पनि प्रेमलाई निभाउन सक्दैन; नदीले पनि त्यसलाई बगाउन सक्दैन। यदि मानिसले प्रेमको निम्ति आफ्नो घरको सारा धनसम्पत्ति दिइहाले तापनि यो पूर्ण अवहेलना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हाम्री एउटी जवान बहिनी छिन्, जसका छाती उठेका छैनन्। उनको विवाहको लागि कोही माग्न आएको दिनमा, आफ्नी बहिनीको लागि हामी के गरौँ?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ऊ पर्खाल भए त, हामी ऊमाथि चाँदीका बुर्जा बनाउने थियौँ। यदि ऊ ढोका हुँदो हो त, हामी देवदारुका फल्याकले बारेर बन्द गर्ने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एक पर्खाल हुँ, र मेरा स्तनहरू धरहराहरूजस्तै छन्। यसरी उहाँका नजरमा म सन्तुष्‍टि तुल्याउने ठहरिएकी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बाल-हामोनमा सोलोमनको एउटा दाखबारी थियो; आफ्नो दाखबारी मोहीहरूलाई दिए। हरेकले दाखबारीका फलको सट्टामा हजार सेकेल चाँदी ल्याउनुपर्थ्यो।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मेरो दाखबारी, जो मेरै अधिकार हो; हे सोलोमन, ती हजार सेकेल तपाईंकै निम्ति हुन्, र दुई सय ती फलफूल रेखदेख गर्नेहरूका निम्ति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तिमी, जो दाखबारीमा आफ्ना मित्रहरूका साथमा बास गर्दछौ, तिम्रो सोरलाई सुन्‍न देऊ!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प्रेमी, बाहिर आउनुहोस्, र सुगन्धित मसलाले भरिएका पर्वतहरूमा हुने हरिणजस्तै अथवा जवान मृगजस्तै हुनुहोस्!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