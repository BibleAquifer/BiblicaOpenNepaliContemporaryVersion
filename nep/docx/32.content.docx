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Jonah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याहवेहको यो वचन अमित्तैका छोरो योनाकहाँ आयो: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“त्यो ठूलो सहर निनवेमा जा, र त्यसको विरुद्धमा प्रचार गर्; किनकि त्यसको दुष्‍टता मेरो सामु आइपुगेको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योना याहवेहदेखि भाग्न विपरीत दिशा तर्शीशतिर लागे। तिनी तल जोप्पा सहरमा गए, जहाँ तिनले तर्शीशतिर जाने एउटा जहाज भेट्टाए। जहाजको भाडा तिरे, र याहवेहदेखि भाग्न तिनी जहाजमा चढेर तर्शीशतिर लागे।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याहवेहले समुद्रमा एउटा ठूलो बतास चलाइदिनुभयो; अनि यति भयानक आँधी चल्यो, कि त्यस प्रचण्ड आँधीको कारण जहाज नष्‍ट होलाझैँ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सबै नाविकहरू डराए, र हरेकले आ-आफ्ना देवतालाई पुकार्न थाले। अनि तिनीहरूले जहाजलाई हलुङ्गो पार्न व्यापारका सरसामानहरू समुद्रमा फालिदिए। तर योनाचाहिँ जहाजको तल्‍लो तलामा गएका थिए, जहाँ तिनी ढल्के, र तिनी मस्त निद्रामा परे।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जहाजको कप्‍तान तिनीकहाँ गएर भने, “तिमी कसरी सुत्न सकिरहेका छौ? उठ, आफ्ना ईश्‍वरलाई पुकार! सायद उहाँले हाम्रो ख्याल राख्नुहुनेछ, र हामी नष्‍ट हुनेछैनौँ।”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तब नाविकहरूले एक-अर्कालाई भने, “आउनुहोस्, हामी चिट्ठा हालौँ र यस विपत्तिको जिम्मेवार कोचाहिँ रहेछ भनेर पत्ता लगाऔँ।” तब तिनीहरूले चिट्ठा हाले, र त्यो चिट्ठा योनाको नाममा पर्‍यो।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त्यसपछि तिनीहरूले तिनलाई सोधे, “हामीलाई भन, हामीमाथि आएका यी सबै विपत्तिको जिम्मेवार को हो? तिमी के काम गर्छौ? तिमी कहाँबाट आएका हौ? तिम्रो देश कुन हो? तिमी कुन जातिका हौ?”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तिनले जवाफ दिए, “म एक हिब्रू हुँ, र याहवेह स्वर्गका परमेश्‍वरको आराधना गर्दछु, जसले समुद्र र जमिन दुवै बनाउनुभयो।”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 कुराले तिनीहरू धेरै भयभीत भए, र तिनीहरूले तिनलाई सोधे, “तिमीले किन यसो गर्‍यौ?” (तिनले अगि नै यो कुरा भनिसकेको हुनाले तिनी याहवेहदेखि भागिरहेका छन् भन्‍ने कुरा तिनीहरूले थाहा पाए।)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समुद्रका छालहरूले झन्-झन् भयानक रूप लिँदैथिए। यसकारण तिनीहरूले तिनलाई सोधे, “यस समुद्रलाई शान्त बनाउनका निम्ति हामीले तिमीलाई के गरौँ त?”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तिनले जवाफ दिए, “मलाई उचालेर समुद्रमा फ्याँकिदिनुहोस्! तब यो प्रचण्ड आँधी शान्त हुनेछ। म जान्दछु, यो ठूलो आँधी मेरो दोषको कारणले तपाईंहरूमाथि आएको हो।”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तरै पनि मानिसहरूले जहाजलाई किनारसम्म पुर्‍याउनलाई सकेसम्म धेरै कोसिस गरे, तर तिनीहरूले सकेनन्; किनकि समुद्र झन्-झन् उग्र हुँदैथियो।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त्यसपछि तिनीहरूले याहवेहलाई पुकारे, “हे याहवेह, यो मानिसको प्राणको कारण दया गरी हामीलाई नष्‍ट हुन नदिनुहोस्। एक निर्दोष मानिसको हत्याको निम्ति हामीलाई जिम्मेवार नठहराउनुहोस्; किनकि हे याहवेह, तपाईंलाई जस्तो उचित लाग्यो, त्यही गर्नुभएको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त्यसपछि तिनीहरूले योनालाई उचालेर जहाजबाट समुद्रमा फालिदिए, तब उर्लिएर आएको समुद्र शान्त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यो कुरा देखेर मानिसहरू याहवेहसित साह्रै डराए, र तिनीहरूले याहवेहलाई बलिदान चढाए र उहाँलाई भाकल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तब याहवेहले योनालाई निल्नलाई एउटा विशाल माछालाई पठाउनुभयो; अनि योना माछाको पेटभित्र तीन दिन र तीन रातसम्म रहिरहे।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Jonah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योनाले माछाको पेटभित्रबाट याहवेह आफ्ना परमेश्‍वरलाई प्रार्थना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तिनले यसरी याहवेहसँग प्रार्थना गरेर भने: “मेरो सङ्कष्‍टको समयमा मैले याहवेहलाई पुकारेँ, र उहाँले मलाई जवाफ दिनुभयो। मृतकहरूको गहिरो पातालबाट मैले सहायताको निम्ति पुकारेँ; अनि तपाईंले मेरो क्रन्दन सुन्‍नुभयो।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तपाईंले मलाई समुद्रको गहिराइमा फालिदिनुभयो, समुद्रको मुटुभित्र म डुबेँ; अनि पानीका छालहरूले मलाई घेरे; अनि तपाईंका पानीका छालहरू र लहरहरू ममाथि उर्लेर आए।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भनेँ, ‘म तपाईंको दृष्‍टिबाट निकालिएको छु; तापनि म फेरि पनि तपाईंको पवित्र मन्दिरतिर हेर्नेछु।’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डुबाउने पानीले मलाई भयभीत तुल्याए, र समुद्रको गहिराइले मलाई चारैतिर घेरेका थिए; समुद्रका झारहरू मेरो टाउकोमा बेह्रिएका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डुबेर तल पर्वतहरूका फेदसम्मै पुगेँ; पृथ्वीले मलाई सदाको निम्ति थुनिदियो। तर पनि तपाईंले, हे याहवेह मेरा परमेश्‍वर, मेरो प्राणलाई खाल्डोबाट निकालेर ल्याउनुभयो।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“जब मेरो प्राण जानै लागेको थियो, हे याहवेह, मैले तपाईंलाई सम्झेँ; अनि मेरो प्रार्थना तपाईंकहाँ, तपाईंको पवित्र मन्दिरसम्म पुग्यो।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“जजसले व्यर्थका मूर्तिहरूमा भरोसा गर्छन्, तिनीहरू परमेश्‍वरको अचुक प्रेमबाट टाढा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म धन्यवादको स्तुतिसहित तपाईंलाई बलिदान चढाउनेछु। मैले जे भाकल गरेको छु, त्यो म पूरा गर्नेछु। म भन्‍नेछु, ‘उद्धार याहवेहबाट नै आउँछ।’ 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याहवेहले माछालाई आज्ञा दिनुभयो र त्यसले योनालाई सुक्खा जमिनमा उकेलिदियो।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Jonah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त्यसपछि याहवेहको वचन दोस्रो पटक योनाकहाँ आयो: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“त्यो ठूलो सहर निनवेमा जा, र मैले तँलाई दिएको सन्देश जे छ, त्यसलाई घोषणा गर्।”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योनाले याहवेहको वचन पालन गरेर निनवेमा गए। निनवे एक ठूलो सहर थियो; यस सहरलाई पार गर्नलाई तीन दिन लाग्थ्यो।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योना सहरभित्र पसेर एक दिनको बाटोसम्म यात्रा गरेपछि तिनले परमेश्‍वरको सन्देश घोषणा गर्न सुरु गरे: “अब चालीस दिनमा निनवे सहर नष्‍ट पारिनेछ।”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निनवेका मानिसहरूले परमेश्‍वरको सन्देशलाई विश्‍वास गरे। तिनीहरूले उपवासको घोषणा गरे; अनि सानादेखि ठूलासम्म सबैले भाङ्ग्रा लगाए।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जब यो खबर निनवेका राजाकहाँ पुग्यो, तब तिनी आफ्नो सिंहासनबाट उठे; आफ्नो राजकीय पोशाक फुकाले र भाङ्ग्रा ओढेर खरानीमा बसे।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त्यसपछि राजाले निनवेमा यस्तो घोषणा जारी गरे: राजा र तिनका अधिकारीहरूका उर्दीअनुसार: “मानिस वा पशुप्राणी, गाईबस्तु वा भेडाबाख्रा, कसैले पनि केही खानेकुरा नचाखोस्; तिनीहरूलाई खान वा पिउन नदिइयोस्।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मानिस र पशुप्राणीहरू सबैले भाङ्ग्रा ओढून्, र तुरुन्तै सबैले परमेश्‍वरलाई पुकारून्। तिनीहरूले आफ्ना दुष्‍ट चालहरू छोडून् र आफ्ना हिंसा त्यागून्।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कसले जान्दछ? हामी नाश नहोऔँ भनी परमेश्‍वरले अझै पनि आफ्नो मन बदल्नुहुन्छ, वा दयाले भरिएर आफ्नो भयङ्कर क्रोधबाट फर्कनुहोला कि।”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जब परमेश्‍वरले तिनीहरूले गरेका काम र तिनीहरू आफ्ना दुष्‍ट चालहरूबाट फर्केको देख्नुभयो, तब उहाँ दयाले भरिनुभयो र उहाँले दिनुभएको सर्वनाशको धम्की तिनीहरूमाथि ल्याउनुभएन।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Jonah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तर योनालाई यो कुरा एकदमै गलत लाग्यो र तिनी साह्रै रिसाए।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तिनले याहवेहलाई यसरी प्रार्थना गरे, “हे याहवेह, म घरमा हुँदा नै मैले यो कुरा भनेको थिइनँ र? त्यसैले म तर्शीशतिर भागेर जान हतारिएको थिएँ। मलाई थाहा थियो, कि तपाईं अनुग्रहकारी, दयालु, रिसाउनमा ढिलो र प्रेममा भरिपूर्ण परमेश्‍वर हुनुहुन्छ, जो विपत्ति पठाउनुहुँदा खुशी हुनुहुन्‍न।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अब, हे याहवेह, मेरो प्राण लिनुहोस्; किनकि मेरा निम्ति बाँच्नुभन्दा त बरु मर्नु नै असल हुनेछ।”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याहवेहले जवाफ दिनुभयो, “के तँलाई रिसाउने कुनै अधिकार छ?”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योना बाहिर निस्के, र सहरको पूर्वको एउटा ठाउँमा गएर बसे। त्यहाँ तिनले एउटा छाप्रो बनाए र त्यसको छायामा बसे; अनि सहरलाई के हुँदोरहेछ भनी हेर्नलाई पर्खिबसे।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त्यसपछि याहवेह परमेश्‍वरले एउटा पातैपातको बोटलाई उमार्नुभयो, ताकि योनाको शिरमाथि छाया होस् र आराम मिलोस्, र योना त्यो बोट देखेर अत्यन्तै खुशी भए।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अर्को दिन बिहानै परमेश्‍वरले एउटा किरा पठाउनुभयो, जसले त्यो बोटलाई खाइदियो र त्यो बोट ओइलाइहाल्यो।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जब घाम उदायो, तब परमेश्‍वरले पूर्वबाट तातो हावाको बेग चलाइदिनुभयो; अनि घामको चर्को ताप योनाको थाप्लोमा पर्‍यो र तिनी मूर्च्छा परे। तिनी मर्न चाहन्थे र तिनले भने, “मेरा निम्ति बाँच्नुभन्दा बरु मर्नु नै असल हुनेछ।”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परमेश्‍वरले योनालाई भन्‍नुभयो, “के तँलाई त्यो बोटको बारेमा रिसाउने अधिकार छ?” तिनले भने, “मलाई अधिकार छ। मलाई यतिसम्म रिस उठेको छ, कि म मरेको भए पनि हुन्थ्यो।”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याहवेहले भन्‍नुभयो, “तैँले यस बोटको बारेमा चिन्ता गरिराखेको छस्, जसलाई न तैँले बढाउन हेरचाह गरिस्, न त तैँले यसलाई उमारेको होस्। यो बोट एकै रातमा उम्रेर बढ्यो र एकै रातमा नष्‍ट पनि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के मलाई त्यो ठूलो सहर निनवेको चिन्ता हुँदैन? जहाँ एक लाख बीस हजारभन्दा बढी मानिसहरू छन्, जसले आफ्नो दाहिने र देब्रे हात छुट्ट्याउन सक्दैनन्, र त्यहाँ धेरै पशुहरू पनि छन्।”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