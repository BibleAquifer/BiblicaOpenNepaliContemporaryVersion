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Biblica Open Nepali Contemporary Version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Biblica Open Nepali Contemporary Version</w:t>
      </w:r>
      <w:r>
        <w:rPr>
          <w:lang w:val="ne_NP" w:bidi="ne_NP"/>
        </w:rPr>
        <w:t xml:space="preserve"> (Nepali) is based on: </w:t>
      </w:r>
      <w:r>
        <w:rPr>
          <w:lang w:val="ne_NP" w:bidi="ne_NP"/>
        </w:rPr>
        <w:t>Biblica® Open Nepali Contemporary Version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Biblica</w:t>
        </w:r>
      </w:hyperlink>
      <w:r>
        <w:rPr>
          <w:lang w:val="ne_NP" w:bidi="ne_NP"/>
        </w:rPr>
        <w:t xml:space="preserve">, 2024,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Biblica Open Nepali Contemporary Version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Ecclesiastes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दावीदका पुत्र, यरूशलेमका राजा, उपदेशकका वचनहरू: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“अर्थहीन नै अर्थहीन!” उपदेशकले भन्दछन्, “पूर्ण रूपमा अर्थहीन! सबै थोक अर्थहीन हुन्।”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मानिसहरूले सूर्यमुनि गरेका सबै परिश्रमबाट तिनीहरूलाई के नै लाभ हुन्छ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पुस्ताहरू आउँछन्, र पुस्ताहरू जान्छन्; तर पृथ्वी सदासर्वदा रहिरहन्छ।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सूर्य उदाउँछ, र सूर्य अस्ताउँछ; अनि जुन ठाउँबाट उदाएको थियो फेरि हतारिँदै आफ्नै ठाउँतिर फर्किजान्छ।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बतास दक्षिणतिर बहन्छ, र फेरि उत्तरतिर फर्कन्छ; त्यो फन्को मार्दै, फेरि फन्को मार्दै फर्केर आउँछ।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सबै नदीनालाहरू बगेर समुद्रमै जान्छन्, र पनि समुद्र कहिल्यै भरिँदैन; जुन स्थानबाट ती नदीनालाहरू आउँछन्, ती फेरि त्यतैतिर फर्केर जान्छन्।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सबै थोक विरक्तलाग्दा छन्, कसैले ती वर्णन गर्न सक्दैन। देखेर आँखा कहिल्यै सन्तुष्‍ट हुँदैन; न त सुनेर कान तृप्‍त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जे भएको थियो, त्यही फेरि हुनेछ; जे गरिएको थियो, फेरि त्यही गरिनेछ; सूर्यमुनि कुनै कुरा नयाँ 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के कुनै कुरो यस्तो छ, जसबारे कसैले भन्‍न सक्छ, “हेर! योचाहिँ नयाँ कुरा हो?” त्यो धेरै पहिलेदेखि नै यहाँ थियो, हाम्रो समयभन्दा पनि धेरै पहिलेदेखि।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विगतका पुस्ताहरूलाई कसैले सम्झनेछैन, र आउनेवालाहरूलाई पनि कसैले सम्झनेछैन; त्यसपछि आउनेहरूले पनि सम्झना गर्नेछैनन्।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 उपदेशक, यरूशलेममा इस्राएलको राजा थिएँ।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आकाशमुनि जे जति गरिन्छन्, ती सबै बुद्धिद्वारा अध्ययन र अनुसन्धान गर्न भनेर मैले मेरो मनलाई लगाएँ। परमेश्‍वरले मानिस जातिलाई कति कठिन बोझ दिनुभएको छ, ताकि तिनीहरू त्यसैमा अल्झिरहून्।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सूर्यमुनि गरिने सबै काम मैले देखेको छु; ती सबै अर्थहीन हुन्, बतासलाई खेदेको जस्तो मात्र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जे बाङ्गो छ, त्यसलाई सीधा पार्न सकिँदैन; अनि जे कुरा छँदैछैन, त्यसको गन्ती हुँदैन।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मैले मनमनै भनेँ, “हेर, मभन्दा अगि यरूशलेममा राज्य गर्ने सबैले भन्दा धेरै बुद्धि मैले प्राप्‍त गरेको छु; धेरै बुद्धि र ज्ञान मैले अनुभव गरेको छु।”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तब बुद्धि के रहेछ भनी बुझ्नलाई आफ्नो मन लगाएँ; यसै गरी पागलपन र मूर्खतामा पनि; अनि यो पनि बतासलाई खेदेको जस्तो मात्र रहेछ भनी मैले जानेँ।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किनकि धेरै बुद्धिले धेरै शोक ल्याउँछ; र धेरै ज्ञानले त्यससँगै धेरै कष्‍ट पनि बढाउँछ।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Ecclesiastes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मैले मनमनमै भनेँ, “आइज, म तँलाई असल के रहेछ भनी थाहा गर्न सुख-विलासद्वारा जाँच गर्नेछु।” तर त्यो पनि अर्थहीन रहेछ भनी प्रमाणित 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मैले भनेँ, “हाँसो पागलपन हो; अनि सुख-विलासले के लाभ हुन्छ र?”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आफूलाई मनोरञ्जन गर्न मैले मद्यपान गरेँ, र मूर्खतालाई अँगालेँ—मेरो मनले अझै मलाई बुद्धिद्वारा डोर्‍याउँदैथियो। आफ्नो छोटो जीवनमा मानिसले स्वर्गमुनि के असल काम गर्नुपर्ने रहेछ भनी म जान्‍न चाहन्थेँ।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मैले ठूला-ठूला कामहरू सुरु गरेँ। मैले आफ्ना निम्ति घरहरू बनाएँ; र दाखबारी लगाएँ।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मैले बगैँचाहरू र उद्यानहरू बनाएँ, र त्यहाँ सबै किसिमका फलफूलका रूखहरू रोपेँ।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बढ्दै गरेका रूखहरूको सिँचाइ गर्नलाई मैले पानीका दहहरू बनाएँ।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मैले दास-दासीहरू किनेँ; अनि मेरा घरमा जन्मेका अन्य दासहरू पनि मसित थिए। यरूशलेममा मभन्दा अगिका सबै मानिसहरूका भन्दा पनि धेरै गाईबस्तु र भेडाबाख्राहरू मसँग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मैले आफ्ना निम्ति सुन र चाँदी, र विभिन्‍न राजाहरू र प्रान्तहरूबाट धनसम्पत्ति थुपारेँ; मैले मानिसको हृदयको आनन्दको निम्ति, गायक-गायिकाहरू र स्त्री-निवास समेत राखेँ।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 यरूशलेममा मेरो अगिका सबैभन्दा धेरै महान् भएँ। यी सबैमा मेरो बुद्धि मसँगै रहिरह्‍यो।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मेरा आँखाहरूले चाहेका कुनै पनि अभिलाषा प्राप्‍त गर्न मैले आफैँलाई इन्कार गरिनँ; मेरो हृदयलाई मोजमस्ती गर्न मैले कुनै पनि कसर बाँकी राखिनँ। मेरा सबै मेहनतमा मेरो हृदय प्रसन्‍न थियो; अनि मेरो सारा परिश्रमको फल यही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जब मैले मेरा हातहरूद्वारा गरिएका सबै कामहरू र मैले गरेका सबै परिश्रमका उपलब्धीहरूलाई विचार गरेँ; ती सबै कुराहरू अर्थहीन थिए। ती सबै कुराहरू बतासलाई खेदेको जस्तो मात्र रहेछ; सूर्यमुनि केही कुरो फाइदाको रहेनछ।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तब बुद्धि के रहेछ भनी जाँच्न मेरो सोचलाई लगाएँ; अनि यसै गरी पागलपन र मूर्खता पनि, जे जति गरिसकेका छन्; त्योभन्दा बढी राजाका उत्तराधिकारीले के गर्न सक्लान्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मैले देखेँ, मूर्खताभन्दा बुद्धि उत्तम हुँदोरहेछ, जसरी अन्धकारभन्दा उज्यालो उत्तम हुन्छ!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बुद्धिमान्‌को आँखा उसको शिरमा हुन्छ, तर मूर्खचाहिँ अँध्यारोमा हिँड्‍डुल गर्छ; तर मैले यो थाहा गरेँ कि, यी दुवैको अन्त्य एउटै हुँदोरहेछ।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तब मैले आफ्नो मनमनै विचार गरेँ, “मूर्खमाथि जे आइपर्छ, त्यस्तै ममाथि पनि हुन्छ। तब म बुद्धिमान् भएर मलाई के लाभ भयो र?” तब मैले आफ्नो मनमनै यसो भनेँ, “यो पनि अर्थहीन रहेछ!”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किनकि मूर्खको जस्तै, बुद्धिमान्‌को पनि सधैँभरि सम्झना गरिनेछैन; ती दिनहरू आइसकेका छन्, ती दुवै बिर्सिएका हुनेछन्; मूर्खजस्तै बुद्धिमान् मानिस पनि मर्नैपर्छ!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यसैले मैले आफ्नो जीवनलाई घृणा गरेँ; किनकि सूर्यमुनि गरिएको काम मेरो निम्ति दुःखमय थियो। यी सबै अर्थहीन हुन्; बतासलाई खेदेको जस्तो मात्र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सूर्यमुनि मैले गरेका हरेक कामलाई मैले घृणा गर्न थालेँ; किनकि हरेक कामको फल मेरो उत्तराधिकारीको निम्ति मैले छोड्नैपर्छ।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अनि कसले जान्दछ, त्यो मूर्ख हुनेछ कि बुद्धिमान्? तापनि सूर्यमुनि मैले गरेको मेरो परिश्रमको हरेक फलमाथि त्यसले नै अधिकार जमाउने रहेछ, जसमा मैले सिप र प्रयत्न लगाएको थिएँ। यो पनि अर्थहीन रहेछ।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यसैले मैले सूर्यमुनि गरेका सबै कठिन परिश्रममा म निराश हुनथालेँ।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किनकि मानिसले आफ्ना बुद्धि, ज्ञान र सिप लगाएर काम गर्छ, र ती सबै अरू कोही, जसले यसको निम्ति मेहनत नै गरेको हुँदैन; उसैको निम्ति छोडेर जानुपर्दो रहेछ। यो पनि एक अर्थहीन र ठूलो दुर्भाग्य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सूर्यमुनि गरेका आफ्ना सारा परिश्रम, चिन्ता र प्रयासको निम्ति मानिसले के नै पो पाउँछ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जीवनभरि त्यसको मेहनत दुःख र कष्‍ट मात्र हो; राति पनि त्यसको मनले विश्राम पाउँदैन। यो पनि अर्थहीन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मानिसले खानु, पिउनु र आफ्ना परिश्रममा सन्तुष्‍ट रहनुभन्दा अरू कुनै कुरो असल छैन। म देख्दछु, यो पनि परमेश्‍वरका हातबाट प्राप्‍त हुँदछ;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किनकि उहाँविना कसले खान र आनन्द लिन सक्छ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जुन मानिसले परमेश्‍वरलाई खुशी पार्दछ, त्यसलाई उहाँले बुद्धि, ज्ञान र आनन्द दिनुहुन्छ; तर पापीलाई चाहिँ उहाँले धनसम्पत्ति जम्मा गर्ने र बटुल्ने काम दिनुहुन्छ; यसरी ती कुराहरू पनि उहाँलाई खुशी पार्नेले नै प्राप्‍त गर्दछ। यो पनि अर्थहीन र बतासलाई खेदेजस्तो मात्र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Ecclesiastes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हरेक कुराका लागि समय छ; र आकाशमुनि प्रत्येक गतिविधिको निम्ति एउटा समय छ: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जन्मने एउटा समय र मर्ने एउटा समय; रोप्ने एउटा समय र उखेल्ने एउटा समय।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मार्ने एउटा समय र निको पार्ने एउटा समय; भत्काउने एउटा समय र निर्माण गर्ने एउटा समय।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रुने एउटा समय र हाँस्‍ने एउटा समय; शोक गर्ने एउटा समय र नाच्ने एउटा समय।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ढुङ्गाहरू छरपस्ट पार्ने एउटा समय र ती बटुल्ने एउटा समय; अँगालो हाल्ने एउटा समय र अलग रहने एउटा समय।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खोज्ने एउटा समय र छोडिदिने एउटा समय; राख्ने एउटा समय र फाल्ने एउटा समय।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च्यात्ने एउटा समय र टाल्ने एउटा समय; चुप बस्‍ने एउटा समय र बोल्ने एउटा समय।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प्रेम गर्ने एउटा समय र घृणा गर्ने एउटा समय; युद्ध गर्ने एउटा समय र मिलाप गर्ने एउटा समय।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काम गर्नेले मेहनतका साथ आफूले गरेको परिश्रमबाट के लाभ पाउँछ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मानव जातिहरूमाथि परमेश्‍वरले राखिदिनुभएको बोझ मैले देखेको छु, ताकि तिनीहरू त्यसैमा अल्झिरहून्।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सबै कुराहरू उहाँले ठिक समयमा सुन्दर बनाउनुभएको छ। उहाँले मानिसका हृदयमा अनन्तता राखिदिनुभएको छ; तापनि सुरुदेखि अन्त्यसम्म परमेश्‍वरले जे जति काम गर्नुभयो, सो तिनीहरूले बुझ्न सक्दैनन्।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 जान्दछु, मानिसको निम्ति तिनीहरू बाँचुन्जेल खुशी रहनु र असल काम गर्नुबाहेक तिनमा अरू कुनै उत्तम कुरा 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आफ्ना सारा परिश्रममा खुशी रहनु, खानु र पिउनु नै मानिसलाई परमेश्‍वरको दान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 जान्दछु, परमेश्‍वरले जे गर्नुहुन्छ, त्यो सदासर्वदा रहिरहन्छ; त्यसमा केही थप्न वा घटाउन सकिँदैन। मानिसहरूले उहाँको भय मानून् भनेर परमेश्‍वरले यसो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जे भइरहेको छ, त्यो अगिबाटै भइसकेको थियो; र जे हुनेछ, त्यो पनि अगिबाटै भइसकेको थियो; परमेश्‍वरले बितेका कुराहरू ल्याउनुहुन्छ।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त्यसबाहेक मैले सूर्यमुनि अरू यस्ता कुरा देखेँ: न्यायको ठाउँमा दुष्‍टता; धार्मिकताको ठाउँमा दुष्‍टता।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मैले आफ्नो मनमनै भनेँ, “परमेश्‍वरले धर्मी र अधर्मी दुवैलाई न्यायमा ल्याउनुहुनेछ; किनकि हरेक कृयाकलापको उचित समय हुनेछ; र हरेक कामको न्यायको उचित समय हुनेछ।”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मैले मनमै यो पनि विचार गरेँ, “मानिसलाई चाहिँ परमेश्‍वरले जाँच गर्नुहुन्छ, ताकि तिनीहरू जनावरजस्तै छन् भनी बुझ्न सकून्!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मानिसको अन्त्य पनि जनावरको जस्तै हुन्छ; दुवैको एउटै अन्त्य हुन्छ, जसरी एउटा मर्छ, अर्को पनि त्यसरी नै मर्छ। दुवैको सास एउटै हो; मानिसलाई जनावरको भन्दा बढी केही लाभ छैन। सबै कुरा अर्थहीन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सबै एकै ठाउँमा जान्छन्; सबै धुलोबाट आउँछन्, र धुलोमै फर्किजान्छन्।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मानिसको आत्मा उँभोतिर, र पशुको आत्माचाहिँ उँधो पृथ्वीतिर जान्छ भनेर कसले जान्दछ र?”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यसरी मैले देखेँ, मानिसलाई आफ्नो काममा आनन्द लिनुभन्दा अरू असल कुरो केही रहेनछ; किनभने त्यही नै उसको भाग हो। उसको मृत्युपछि के हुने हो, त्यो देखाउनलाई कसले उसलाई ल्याउन सक्छ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Ecclesiastes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फेरि मैले विचार गरेँ, र सूर्यमुनि भइरहेका सबै अत्याचारहरूलाई देखेँ: मैले अत्याचारमा परेकाहरूका आँसु देखेँ; र तिनीहरूलाई सान्त्वना दिने कोही थिएन; अत्याचार गर्नेहरूको हातमा शक्ति थियो, र अत्याचारमा परेकाहरूलाई सान्त्वना दिने कोही थिएन।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अनि मैले यो घोषणा गरेँ, मृतकहरू, जो मरिसकेका थिए; तिनीहरू अझै जीवितै रहेकाहरूभन्दा धेरै आनन्दित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तर ती दुवैभन्दा अझ धेरै सुखीचाहिँ त्यो मानिस हो, जो जन्मिएकै छैन; जसले सूर्यमुनि भइरहेको दुष्‍ट काम देखेकै 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अनि मैले देखेँ, मानिसका सम्पूर्ण परिश्रम र उपलब्धीहरूको मूलचाहिँ त्यसको आफ्ना छिमेकीमाथि भएको डाह हो। यो पनि अर्थहीन छ, बतासलाई खेदेको जस्तो मात्र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मूर्खले आफ्ना हातहरू बाँधेर राख्छ, र आफ्नो निम्ति आफैँ विनाश ल्याउँछ।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दुई हातको परिश्रमले कमाएको र बतासलाई खेदेको दुई मुट्ठीभन्दा शान्तिको साथमा एक मुट्ठी हुनु अझ असल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फेरि मैले सूर्यमुनि केही अर्थहीन कुरा देखेँ: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त्यहाँ नितान्त एउटा एकलो मानिस थियो; उसको न छोरो, न त दाजुभाइ थिए। उसको परिश्रमको अन्त्य थिएन; तापनि उसका आँखाहरू आफ्नो धनसम्पत्तिमा सन्तुष्‍ट थिएनन्। उसले आफैँलाई सोध्यो, “म कसका निम्ति परिश्रम गरिरहेको छु? र किन आफैँलाई जीवनका आनन्दबाट वञ्चित गर्दैछु?” यो पनि अर्थहीन छ, एक दुःखदायी कुरा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एक जनाभन्दा दुई जना असल हुन्, किनकि तिनीहरूले मेहनतको असल फल पाउँदछन्: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यदि कुनै एउटा लड्यो भने, अर्कोले त्यसलाई उठ्न मदत गर्न सक्छ; तर लड्दा उठाउने कोही नहुँदा कस्तो दुःखको कुरा हुन्छ!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फेरि, दुई जना सँगै सुते भने तिनीहरूलाई न्यानो हुन्छ; तर एकलो त कसरी न्यानो हुन सक्छ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एकलो मानिसलाई कसैले जित्ला; तर दुई जनाले त आफ्नो रक्षा गर्न सक्छन्। अनि तीन सुतरीले बाटेर बनेको डोरी झट्टै चुँडिदैन।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एक गरिब तर बुद्धिमान् युवक एक बूढो तर निर्बुद्धि राजाभन्दा उत्तम हो; जसले कसरी सल्‍लाह लिने भन्‍ने कुरा पनि जान्दैन।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त्यो युवक झ्यालखानाबाट छुटेर राजा बन्‍न आइपुगेको हुन सक्छ, अथवा उनकै राज्यमा गरिबीमा जन्मेको हुन सक्छ।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तर मैले सूर्यमुनि बास गर्ने र हिँड्‍डुल गर्ने सबै मानिसहरू राजाको उत्तराधिकारी त्यही युवकको पछि-पछि लागेका देखेँ।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तिनीहरूभन्दा अगिका सबै मानिसहरूको संख्या अनगन्ती थिए। तर पछिबाट आउनेहरू त्यस उत्तराधिकारीसित खुशी भएनन्। यो पनि अर्थहीन रहेछ, केवल बतासलाई खेदेको जस्तो मात्र।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Ecclesiastes 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परमेश्‍वरका भवनमा जाँदा आफ्ना कदमहरूमा होसियारी होऊ। मूर्खले आफू भूल गर्दैछु भनी नजानिकनै बलिदान चढाउनलाई गएजस्तो होइन, तर उहाँको आवाज सुन्‍नलाई नजिक जाऊ।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परमेश्‍वरको अगाडि बोल्नलाई हडबड नगर, र कुनै कुरा बोल्न तिम्रो हृदयले हतार नगरोस्; अनि उहाँको सामु प्रतिज्ञा गर्न हतार नगर। किनकि परमेश्‍वर स्वर्गमा हुनुहुन्छ, अनि तिमीचाहिँ पृथ्वीमा छौ; यसकारण तिम्रा शब्दहरू थोरै होऊन्!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जसरी धेरै चिन्ता हुँदा सपना आउँदछ; त्यसरी नै धेरै शब्दहरू मूर्खका बोली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जब परमेश्‍वरलाई प्रतिज्ञा गर्दछौ, त्यो पूरा गर्नमा ढिलो नगर। उहाँ मूर्खसित खुशी हुनुहुन्‍न; आफ्नो प्रतिज्ञा पूरा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प्रतिज्ञा गरेर त्यो पूरा नगर्नुभन्दा प्रतिज्ञा गर्दै नगर्नु असल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तिम्रो बोलीले पापमा नडोर्‍याओस्। अनि मन्दिरका दूतलाई, “मेरो प्रतिज्ञामा भूल भएछ,” भनेर विरोध नगर। तिम्रा वचनले किन परमेश्‍वरलाई रिस उठाउँछौ, र आफ्नै हातका काम नष्‍ट गर्न लगाउँछौ?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धेरै सपना देख्नु र धेरै कुरा गर्नु अर्थहीन छन्। त्यसकारण परमेश्‍वरको भय मान।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यदि तिमीले कुनै प्रान्तमा गरिबमाथि अत्याचार भएको, त्यसको अधिकार र न्याय इन्कार गरिएको देख्यौ भने अचम्म नमान; किनकि एक अधिकारीमाथि रेखदेख गर्न अर्को ठूलो अधिकारी खटाइएको हुन्छ, र ती सबैमाथि नजर राख्न अझ ठूलो अधिकारी खटाइएको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जमिनबाट उब्जेका अन्‍न सबैले खान्छन्; राजा आफूले पनि जमिनबाट लाभ प्राप्‍त गर्दछन्।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जसले रुपैयाँपैसालाई प्रेम गर्छ, त्यसलाई कहिल्यै प्रशस्त हुँदैन। जसले धनसम्पत्तिलाई प्रेम गर्छ, त्यो आफ्नो आम्दानीमा कहिल्यै सन्तुष्‍ट हुँदैन; यो पनि अर्थहीन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जब धनसम्पत्ति बढ्छ, तब खाने मुखहरू पनि धेरै बढ्छन्। अनि ती आँखाले हेर्नुबाहेक मालिकलाई धनसम्पत्तिको अरू के लाभ हुन्छ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परिश्रम गर्नेको निद्रा मिठो हुन्छ; चाहे त्यसले थोरै खाओस् वा धेरै खाओस्, तर धनीको प्रचुर धनले गर्दा त्यसलाई निद्रै लाग्दैन।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मैले सूर्यमुनि एउटा गम्भीर खराबी देखेको छु: मानिसले थुपारेको धनले त्यसैलाई क्षति गरेको,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अथवा दुर्भाग्यवश त्यो धनसम्पत्ति गुमाएको; त्यसका सन्तान भए तापनि त्यसको उत्तराधिकारको निम्ति केही बाँकी नरहेको।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आफ्नी आमाको गर्भबाट मानिस नाङ्गै आउँछ, र जस्तो आयो, त्यस्तै फर्किजान्छ। आफ्नो परिश्रमको कमाइबाट केही पनि हातमा लिएर जान सक्दैन।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यो पनि एक गम्भीर खराबी हो: मानिसजस्तो प्रकारले आयो, त्यस्तै फर्किजानेछ; तब त्यसलाई के लाभ भयो र, के त्यसको परिश्रम हावामा नै खेर गएन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त्यसले आफ्नो सारा जीवनकाल अन्धकारमा, ठूलो नैराश्य, कष्‍ट र रिस-रागमा जान्छ।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तब मैले यो थाहा पाएँ, मानिसको निम्ति खानु, पिउनु र परमेश्‍वरले सूर्यमुनि त्यसलाई दिनुभएको छोटो जीवनमा आफूले गरेको कठोर मेहनतमा सन्तुष्‍ट रहनु नै असल र उचित हुन्छ। यही त्यसको भाग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त्यसबाहेक जब परमेश्‍वरले कुनै मानिसलाई धनसम्पत्ति दिनुहुन्छ, र ती उपभोग गर्ने मौका दिनुहुन्छ; तब त्यसले आफ्नो भागलाई स्वीकार गरी आफ्ना परिश्रममा प्रसन्‍न हुनुपर्दछ—यो परमेश्‍वरको वरदान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आफ्नो जीवनका दिनहरूमा त्यसले विचारै गर्दैन; किनकि परमेश्‍वरले त्यसलाई हृदयको आनन्दमा व्यस्त गराउनुहुन्छ।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Ecclesiastes 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मैले सूर्यमुनि अर्को एउटा खराबी देखेँ, जो मानिस जातिहरूका बीचमा अति व्यापक 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परमेश्‍वरले कसैलाई धन, सम्पत्ति र इज्जत दिनुहुन्छ; अनि त्यसको हृदयले चाहेका कुनै कुराको अभाव त्यसलाई हुँदैन, तर उहाँले त्यसबाट आनन्दित हुने क्षमता भने दिनुहुन्‍न। बरु त्यसको सट्टामा एउटा अपरिचित व्यक्ति आएर ती कुराको आनन्द लिँदछ; यो अर्थहीन हो र दुःखलाग्दो खराबी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कुनै मानिस एक सय छोराछोरीसहित धेरै वर्ष बाँच्ला, तर जति नै लामो त्यसको आयु भए तापनि त्यसले आफ्नो समृद्धिको आनन्द भोग गर्न सक्दैन, र मरेपछि राम्ररी मृत-संस्कार पाउँदैन भने म भन्छु, त्यो मानिसभन्दा त एउटा नजन्मँदै तुहेको बच्‍चा नै असल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त्यो अर्थहीनमा जन्मन्छ, र अन्धकारमा लोप हुन्छ; अनि त्यसको नाम अन्धकारमा नै हराउँछ।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त्यसले कहिल्यै सूर्य देखेको हुँदैन, र केही कुरा जानेको पनि हुँदैन; तर त्यस मानिसले भन्दा त धेरै आराम पाउँदछ—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यदि त्यो मानिस दुई हजार वर्ष बाँचेर पनि आफ्नो समृद्धिको सुख भोग गर्न असफल हुन्छ भने आखिरमा सबै एउटै ठाउँमा जाँदैनन्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मानिसले जति परिश्रम गर्दछ, त्यो पेट भर्नको निम्ति मात्र हो, तर पनि त्यसको खाने इच्छा कहिल्यै मेटिँदैन।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एउटा बुद्धिमान् मानिसलाई मूर्खबाट के लाभ हुन्छ र? गरिबले यो जानेर के फाइदा छ, कि अरू मानिसहरूका अगि कस्तो व्यवहार गर्ने?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आँखासामु जे छ, त्यसमा सन्तुष्‍ट हुनु धेरै कुराको चाहना गर्नुभन्दा असल हो; यो पनि अर्थहीन छ, बतासलाई खेदेको जस्तो मात्र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जे छँदैछ, त्यसलाई नाम दिइसकिएको छ, र मानवता के हो, त्यो जानिएकै छ। आफूभन्दा बलियोसँग कसैले पनि विरोध गर्न सक्दैन।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जति धेरै कुरा, त्यति नै कम अर्थ हुन्छ। त्यसले मानिसलाई के फाइदा हुन्छ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किनकि छायाजस्तै बितेर जाने मानिसको जीवनको यो छोटो र अर्थहीन दिनहरूमा, त्यसको लागि कुन कुरो असल छ भनी कसले जान्दछ र? त्यो मरेपछि सूर्यमुनि के हुनेछ, त्यसलाई कसले बताउन सक्छ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Ecclesiastes 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असल नाम सुगन्धित अत्तरभन्दा उत्तम हो, अनि मृत्युको दिन जन्मेको दिनभन्दा उत्तम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भोजको घरमा जानुभन्दा शोक परेको घरमा जानु उत्तम हो; किनकि मृत्यु हरेक मानिसको अन्त्य हो; जीवित मानिसले यो कुरा हृदयमा राखोस्।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शोक गर्नु हाँसोभन्दा उत्तम हो; किनकि उदास अनुहार हृदयको निम्ति असल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बुद्धिमान्‌को हृदय शोकको घरमा हुन्छ, तर मूर्खको हृदय भोजको घरमा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मूर्खको गीत सुन्‍नुभन्दा बुद्धिमान् मानिसको हप्काइमा ध्यान दिनु उत्तम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मूर्खको हाँसो, भाँडामुनि आगोमा पड्कने काँडाजस्तो हो। यो पनि अर्थहीन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बलपूर्वक प्राप्‍त गरेको धनले बुद्धिमान् मानिसलाई मूर्ख बनाउँछ, अनि घूसले हृदयलाई भ्रष्‍ट पार्दछ।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कुनै पनि कुराको सुरुभन्दा त्यसको अन्त्य उत्तम हो; र अहङ्कारी हुनुभन्दा सहनशील हुनु उत्तम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झट्टै रिस नदेखाऊ; किनकि रिस मूर्खहरूको काखैमा बास गर्दछ।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“बितेका दिनहरू वर्तमानभन्दा किन असल थिए?” भनी नभन। किनकि यस्ता प्रश्नहरू गर्नु बुद्धिमानी होइन।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बुद्धि, पैतृक सम्पत्तिजस्तै असल चीज हो, र सूर्य देख्नेहरूलाई फाइदा हुँदछ।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जसरी धन एउटा आश्रय हो, त्यसरी नै बुद्धि पनि एक आश्रय हो; तर ज्ञानको फाइदा यही होः बुद्धिले बुद्धिमान् मानिसलाई जोगाइराख्छ।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परमेश्‍वरले के गर्नुभयो, ती विचार गर: उहाँले बाङ्गो बनाउनुभएको कुरालाई कसले सीधा पार्न सक्छ?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जब समय असल हुँदछ, खुशी होऊ; तर जब समय खराब हुँदछ, तब यस कुरामा विचार गर: ती दुवै समय परमेश्‍वरले नै बनाउनुभएको हो। यसकारण मानिसले आफ्नो भविष्यको बारेमा केही पत्ता लगाउन सक्दैन।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मेरो यो अर्थहीन जीवनमा मैले यी दुवै कुरा देखेको छु: धर्मी आफ्नो धार्मिकतामा नष्‍ट भएको, र दुष्‍ट आफ्नो दुष्‍टतामा धेरै दिनसम्म बाँचेको।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धेरै धर्मी नहोऊ, र धेरै बुद्धिमानी नहोऊ— किन आफैँलाई नाश गर्छौ?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धेरै दुष्‍ट नहोऊ, र मूर्ख नहोऊ— आफ्नो समयभन्दा अगि नै किन मर्छौ?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एउटा कुरोलाई समाउनु, र अर्को कुरालाई नगुमाउनु असल हो। जसले परमेश्‍वरको भय मान्दछ, त्यसले दुवैलाई पछ्याउँछ।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बुद्धिले बुद्धिमान् मानिसलाई सहरका दश जना शासकहरूभन्दा शक्तिशाली बनाउँदछ।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वास्तवमा पृथ्वीमा एक जना पनि धर्मी मानिस छैन, जसले हर समय ठिक काम गर्दछ र कहिल्यै पाप गर्दैन।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मानिसहरूले भनेका हरेक कुरामा ध्यान नदेऊ; नत्रता तिमीले आफूलाई तिम्रै सेवकले तिमीलाई सरापेको सुन्‍नेछौ;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किनकि तिमीलाई आफ्नो हृदयमा थाहा छ, धेरैचोटि तिमी आफैँले अरूलाई सरापेका 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मैले यी सबै कुरा बुद्धि लगाएर जाँच गरेँ। अनि मैले भनेँ, “मैले बुद्धिमान् हुने निश्‍चय गरेको छु”— तर यो मबाट टाढै रह्‍यो;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जे जति छ, त्यो मानवीय समझभन्दा धेरै टाढा छ— कसले त्यो पत्ता लगाउन सक्छ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यसैकारण मैले बुद्धिलाई बुझ्न, खोज्न र जाँच गर्न, र हरेक वस्तुको कारण बुझ्नमा आफ्नो मन लगाएँ; अनि दुष्‍टताको मूर्खता र मूर्खताको पागलपन बुझ्न चाहेँ।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मैले यो पत्ता लगाएँ, मृत्युभन्दा तितो त्यो स्त्री हो, जो एक पासोजस्तै हो; जसको हृदय एउटा धराप र जसका हात साङ्लो हो। परमेश्‍वरलाई प्रसन्‍न तुल्याउने व्यक्ति यस्तो स्त्रीबाट उम्कनेछ, तर पापीलाई त्यसले जालमा पार्नेछे।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उपदेशक भन्दछन्, “हेर, मैले यो कुरा पत्ता लगाएको छु: “हरेक वस्तुको कारण बुझ्नलाई, एउटासँग अर्को कुरा थप्दै,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जब मैले खोजिरहेको थिएँ, तर भेट्टाएको थिइनँ, एक हजार मानिसबीच एउटा धर्मी पुरुष भेट्टाएँ; तर सम्पूर्ण स्त्रीहरू बीचमा त एउटै पनि धर्मी स्त्री भेट्टाइनँ।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मैले यो मात्र थाहा पाएँ: परमेश्‍वरले मानव-जातिलाई सोझो बनाउनुभएको हो; तर तिनीहरूचाहिँ अनेक योजनाहरू खोज्नका पछि लागेका छन्।”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Ecclesiastes 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बुद्धिमान् मानिसजस्तो को छ र? यी कुराहरूको व्याख्या कसले गर्न जान्दछ? मानिसको बुद्धिले उसको अनुहार उज्यालो बनाइदिन्छ, र त्यसको कठोर रूप बदलिन्छ।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 भन्दछु, राजाको आज्ञापालन गर; किनकि तिमीले परमेश्‍वरसामु शपथ खाएका 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राजाको उपस्थितिबाट गइहाल्न हतार नगर। खराबीको पक्षमा खडा नहोऊ; किनकि तिनले आफूलाई जे गर्न इच्छा लाग्छ, त्यही नै गर्नेछन्।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राजाको बोली आधिकारिक हुनाले कसले तिनलाई यसरी भन्‍न सक्ला, “हजुर यो के गर्दै हुनुहुन्छ?”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जसले उहाँका आज्ञापालन गर्दछ, त्यसलाई केही हानि हुँदैन; अनि बुद्धिमान् हृदयले उचित समय र उचित प्रक्रियालाई जान्‍नेछ।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यद्यपि मानिसमाथि धेरै दुःख-कष्‍ट आए तापनि सबै थोकको उचित समय र उचित प्रक्रिया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भविष्यको बारेमा कसैले नजानेको हुनाले; हुन आउने घटनाको बारेमा कसले उसलाई भन्‍न सक्छ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जसरी कुनै मानिससित हावालाई थाम्ने शक्ति छैन; त्यसरी नै मृत्युको दिनमाथि पनि कसैको शक्ति हुँदैन। जसरी युद्धको समयमा कसैले छुट्टी पाउँदैन; त्यसरी नै दुष्‍टताले दुष्‍टलाई छोड्दैन।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सूर्यमुनि गरिने सबै कामलाई विचार गरेर हेर्दा मैले यी सबै देखेँ। यस्तो एक समय हुन्छ, अर्कोमाथि कठोर शासन गर्ने मानिसले आफ्नै हानि गर्छ।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मैले दुष्‍ट मानिसहरू आदरपूर्वक गाडिएका पनि देखेँ—जो पवित्रस्थानबाट आउने-जाने गर्दथे, र तिनले खराबी गरेकै सहरमा प्रशंसा पाउँदथे; यो पनि अर्थहीन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जब अपराध कार्यको निम्ति तुरुन्तै दण्ड दिइँदैन, तब मानिसको मन दुष्कर्म गर्ने इच्छाले भरिन्छ।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यद्यपि एक दुष्‍टले एक सय अपराध गरेर पनि धेरै दिनसम्म बाँचिरहला; तापनि म यो जान्दछु, परमेश्‍वरको भय मान्‍ने र उहाँप्रति श्रद्धा गर्ने मानिसलाई असल नै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तर दुष्‍टले परमेश्‍वरको डर नमान्‍ने भएकोले त्यसलाई असल हुनेछैन; र त्यसको आयु बेलुकीको लामो छायाजस्तो हुनेछैन।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यसबाहेक पृथ्वीमा हुने अर्को अर्थहीन कुरा छ: अधर्मीले पाउनुपर्ने दण्ड धर्मीले पाउँदछ, र धर्मीले पाउनुपर्ने पुरस्कार अधर्मीले पाउँदछ; मैले भनेँ, यो पनि अर्थहीन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यसैले म जीवनमा आनन्द गर्ने सल्‍लाह दिँदछु, किनकि मानिसलाई सूर्यमुनि खानु, पिउनु र रमाइलो गर्नुभन्दा अरू उत्तम कुरा केही छैन। सूर्यमुनि परमेश्‍वरले जति दिनहरू मानिसलाई दिनुभएको छ, उसको त्यही परिश्रमलाई नै आनन्दले साथ दिनेछ।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जब मैले आफ्नो बुद्धि जान्‍नमा र पृथ्वीमाथि दिनरात नसुती गरिने मानिसहरूका परिश्रम हेर्नमा मन लगाएँ,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तब मैले परमेश्‍वरका सारा कार्यहरूलाई देखेँ। सूर्यमुनि के-के हुन्छन्, ती कसैले बुझ्न सक्दैन; तिनको खोजी गर्न जति नै प्रयास गरे तापनि मानिसले तिनको अर्थ पत्ता लगाउन सक्दैन। कुनै बुद्धिमान् मानिसले म जान्दछु भनी दाबी गरे तापनि त्यसले वास्तवमा त्यो बुझेकै हुँदैन।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Ecclesiastes 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यसकारण मैले यी सबै कुरामा सोचविचार गरेँ, र यो निष्कर्षमा पुगेँ: धर्मी र बुद्धिमान् र तिनका कामहरू परमेश्‍वरका हातमा छन्; तर कुनै पनि मानिसलाई प्रेम वा घृणा कुन चाहिँले त्यसलाई पर्खिराखेको हुन्छ भनेर थाहा हुँदैन।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सबैको गन्तव्य समान हुन्छ—धर्मी र अधर्मी, असल र खराब, औपचारिक रूपमा शुद्ध र अशुद्ध; बलिदान चढाउने र नचढाउने सबैको। जस्तो असल मानिसमाथि जे आइपर्छ, त्यस्तै पापीमाथि पनि त्यही नै आइपर्छ; शपथ खानेहरूमाथि जस्तो हुन्छ; त्यस्तै शपथ खान डराउने मानिसहरूमाथि पनि समान गन्तव्य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सूर्यमुनि जे जति कुराहरू हुन्छन्, ती सबैमा दुष्‍टता छ: सबैको एउटै गन्तव्य हुन्छ। यसकासाथै मानिसहरूका हृदय खराबीले भरिएका हुन्छन्। तिनीहरू बाँचुन्जेल तिनीहरूका मन पागलपनाले भरिन्छ; त्यसपछि ती सबै मरेकाहरूकहाँ जान्छन्।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जो बाँचिरहने मानिसहरूका बीचमा हुन्छ, त्यसका लागि आशा छ—मरेको सिंहभन्दा त जिउँदो कुकुर नै असल हो!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किनभने जिउँदाहरूले उनीहरू मर्नेछन् भनेर जान्दछन्; तर मरेकाहरूले केही जान्दैनन्; न त तिनीहरूले केही प्रतिफल नै पाउनेछन्; र तिनीहरूका नामको सम्झना पनि हराउँछ।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तिनीहरूका प्रेम, घृणा र तिनीहरूका ईर्ष्या धेरै समयअगि नै लोप भएका छन्; सूर्यमुनि जे गरिन्छ त्यसमा, फेरि तिनीहरूको कहिल्यै केही भाग हुनेछैन।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आफ्नो बाटो लाग, आनन्दसाथ आफ्नो भोजन गर, आनन्दित हृदयले आफ्नो दाखमद्य पिऊ; किनकि परमेश्‍वर अगिदेखि नै तिम्रा कामहरूसँग खुशी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सधैँ सेता वस्त्र लगाऊ; र सधैँ आफ्नो शिरमा तेल लगाऊ।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आफ्नी पत्नीसँग जीवनको आनन्द लेओ, जसलाई तिमी प्रेम गर्छौ, यस अर्थहीन जीवनका सारा दिनहरू, जुन परमेश्‍वरले तिमीलाई सूर्यमुनि दिनुभएको छ—सबै अर्थहीन दिनहरूमा आनन्द भोग गर। किनकि यस जीवनमा र सूर्यमुनि तिमीले गरेको परिश्रमको भाग त्यही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तिम्रा हातले जे काम गर्न सक्छ, त्यो आफ्नो पूरा शक्तिले गर; किनकि चिहानमा, जहाँ तिमी जान्छौ, त्यहाँ न कुनै काम, न त केही योजना; न ज्ञान, न त बुद्धि नै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मैले सूर्यमुनि अर्को एउटा कुरा देखेको छु: न त दौड चाँडो दगुर्नेको निम्ति हुन्छ, अथवा न त युद्ध बलियाका निम्ति नै हुन्छ, न बुद्धिमान्‌ले भोजन पाउँछ; न त प्रतिभाशालीले धनसम्पत्ति; वा ज्ञानी पुरुषले कृपादृष्‍टि नै पाउँछ; तर ती सबै जनाले समय र मौका पाउँदछन्।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यसबाहेक कुनै पनि मानिसले आफ्नो समय कहिले आउनेछ भनी जान्दैन; माछा निर्दयी जालमा परेझैँ, अथवा चराचुरुङ्गीहरू पासोमा फसेझैँ, मानिसहरू दुर्दशाको पासोमा पर्दछन्; ती दुर्दशा नचिताएका बेलामा आइलाग्दछन्।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मैले सूर्यमुनि अर्को बुद्धिको उदाहरण पाएँ, जसले ममाथि ठूलो प्रभाव पार्‍यो: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थोरै जनसंख्या भएको एउटा सानो सहर थियो; अनि एउटा शक्तिशाली राजाले त्यसलाई आक्रमण गर्न आए। तिनले चारैपट्टिबाट त्यसलाई घेरे, र त्यसका विरुद्धमा चारैतिर घेराबन्दी पर्खाल बनाए।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अनि त्यसै सहरमा एक जना गरिब, तर बुद्धिमान् मानिस बास गर्थ्यो; र त्यसले आफ्नो बुद्धिले त्यस सहरलाई बचायो। तर त्यस गरिबलाई कसैले स्मरण गरेनन्।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त्यसैले मैले भनेँ, “बुद्धि बलभन्दा असल हो।” तर गरिबको बुद्धिको अवहेलना हुन्छ, त्यसपछि त्यसका कुरामा कसैले ध्यान दिँदैनन्।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मूर्ख राजाको उच्‍च सोरभन्दा बुद्धिमान्‌का शान्त वचनमा धेरै ध्यान दिनुपर्छ।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युद्धका हातहतियारभन्दा बुद्धि उत्तम हो; तर एक जना पापीले धेरै असल कामलाई नाश पार्दछ।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Ecclesiastes 10:1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जसरी मरेका झिँगाहरूले अत्तरलाई दुर्गन्धित पार्दछन्, त्यसरी नै थोरै मूर्खताले बुद्धि र सम्मानलाई नष्‍ट पार्दछ।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बुद्धिमान्‌को हृदय सही मार्गमा लाग्दछ, तर मूर्खको हृदय गलत मार्गमा लाग्दछ।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बाटोमा हिँड्दै गर्दा पनि मूर्खलाई समझको अभाव हुन्छ; र सबैलाई त्यसले आफ्नो मूर्खता देखाउँदछ।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तिम्रो शासक तिमीसित रिसाए तापनि आफ्नो पद नछोड; शान्त स्वभावले ठूला भूलहरू सुधार्दछ।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सूर्यमुनि मैले एउटा खराबी देखेको छु, यस्तो त्रुटी एउटा शासकबाट हुन्छ: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मूर्खलाई धेरै उच्‍च पदमा नियुक्त गरिन्छ; तर धनी निम्न दर्जामा राखिन्छ।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मैले कमाराहरूलाई घोडाहरूमाथि सवार भएका, तर भारदारहरूचाहिँ कमाराहरूझैँ पैदल हिँडिरहेका देखेको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जसले खाडल खन्छ, त्यसभित्र त्यो आफैँ नै जाकिन सक्छ; जसले पर्खाल भत्काउँछ, त्यसलाई नै सर्पले डस्‍न सक्छ।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ढुङ्गाको खानी खन्‍ने मानिसलाई त्यसैबाट चोट लाग्न सक्छ; काठ चिर्ने मानिसलाई त्यसैबाट खतरा हुन सक्छ।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यदि बन्चरो बोधो छ, र त्यसको धार उध्याइएको छैन भने, ज्यादै बल प्रयोग गर्नुपर्छ, तर सिपले सफलता ल्याउँछ।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यदि सर्पलाई लट्ठ्याउन अगि नै त्यसले डस्यो भने, सपेरालाई केही लाभ हुँदैन।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बुद्धिमान्‌का बोलीहरू अनुग्रही हुन्छन्, तर मूर्खहरू चाहिँ आफ्नै ओठहरूद्वारा नाश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त्यसले सुरुमा नै मूर्ख कुरा गर्छ; अन्त्यमा त्यसको कुरा दुष्‍ट पागलपना मात्र हुन्छ;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अनि मूर्खले धेरै बोल्छ। त्यसले के-कसो भन्‍ने हो, सो कसैले जान्दैन; त्यसपछि के हुने हो, सो कसले त्यसलाई भन्‍न सक्छ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मूर्खको कामले उसैलाई थकाउँछ; त्यसले सहर जाने बाटोसमेत चिन्दैन।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धिक्‍कार छ, त्यो देशलाई, जसको राजा कमारा हो, र जसका राजकुमारहरू बिहानै भोज गर्न बस्छन्।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त्यो देश धन्यको हो, जसका राजा कुलीन वंशका हुन्, र जसका राजकुमारहरू उचित समयमा ठिक भोजन गर्छन्, तिनीहरू शक्ति लाभ गर्नलाई भोजन गर्छन्, मतवाला हुनलाई होइन।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अल्छे मानिसको घरको धुरी भत्कन्छ; र हातहरूका सुस्तपनाले घरको छानो चुहिन्छ।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भोज खुशीयालीको लागि तयार गरिन्छ; दाखमद्यले जीवनलाई आनन्दित गराउँछ; र पैसाले यी सबै थोक दिन्छ।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राजालाई आफ्ना मनमा समेत निन्दा नगर; अथवा आफ्ना सुत्ने कोठामा धनी मानिसलाई नसराप! किनकि आकाशका पक्षीले समेत तिमीले गरेका कुरा लगिदेला, र त्यो उड्ने पक्षीले तिमीले भनेका कुरा सुनाइदेला।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Ecclesiastes 11:1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आफ्नो अन्‍न समुद्रपारि पठाऊ; धेरै दिनपछि तिमीले त्यसको नाफा पाउनेछौ।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सात, आठ भागमा लगानी गर; किनकि पृथ्वीमाथि के कस्ता विपत्ति आइपर्ला, त्यो तिमी जान्दैनौ।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यदि बादलहरू पानीले भरिएका छन् भने मात्र तिनीहरूले पृथ्वीमा पानी बर्साउँछन्। रूख चाहे दक्षिणपट्टि वा उत्तरपट्टि ढलोस्, त्यो ढलेकै ठाउँमा लडिरहन्छ।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जसले बतासको गतिलाई विचार गरिबस्छ, त्यसले कहिल्यै बिउ छर्नेछैन; अनि जसले बादलहरू हेरिबस्छ, त्यस मानिसले कटनी गर्नेछैन।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जसरी बतासको बाटो तिमी जान्दैनौ, अथवा आमाको गर्भमा बच्‍चा कसरी बन्दछ बुझ्दैनौ; त्यसरी नै तिमीले सबै थोक बनाउनुहुने परमेश्‍वरका कामहरू बुझ्न सक्दैनौ।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बिहानै तिमीले आफ्नो बिउ छर, साँझमा आफ्ना हातहरूलाई अल्छे हुन नदेऊ; किनकि कुनचाहिँ सप्रन्छ, यो कि त्यो; वा दुवै नै राम्ररी सप्रन्छन्, सो तिमी जान्दैनौ।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ज्योति मनमोहक हुन्छ, सूर्यलाई देख्दा आँखाहरू प्रसन्‍न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मानिस जतिसुकै वर्ष बाँचोस्, त्यो ती सबैमा आनन्दित होस्। तर अन्धकारका समयहरू पनि धेरै हुन्छन् भनी स्मरण गरोस्। जे कुरा हुन आउँछ, सबै अर्थहीन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हे जवान मानिस, आफ्नो युवावस्थामा छँदै खुशी होऊ; जवान रहुन्जेल तिम्रो हृदयले तिमीलाई आनन्द देओस्। आफ्ना हृदयले चाहेको र आँखाहरूले देखेका बाटोलाई पछ्याऊ! तर याद राख: यी सबै कुराहरूका लागि परमेश्‍वरले तिमीलाई लेखा लिनुहुनेछ।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यसकारण अब आफ्ना हृदयबाट चिन्ता-फिक्रीलाई पर राख, र शरीरका कष्‍टहरूलाई पनि फ्याँकिदेऊ; किनकि युवावस्था र जोश पनि अर्थहीन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Ecclesiastes 12:1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आफ्नो युवाअवस्थामा नै आफ्नो सृष्‍टिकर्तालाई सम्झ! दुःखको समय र वृद्धावस्था आउनुभन्दा पहिल्यै, “यस समयमा मेरो मन लाग्दैन” भन्‍ने वर्षहरू आउनुभन्दा अगि नै—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सूर्य र प्रकाश, चन्द्रमा र ताराहरू अँध्यारो हुन अगि, वर्षापछि बादल फर्कनुभन्दा अगि नै,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जब घरको हेरचाह गर्नेहरू काम्दछन्, र बलिया मानिसहरू कुप्रो पर्छन्, जाँतोका दाँतहरू झरेर कम भएका कारण जाँतो पिँध्नेहरूले काम बन्द गर्दछन्, र झ्यालबाट हेर्नेहरूका आँखा धमिला हुन्छन्;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जब गल्‍लीतिर जाने ढोकाहरू बन्द हुन्छन्, र जाँतोको आवाज कम हुँदैजान्छ, जब चराको चिरबिर आवाजमा मानिसहरू उठ्छन्, तर तिनीहरूका सबै गीत मधुरो हुन्छन्;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जब मानिसहरू अग्लो ठाउँसित र बाटाका खतरासित डराउँछन्, जब हाडे-बदामका बोटमा सेतै फूल फुल्दछन्, र फट्याङ्ग्राले आफैँलाई घिसारेर हिँड्दछ, अनि मनको चाहना अब उसो जाग्दैन; किनकि मानिस आफ्ना अनन्तको घरमा जान्छन्, अनि शोक गर्ने मलामीहरू गल्‍लीमा यताउता लाग्नेछन्।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आफ्नो सृष्‍टिकर्तालाई सम्झ—चाँदीका तार चुँडिनुअगि, र सुनको कचौरा फुट्नुअगि, पँधेरामा गाग्रो फुट्नुअगि र इनारमा चक्‍का भाँचिनुअगि,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धुलो माटैमा फर्केर जानुअगि, र आत्मा परमेश्‍वरकहाँ फर्किजानेछ; जसले त्यो दिनुभयो।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“अर्थहीन! अर्थहीन!” उपदेशक भन्दछन्। “सबै अर्थहीन छन्!”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उपदेशक बुद्धिमान् मात्र थिएनन्, तिनले मानिसहरूलाई ज्ञानका कुरा पनि सिकाउँथे। तिनले विचार गरे, खोजी गरेर धेरै हितोपदेशहरू क्रमबद्ध रूपमा राखे।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तिनले ठिक वचनहरू खोजी गरे, र जे लेखिए, ती वास्तविक र सत्य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बुद्धिमान्‌का वचनहरू गोठालोको लहुराजस्तै छन्। तिनीहरूले सङ्कलन गरेका भनाइहरू ठिकसित ठोकेका किलाझैँ छन्—ती एउटै गोठालोबाट प्राप्‍त भएका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हे मेरा छोराछोरीहरू हो, यीबाहेक अरू कुरामा पनि होसियार होओ! किनकि धेरै पुस्तकहरूको लेखाइको अन्त्य छैन; अनि धेरै अध्ययनले शरीरलाई थकाउँछ।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अब जति पनि सुनियो: सबै कुराको निष्कर्ष यही हो: परमेश्‍वरको भय मान र उहाँका आज्ञापालन गर; किनकि समस्त मानव-जातिको कर्तव्य यही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किनकि परमेश्‍वरले हामीले गरेका हरेक कामको न्याय गर्नुहुनेछ, प्रत्येक गुप्‍त कुरासमेत, चाहे त्यो असल होस् वा खराब।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