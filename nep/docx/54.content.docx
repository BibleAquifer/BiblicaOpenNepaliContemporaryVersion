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1TI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1 Timothy 1:1, 1 Timothy 1:2, 1 Timothy 1:3, 1 Timothy 1:4, 1 Timothy 1:5, 1 Timothy 1:6, 1 Timothy 1:7, 1 Timothy 1:8, 1 Timothy 1:9, 1 Timothy 1:10, 1 Timothy 1:11, 1 Timothy 1:12, 1 Timothy 1:13, 1 Timothy 1:14, 1 Timothy 1:15, 1 Timothy 1:16, 1 Timothy 1:17, 1 Timothy 1:18, 1 Timothy 1:19, 1 Timothy 1:20, 1 Timothy 2:1, 1 Timothy 2:2, 1 Timothy 2:3, 1 Timothy 2:4, 1 Timothy 2:5, 1 Timothy 2:6, 1 Timothy 2:7, 1 Timothy 2:8, 1 Timothy 2:9, 1 Timothy 2:10, 1 Timothy 2:11, 1 Timothy 2:12, 1 Timothy 2:13, 1 Timothy 2:14, 1 Timothy 2:15, 1 Timothy 3:1, 1 Timothy 3:2, 1 Timothy 3:3, 1 Timothy 3:4, 1 Timothy 3:5, 1 Timothy 3:6, 1 Timothy 3:7, 1 Timothy 3:8, 1 Timothy 3:9, 1 Timothy 3:10, 1 Timothy 3:11, 1 Timothy 3:12, 1 Timothy 3:13, 1 Timothy 3:14, 1 Timothy 3:15, 1 Timothy 3:16, 1 Timothy 4:1, 1 Timothy 4:2, 1 Timothy 4:3, 1 Timothy 4:4, 1 Timothy 4:5, 1 Timothy 4:6, 1 Timothy 4:7, 1 Timothy 4:8, 1 Timothy 4:9, 1 Timothy 4:10, 1 Timothy 4:11, 1 Timothy 4:12, 1 Timothy 4:13, 1 Timothy 4:14, 1 Timothy 4:15, 1 Timothy 4:16, 1 Timothy 5:1, 1 Timothy 5:2, 1 Timothy 5:3, 1 Timothy 5:4, 1 Timothy 5:5, 1 Timothy 5:6, 1 Timothy 5:7, 1 Timothy 5:8, 1 Timothy 5:9, 1 Timothy 5:10, 1 Timothy 5:11, 1 Timothy 5:12, 1 Timothy 5:13, 1 Timothy 5:14, 1 Timothy 5:15, 1 Timothy 5:16, 1 Timothy 5:17, 1 Timothy 5:18, 1 Timothy 5:19, 1 Timothy 5:20, 1 Timothy 5:21, 1 Timothy 5:22, 1 Timothy 5:23, 1 Timothy 5:24, 1 Timothy 5:25, 1 Timothy 6:1, 1 Timothy 6:2, 1 Timothy 6:3, 1 Timothy 6:4, 1 Timothy 6:5, 1 Timothy 6:6, 1 Timothy 6:7, 1 Timothy 6:8, 1 Timothy 6:9, 1 Timothy 6:10, 1 Timothy 6:11, 1 Timothy 6:12, 1 Timothy 6:13, 1 Timothy 6:14, 1 Timothy 6:15, 1 Timothy 6:16, 1 Timothy 6:17, 1 Timothy 6:18, 1 Timothy 6:19, 1 Timothy 6:20, 1 Timothy 6:21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हाम्रा उद्धारकर्ता परमेश्‍वर र हाम्रो आशा ख्रीष्‍ट येशूको आज्ञाअनुसार ख्रीष्‍ट येशूको प्रेरित पावलबाट,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विश्‍वासमा मेरो साँचो छोरा तिमोथीलाई: परमेश्‍वर पिता र हाम्रा प्रभु ख्रीष्‍ट येशूबाट अनुग्रह, कृपा र शान्ति!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म्यासिडोनिया जाँदा मैले तिमीलाई आग्रह गरेझैँ, तिमी एफिससमै बस; अनि ती मानिसहरू, जसले झूटा सिद्धान्तहरू सिकाइरहेका छन् अबदेखि नसिकाउनू भनी आज्ञा 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आफ्ना ध्यान दन्त्यकथाहरू र नटुङ्गिने वंशावलीहरूप्रति नदेऊन्। यस्ता कुराहरूले विश्‍वासद्वारा हुने परमेश्‍वरको कामभन्दा शङ्का-उपशङ्कालाई बढावा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 आज्ञाको लक्ष्य प्रेम हो, जुन शुद्ध हृदय, असल विवेक र निष्कपट विश्‍वासबाट आउँछ।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कति जना यी सबैबाट तर्किगएर अर्थविनाका कुराहरूतिर लागेका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व्यवस्थाका शिक्षक हुन चाहन्छन्; तर तिनीहरू आफूले बोलेका विषयमा अथवा स्थापना गर्न खोजेका कुरा नै जान्दैनन्।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हामी जान्दछौँ, कसैले व्यवस्थालाई ठिकसित प्रयोग गर्छ भने यो असल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 यो पनि जान्दछौँ, कि धर्मीहरूका निम्ति व्यवस्था बनिएको होइन, तर व्यवस्था उल्‍लङ्घन गर्नेहरू र विद्रोहीहरूका निम्ति, भक्तिहीन र पापीहरूका निम्ति, अपवित्र र नास्तिकहरूका निम्ति, आमाबुबा मार्नेहरूका निम्ति, हत्याराहरूका निम्ति,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अनैतिक सम्बन्ध र समलिङ्गीहरूका निम्ति, मानव-तस्करहरूका निम्ति, झूट बोल्नेहरू र झूटा शपथ खानेहरूका निम्ति, र सत्य विपरीत जुनसुकै कुराहरूका निम्ति हो। यस्तै मानिसहरूका निम्ति व्यवस्था दिइएको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मलाई सुम्पिएको सत्य सिद्धान्त परमधन्य परमेश्‍वरको महिमित सुसमाचारअनुसार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हाम्रा प्रभु ख्रीष्‍ट येशूलाई धन्यवाद चढाउँछु, जसले मलाई सक्षम् तुल्याउनुभयो। मलाई विश्‍वासयोग्य ठान्‍नुभयो र उहाँको सेवामा नियुक्त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यद्यपि विगतमा म ईश्‍वरनिन्दक, खेदो गर्ने र हिंसा गर्ने व्यक्ति थिएँ। ममाथि कृपा गरियो; किनकि मैले ती अज्ञानता र अविश्‍वासमा गरेको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ख्रीष्‍ट येशूमा भएका विश्‍वास र प्रेमका साथ हाम्रा प्रभुको अनुग्रह ममाथि प्रशस्त गरी खन्याइयो।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यो भनाइ विश्‍वासयोग्य र पूर्ण रूपमा ग्रहणयोग्य छ: ख्रीष्‍ट येशू संसारमा पापीहरूलाई बचाउन आउनुभयो। ती पापीहरूमा मचाहिँ सबैभन्दा पापी हुँ।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उहाँमाथि विश्‍वास गर्नेहरू जतिले अनन्त जीवन पाऊन् भनेर एउटा नमुनास्वरूप ख्रीष्‍ट येशूले आफ्नो असीम धैर्य देखाएर मजस्तो सबैभन्दा पापीमाथि कृपा देखाउनुभयो।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अब अनन्तका राजा, अविनाशी, अदृश्य, एउटै परमेश्‍वरलाई सदासर्वदा आदर र महिमा भइरहोस्! आमेन।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हे मेरो छोरा तिमोथी, म तिमीलाई यो आज्ञा दिँदैछु। तिम्रो विषयमा एक पल्ट बोलिएका ती अगमवाणीअनुसार चलेर असल युद्ध लड्न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विश्‍वास र असल विवेक समातिराख। कतिले यी कुराहरू त्यागेर आफ्ना विश्‍वासको जहाज डुबाएका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तीमध्ये हुमेनियस र अलेक्जेन्डर हुन्, जसलाई ईश्‍वरनिन्दा नगर्न सिकून् भनेर मैले शैतानको हातमा सुम्पेको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 म आग्रह गर्छु, सबैभन्दा पहिले बिन्तीहरू, प्रार्थनाहरू, अन्तर्बिन्ती र धन्यवादहरू प्रत्येकका निम्ति चढाइऊन्।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हामीले भक्ति, सम्मान शान्तिपूर्ण र चैनको जीवन बिताउन सकौँ भनेर राजाहरू र उच्‍च पदमा रहेकाहरूका निम्ति चढाइऊन्।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 असल हो र हाम्रा मुक्तिदाता परमेश्‍वरलाई प्रसन्‍न तुल्याउँछ।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 सबै मानिसहरूले उद्धार पाऊन् र सत्यताको ज्ञानमा आऊन् भन्‍ने चाहनुहुन्छ।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परमेश्‍वर एउटै हुनुहुन्छ; अनि परमेश्‍वर र मानिसहरूका बीचमा एउटै मध्यस्थ हुनुहुन्छ, मानव ख्रीष्‍ट येशू,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जसले सबैका छुटकाराको मोलको निम्ति आफैँलाई सुम्पिदिनुभयो, जुन कुराको साक्षी ठिक समयमा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अनि यही उद्देश्यले म एउटा प्रचारक र प्रेरित नियुक्त भएँ। म सत्य बोल्दछु र झूट बोल्दिनँ; गैरयहूदीहरूलाई विश्‍वास र सत्यताको शिक्षा दिनको निम्ति नियुक्त गरिएको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 सबै ठाउँमा विनाक्रोध र विनाविवाद प्रार्थनामा पुरुषहरूले पवित्र हातहरू उठाऊन् भन्‍ने म चाहन्छु।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त्यसै गरी म चाहन्छु, स्त्रीहरूले भद्रता र शिष्‍टतासाथ सुहाउँदो वस्त्र पहिरून्; केशको बढी सिँगार गरेर, सुन, मोती र महङ्गा वस्त्रहरू पहिरेर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असल कामद्वारा सुसज्जित होऊन्, जुन परमेश्‍वरमा भक्ति राखेको भनी दाबी गर्ने स्त्रीहरूलाई सुहाउँछ।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स्त्रीले पूर्ण अधीनमा बसेर चुपचापसित सिकोस्।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स्त्रीले पुरुषलाई सिकाउने वा अधिकार गर्ने अनुमति म दिन्‍नँ; तर ऊ चुपचाप नै रहोस्।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पहिला आदम बनाइएका थिए, त्यसपछि हव्वा।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आदम छलिएका होइनन्, तर स्त्री पो बहकाउमा परेर आज्ञा भङ्ग गरेकी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विश्‍वास, प्रेम र भद्रतापूर्ण पवित्रतामा लागिरहिन् भने स्त्रीहरू बालक जन्मद्वारा बचाइनेछन्।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यो वचन विश्‍वासयोग्य छ: यदि कसैले अध्यक्ष हुने इच्छा गर्छ भने उसले असल कामको इच्छा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अब अध्यक्षचाहिँ निर्दोष, एउटै पत्नीका पति, आत्मसंयमी, विवेकी, आदरणीय, पाहुनासत्कार गर्ने, सिकाउन सक्ने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मद्यपान नगर्ने, झगडालु होइन, तर भद्र, शान्तिप्रिय, धनसम्पत्तिको लोभ नगर्ने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 आफ्नो परिवार राम्ररी चलाउन सक्ने, र आफ्ना बालबच्‍चाहरूलाई ससम्मान अधीनमा राख्न सक्ने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कसैले आफ्नै परिवार सम्हाल्न सक्दैन भने तिनले परमेश्‍वरको मण्डलीको रेखदेख कसरी गर्न सक्ला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 भर्खर विश्‍वासमा आएको व्यक्ति हुनुहुँदैन; नत्रता तिनी घमण्डले फुलेर शैतानले पाउने झैँ न्यायमा पर्नेछन्।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बाहिरकाहरूका बीचमा पनि असल नाम पाएको हुनुपर्छ, नत्रता तिनी निन्दित हुनेछन्, र शैतानको पासोमा पर्नेछन्।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यसै गरी सेवकहरू पनि आदर पाउन योग्यका, दुईजिब्रे नहुने, मद्यपान नगर्ने, र अनुचित लाभ नखोज्ने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विश्‍वासका गहिरा सत्यहरूलाई शुद्ध विवेकसित कायम राख्नैपर्छ।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पहिले तिनीहरूका जाँच हुनुपर्छ; यदि तिनीहरूका विरुद्धमा केही दोष पाइएन भने तिनीहरूले सेवक भएर सेवा गरून्।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 गरी तिनीहरूका पत्नीहरू पनि आदर पाउन योग्यका, अरूका कुरा नकाट्ने, तर संयमी र हरेक कुरामा विश्‍वासयोग्य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सेवक एउटै पत्नीका पति; आफ्ना बालबच्‍चाहरू र परिवारको उचित रेखदेख गर्न सक्ने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जस-जसले राम्ररी सेवा गरेका छन्, तिनीहरूले उत्तम प्रतिष्‍ठा र ख्रीष्‍ट येशूमा भएका तिनीहरूका विश्‍वासमा महान् निश्‍चयता पाउनेछन्।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तिमीकहाँ चाँडै आउने आशा राख्दै यी उपदेशहरू तिमीलाई लेखिरहेछु।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म आउन ढिलो भएँ भने तापनि परमेश्‍वरको परिवार, जुन सत्यको जग र खाँबो अर्थात् जिउँदो परमेश्‍वरको मण्डली हो; त्यसमा मानिसहरूले कसरी चल्नुपर्छ भनी तिमीले जान्‍न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विनाशङ्का यो भन्‍न सकिन्छ, भक्तिको रहस्य महान् छ: उहाँ मानिसको शरीरमा भएर देखा पर्नुभयो, पवित्र आत्मामा धर्मी ठहरिनुभयो, स्वर्गदूतहरूद्वारा देखिनुभयो, सबै मानिसहरूका बीचमा उहाँको प्रचार भयो, र संसारमा उहाँलाई विश्‍वास गरियो, महिमामा माथि लगिनुभयो।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पवित्र आत्माले प्रष्‍ट गरी भन्‍नुहुन्छ: पछि आउने दिनहरूमा केही मानिसहरूले विश्‍वासलाई त्याग्नेछन्, बहकाउने आत्माहरू र भूतप्रेतहरूका शिक्षाको पछि लाग्नेछन्।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यस्ता शिक्षाहरू छलकपट गर्ने झूटा व्यक्तिहरूद्वारा आउनेछन्, जसको विवेक तातो फलामले डामेझैँ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मानिसहरूलाई विवाह गर्न मनाही गर्छन् र केही भोजनहरूबाट अलग रहनू भन्‍ने आदेश दिन्छन्। जुन भोजन विश्‍वास गर्नेहरू र सत्यता जान्‍नेहरूले धन्यवादसाथ ग्रहण गरून् भनी परमेश्‍वरले सृष्‍टि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परमेश्‍वरले सृष्‍टि गर्नुभएको सबै थोक असल छन्, र धन्यवादसाथ स्वीकार गरियो भने कुनै थोक पनि अस्वीकार गर्नुपर्दैन।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यो परमेश्‍वरको वचन र प्रार्थनाद्वारा शुद्ध पारिएको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यदि तिमीले यी कुराहरू दाजुभाइ-दिदीबहिनीहरूलाई देखाइदियौ भने तिमी विश्‍वासको सत्यतामा हुर्काइएको र उचित शिक्षा पछ्याउने ख्रीष्‍ट येशूका असल सेवक हुनेछौ।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भक्तिहीन र काल्पनिक दन्त्यकथाहरूदेखि अलग बस। बरु आफूलाई भक्तिको मानिस हुने तालिम 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शारीरिक तालिम केही मूल्यको मात्र हुन्छ, तर ईश्‍वरभक्ति त हरकिसिमले लाभदायक हुन्छ। यो वर्तमान जीवन र आउने जीवन दुवैका निम्ति उपयोगी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यो भनाइ विश्‍वासयोग्य छ, जसलाई पूर्ण रूपले स्वीकार गर्न सकिन्छ।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हामीले परिश्रम र सङ्घर्ष गर्नुको कारण यो हो, हाम्रो आफ्नो आशा जीवित परमेश्‍वरमाथि राखेका छौँ; जो सबै मानिसहरू, विशेष गरी उहाँमाथि विश्‍वास गर्नेहरूका मुक्तिदाता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यिनै कुराहरूलाई आज्ञा दिँदै शिक्षा 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 जवान भएको कारणले कसैले पनि तिमीलाई तुच्छ दृष्‍टिले नहेरोस्, तर वचनमा, जीवनमा, प्रेममा, विश्‍वासमा र शुद्धतामा विश्‍वासीहरूको लागि उदाहरण बन।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नआएसम्म सबैको सामु पवित्र धर्मशास्त्र पढ्ने काममा, प्रचारमा र शिक्षामा आफूलाई सुम्पिदेऊ।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मण्डलीका प्रधानहरूले तिमीमाथि हात राख्दा, अगमवाणीद्वारा तिमीलाई प्राप्‍त भएको वरदानको अवहेलना नगर।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विषयहरूमा परिश्रमी बनेर आफूलाई सम्पूर्ण रूपले दिइहाल, र सबैले तिम्रो प्रगति देखून्।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आफ्नो जीवन र शिक्षाको बारेमा राम्ररी ध्यान देऊ। यी कुराहरूमा खुरन्धार लागिरह; किनकि यसो गर्नाले तिमीले आफैँलाई र सुन्‍नेहरूलाई समेत बचाउनेछौ।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वृद्ध मानिसलाई नहप्काऊ, तर तिनलाई बुबाझैँ ठानी राम्ररी सम्झाऊ। आफूभन्दा सानाहरूलाई भाइहरूलाईझैँ व्यवहार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वृद्ध स्त्रीहरूलाई आमाझैँ, र युवतीहरूलाई सम्पूर्ण पवित्रतामा बहिनीहरूलाईझैँ व्यवहार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जुन विधवाहरू साँच्‍चै खाँचोमा छन्, तिनीहरूलाई उचित हेरचाह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यदि कुनै विधवाका छोराछोरी वा नातिनातिनाहरू छन् भने तिनीहरूले सर्वप्रथम आफ्ना परिवारप्रति धार्मिक कर्तव्य पालन गर्न सिकून्; अनि आफ्ना आमाबुबा र बाजे-बज्यैप्रति उपकारको ऋण चुकाऊन्। किनकि यो परमेश्‍वरको दृष्‍टिमा मनपर्दो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साँच्‍चै खाँचोमा परेकी विधवा, जो एकलै छिन्, तिनी परमेश्‍वरमा आफ्नो आशा राख्तछिन्, र परमेश्‍वरसित सहायता माग्दै दिनरात प्रार्थनामा लागिरहन्छिन्।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सुख-विलासमा मस्त रहने विधवा जिउँदै मरेतुल्य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मानिसहरूलाई यी आज्ञाहरू देऊ, तिनीहरू दोषरहित होऊन्।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कसैले आफन्तहरूको, खासगरी आफ्नै परिवारको खाँचो पूरा गर्दैन भने त्यसले विश्‍वासलाई इन्कार गरेको छ, र त्यो विश्‍वास नगर्नेभन्दा पनि खराब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कुनै विधवाको उमेर साठी वर्ष माथि छैन, र आफ्नो पतिप्रति इमानदार छैनन् भने तिनको नाम विधवाहरूका सूचीमा नराख।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असल कामहरूका लागि प्रसिद्ध भएकी, छोराछोरीहरूलाई ठिकसित हुर्काउने, पाहुनासत्कार गर्ने, प्रभुका सेवकहरूका पाउ धुने, विपत्तिमा परेकाहरूलाई सहायता दिने, र आफूलाई सबै किसिमका असल कामहरूमा संलग्न राख्नेको नाम मात्र 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तरुणी विधवाहरूका नामचाहिँ यस्तो सूचीमा नराख; किनकि जब तिनीहरूका कामुक इच्छाहरूले ख्रीष्‍टप्रतिको तिनीहरूका समर्पणतालाई जित्छ, तब तिनीहरूले विवाह गर्ने इच्छा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यसरी तिनीहरूले आफ्ना पहिलेका प्रतिज्ञा भङ्ग गरेर आफूमाथि न्याय ल्याउँछन्।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यसबाहेक तिनीहरू अरूको घर-घरमा घुमिहिँड्दै अल्छे हुन सिक्छन्। अल्छे हुने मात्र होइन, तर कुरौटे, अरूको काममा हात हाल्ने र बोल्न नहुने कुराहरू बोल्नेहरू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यसकारण म तरुणी विधवाहरूलाई विवाह गर्ने, बालबच्‍चा जन्माउने, आफ्ना घर सम्हाल्ने, र विरोधीलाई आफ्नो बदनामको मौका नदिने होऊन् भन्‍ने सल्‍लाह दिन्छु।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किनकि कतिपय तर्किगएर शैतानलाई पछ्याउन थालिसकेका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यदि कुनै विश्‍वासी स्त्रीसँग आश्रित भएका विधवाहरू छन् भने मण्डलीमाथि भार नपरोस् भनेर तिनीहरूलाई तिनले निरन्तर सहायता दिनुपर्छ, ताकि मण्डलीले साँच्‍चै खाँचोमा परेका विधवाहरूलाई सहायता पुर्‍याउन सकोस्।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मण्डलीको असल रेखदेख गर्ने प्रधानहरूलाई आदरको पारिश्रमिक दिइनुपर्छ, खासगरी तिनीहरू, जो प्रचार गर्ने र शिक्षा दिने काम गर्दछन्।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पवित्र धर्मशास्त्रले भन्छ, “अन्‍नबाली दाइँ गर्दा गोरुको मुखमा मोहोलो नलगाउनू,” र “खेताला आफ्नो ज्यालाको योग्य हुन्छ।”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दुई वा तीन साक्षीहरू नभएसम्म मण्डली प्रधानका विरुद्धमा लगाइएका अभियोग ग्रहण नगर्नू।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पाप गर्ने मण्डलीका प्रधानहरूलाई सबैका सामु हप्काऊ, ताकि अरूहरूले पनि चेतावनी पाउन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परमेश्‍वर, ख्रीष्‍ट येशू र चुनिएका स्वर्गदूतहरूलाई साक्षी राखेर म तिमीलाई कडा आज्ञा दिन्छु: तिमीले यी नियमहरू विनापक्षपात पालन गर, र पूर्वाग्रही भएर केही पनि नगर।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कुनै व्यक्तिलाई मण्डलीमा प्रधान नियुक्त गर्न हतार नगर। अरूको पापमा सहभागी नहोऊ। आफूलाई शुद्ध 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तिम्रो पेटका लागि र घरी-घरी भइरहने बिमारीहरूले गर्दा अलि-अलि दाखमद्य पिउने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कति मानिसहरूका पापहरू तिनीहरूका सामु राखिएका न्यायमा पुग्ने गरी प्रत्यक्ष हुन्छन्; अरूहरूका पापहरू पछि मात्र देखिन्छन्।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यसरी नै असल कामहरू प्रत्यक्ष हुन्छन्; अनि गुप्‍तमा गरिएका असल कामहरू प्रत्यक्ष हुँदैनन्, र सधैँका लागि लुक्न सक्दैनन्।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दासत्वको जुवामुनि हुनेहरू, सबैले आ-आफ्ना मालिकहरू पूर्ण आदरका योग्य छन् भनी ठानून्; ताकि परमेश्‍वरको नाम र शिक्षाको बदनामी नहोस्।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जसका मालिकहरू विश्‍वासी छन्; तिनीहरूले ती मालिकहरू विश्‍वासमा सङ्गी विश्‍वासीहरू हुन् भनेर अनादर नगरून्; बरु तिनीहरूका सेवाबाट लाभ उठाउने विश्‍वासी नै हुन्। अनि तिनीहरूप्रति प्रिय छन् र तिनीहरूको भलो चिताउँछन् भनेर तिनीहरूको सेवा अझ राम्रोसँग गरून्। यी कुराहरू तिमीले सिकाउनू र आग्रह गर्नू।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कसैले हाम्रोभन्दा भिन्‍नै शिक्षा सिकाउँछ, र हाम्रा प्रभु येशू ख्रीष्‍टका उचित वचन र भक्तिअनुसारका शिक्षासित सहमत हुँदैन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ती घमण्डले फुलिएका हुन्छन् र केही पनि जानेका हुँदैनन्; तर तिनीहरूलाई विवादहरू गर्ने मनोरोग लागेको हुन्छ, र यस्ता शब्दहरूका बारेमा झगडा गर्छन्; जसले डाह, कलह, बदनाम र खराब शङ्काहरू उत्पन्‍न गराउँछन्;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बुद्धि भ्रष्‍ट भएका र सत्यबाट अलग भएका मानिसहरूका माझमा कचिङ्गल उठाउँछन्; अनि भक्तिचाहिँ लाभको साधन हो भनी तिनीहरू ठान्छन्।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सन्तुष्‍टिसहितको भक्ति नै ठूलो लाभ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हामीले यस संसारमा न केही ल्यायौँ, न त यसबाट केही लिएर जानेछौँ।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यदि हामीसित खानेकुरा र लगाउने कुराहरू छन् भने हामी त्यसैमा सन्तुष्‍ट रहन सक्नुपर्छ।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जो धनी हुन चाहन्छन्, तिनीहरू परीक्षा र पासोमा फस्छन्; अनि धेरै मूर्ख र हानिकारक इच्छाहरूमा फस्छन्, जसले मानिसहरूलाई बरबादी र सर्वनाशमा डुबाउँछन्।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रुपियाँपैसाप्रतिको प्रेम नै सबै खराबीको जरा हो। कति मानिसहरू रुपियाँपैसाको लोभमा परेर विश्‍वासबाट पछि हटेका छन्, र धेरै पीडाहरूले आफूलाई छेडेका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हे परमेश्‍वरका जन, तिमी यी सबै कुराहरूबाट अलग बस, र धार्मिकता, भक्ति, विश्‍वास, प्रेम, सहनशीलता र नम्रताको पछि लाग।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विश्‍वासको उत्तम लडाइँ लड। अनन्त जीवन पक्रिराख; यसैका लागि तिमीलाई बोलावट भएको थियो, जब तिमीले धेरै साक्षीहरूका उपस्थितिमा तिम्रो विश्‍वासको असल साक्षी दिएका थियौ।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प्रत्येकलाई जीवन दिनुहुने परमेश्‍वर र पन्तियस पिलातसको सामु असल विश्‍वासको गवाही दिनुहुने ख्रीष्‍ट येशूको दृष्‍टिमा, म तिमीलाई यो आदेश दिन्छु: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प्रभु येशू ख्रीष्‍टको दोस्रो आगमनसम्म यस आज्ञालाई बेदाग अथवा दोषरहित राख,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जसलाई परमेश्‍वरले आफ्नै समयमा प्रकट गर्नुहुनेछ। परमेश्‍वर, परमधन्य र एक मात्र शासक, राजाहरूका राजा तथा प्रभुहरूका प्रभु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 मात्र अमर हुनुहुन्छ, र उहाँ त्यस ज्योतिमा बास गर्नुहुन्छ, जसको नजिक कोही पनि जान सक्दैन। उहाँलाई कुनै मानिसले कहिल्यै देखेको छैन, न त देख्न नै सक्छ। उहाँको महिमा र सामर्थ्य सदासर्वदा रहोस्! आमेन।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वर्तमान संसारमा भएका धनीहरू घमण्डी नहोऊन्, र आफ्नो आशा अनिश्‍चित धनसम्पत्तिमा होइन, तर हाम्रो उपभोगको निम्ति प्रत्येक थोक प्रशस्त दिनुहुने परमेश्‍वरमा लगाऊन् भनी आज्ञा 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असल गरून्, असल कामहरूमा धनी होऊन्, र उदार चित्तले बाँडचुँड गर्नेहरू होऊन् भनी आज्ञा 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यसरी नै तिनीहरूले आउने युगका निम्ति असल जगको रूपमा आफ्नै लागि सम्पत्ति थुपार्नेछन्, र तिनीहरूले त्यो जीवनलाई पक्रिराखून्, जो साँच्‍चै नै आउने युगको साँचो जीवन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तिमोथी, तिमीलाई जे सुम्पिएको छ, त्यसलाई सुरक्षित राख। भक्तिहीन गन्थन र विरोधपूर्ण विचारहरू, जसलाई झूटो रूपमा ज्ञान भनिन्छ, त्यसबाट अलग 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यस्ता कुराहरूलाई स्वीकार गरेर कति जना त आफ्नो मूल विश्‍वासबाट तर्किगएका छन्। तिमीहरू सबैसँग अनुग्रह रहोस्!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