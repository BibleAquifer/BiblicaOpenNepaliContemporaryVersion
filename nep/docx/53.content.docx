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2TH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2 Thessalonians 1:1, 2 Thessalonians 1:2, 2 Thessalonians 1:3, 2 Thessalonians 1:4, 2 Thessalonians 1:5, 2 Thessalonians 1:6, 2 Thessalonians 1:7, 2 Thessalonians 1:8, 2 Thessalonians 1:9, 2 Thessalonians 1:10, 2 Thessalonians 1:11, 2 Thessalonians 1:12, 2 Thessalonians 2:1, 2 Thessalonians 2:2, 2 Thessalonians 2:3, 2 Thessalonians 2:4, 2 Thessalonians 2:5, 2 Thessalonians 2:6, 2 Thessalonians 2:7, 2 Thessalonians 2:8, 2 Thessalonians 2:9, 2 Thessalonians 2:10, 2 Thessalonians 2:11, 2 Thessalonians 2:12, 2 Thessalonians 2:13, 2 Thessalonians 2:14, 2 Thessalonians 2:15, 2 Thessalonians 2:16, 2 Thessalonians 2:17, 2 Thessalonians 3:1, 2 Thessalonians 3:2, 2 Thessalonians 3:3, 2 Thessalonians 3:4, 2 Thessalonians 3:5, 2 Thessalonians 3:6, 2 Thessalonians 3:7, 2 Thessalonians 3:8, 2 Thessalonians 3:9, 2 Thessalonians 3:10, 2 Thessalonians 3:11, 2 Thessalonians 3:12, 2 Thessalonians 3:13, 2 Thessalonians 3:14, 2 Thessalonians 3:15, 2 Thessalonians 3:16, 2 Thessalonians 3:17, 2 Thessalonians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पावल, सिलास र तिमोथीबाट, हाम्रा परमेश्‍वर पिता र प्रभु येशू ख्रीष्‍टमा थेसलोनिकीहरूको मण्डलीलाई: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 पिता र प्रभु येशू ख्रीष्‍टबाट अनुग्रह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दाजुभाइ-दिदीबहिनीहरू हो, तिमीहरूको विश्‍वास लगातार बढ्दै गएको र तिमीहरूको एक-आपसको प्रेम बढ्दै गएको कारण तिमीहरूका लागि हामीले परमेश्‍वरलाई सधैँ धन्यवाद दिनैपर्छ।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यसकारण तिमीहरूका सबै सतावट र तिमीहरूले सहिरहेका परीक्षाहरूका बीचमा तिमीहरूका धैर्य धारण र विश्‍वासको निम्ति परमेश्‍वरका मण्डलीहरूका माझमा हामी गर्व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सबै परमेश्‍वरको साँचो न्यायको प्रमाण हो जसको परिणाम स्वरूप तिमीहरू परमेश्‍वरको राज्यको योग्य ठहराइनेछौ, जसको निम्ति तिमीहरूले कष्‍ट भोगिरहेका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 न्यायी हुनुहुन्छ। तिमीहरूलाई दुःख दिनेहरूलाई उहाँले दुःख 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अनि तिमी दुःख पाइरहेकाहरूलाई र हामीलाई पनि त्यसबाट छुटकारा दिनुहुनेछ। योचाहिँ तब हुनेछ, जब प्रभु येशू आफ्ना शक्तिशाली स्वर्गदूतहरूसित दन्किरहेको आगोमा स्वर्गबाट प्रकट हुनुहुनेछ।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परमेश्‍वरलाई नचिन्‍नेहरू र हाम्रा प्रभु येशूको सुसमाचार नमान्‍नेहरूलाई सजाय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अनन्तको विनाश सजाय पाउनेछन्; अनि तिनीहरू प्रभुको उपस्थिति र उहाँको शक्तिको महिमाबाट अलग गरिनेछन्।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त्यस दिन हुनेछ, जब उहाँ आफ्ना पवित्र जनहरूका बीचमा महिमित हुन र उहाँमाथि विश्‍वास गरेका सबैलाई चकित पार्न आउनुहुनेछ। यसमा तिमीहरू पनि सामेल छौ; किनकि तिमीहरूले हाम्रा गवाहीलाई विश्‍वास गर्‍यो।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यसलाई मनमा राखेर हामी निरन्तर तिमीहरूको लागि प्रार्थना गर्दर्छौँ, कि हाम्रा परमेश्‍वरले तिमीहरूलाई उहाँको बोलावटको योग्य बनाऊन्; अनि आफ्नो शक्तिद्वारा तिमीहरूका असल कामको हरेक चाहनालाई र विश्‍वासद्वारा गरिएका हरेक कामलाई पूरा गरून्।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 प्रार्थना गर्दर्छौँ, ताकि हाम्रा परमेश्‍वर र प्रभु येशू ख्रीष्‍टको अनुग्रहअनुसार तिमीहरूमा हाम्रा प्रभु येशूको नाम महिमित होस्, र उहाँमा तिमीहरूको महिमा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दाजुभाइ-दिदीबहिनीहरू हो, हाम्रा प्रभु येशू ख्रीष्‍टको आगमन र हामी उहाँसँग भेला हुने विषयमा तिमीहरूलाई बिन्ती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प्रभुको दिन आइसकेको छ भन्‍नेहरूद्वारा सजिलैसित अस्थिर वा विचलित नहोओ। तिनीहरूले अगमवाणी, आत्माद्वारा प्रकाश पाएको, अथवा हामीबाटै आएको पत्र भनी दाबी गरे तापनि तिनीहरूलाई विश्‍वास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तिमीहरूलाई कसैले कुनै किसिमले धोकामा नपारोस्। विश्‍वास परित्याग नभएसम्म पापको मानिस, जो विनाशको पुत्र हो, त्यो प्रकट नभएसम्म त्यो दिन आउनेछैन।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त्यसले ईश्‍वर कहलिएको वा पूजा गरिने हरेक वस्तुभन्दा आफैँलाई उच्‍च पार्नेछ र विरोध गर्नेछ; अनि परमेश्‍वर हुँ भनी घोषणा गर्दै त्यो आफैँलाई परमेश्‍वरको मन्दिरमा स्थापना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तिमीहरूसित रहँदा यी कुराहरू मैले तिमीहरूलाई बताएको थिएँ, के तिमीहरूलाई सम्झना छैन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अहिले त्यसलाई कसले रोकिराखेको छ, त्यो तिमीहरू जान्दछौ; ताकि त्यो ठिक समयमा प्रकट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अधर्मको शक्ति गुप्‍त रूपले अगिबाटै सक्रिय छ; तर अहिले त्यसलाई रोकिराख्नु हुनेले आफ्नो बाटोबाट त्यसलाई नहटाउन्जेल रोकिराख्नुहुनेछ।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अनि तब त्यो अधर्मीको प्रकट हुनेछ, जसलाई प्रभु येशूले उहाँको मुखको सासले हटाउनुहुनेछ र आफ्नो दोस्रो आगमनको प्रतापले नष्‍ट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 अधर्मीको आगमन शैतानका कार्यहरूअनुसार हुनेछ। त्यो सबै प्रकारका झूटा अलौकिक चिन्हहरू र शक्तिशाली कामहरूसहित आउनेछ।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नष्‍ट हुनेहरूलाई भ्रममा पार्न हरेक किसिमको दुष्‍टतासहित आउनेछ। तिनीहरू नष्‍ट हुन्छन्; किनकि तिनीहरूले सत्यलाई प्रेम गर्न र बचाइन इन्कार गरेका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 त्यस झूटमा तिनीहरूले विश्‍वास गरून् भनेर परमेश्‍वरले तिनीहरूमा शक्तिशाली भ्रम पठाउनुहुनेछ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र सत्यतामा विश्‍वास नगर्ने, तर दुष्‍टतामा आनन्दित हुनेहरू सबै दोषी ठहराइनेछन्।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प्रभुद्वारा प्रेम गरिएका हे दाजुभाइ-दिदीबहिनीहरू हो, तिमीहरूका लागि हामीले परमेश्‍वरलाई सधैँ धन्यवाद चढाउनैपर्छ; किनकि परमेश्‍वरले तिमीहरूलाई पवित्र आत्माको शुद्धीकरणद्वारा र सत्यतामाथिको विश्‍वासद्वारा सुरुदेखि नै मुक्तिको लागि पहिलो फलको रूपमा चुन्‍नुभयो।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तिमीहरूलाई हामीले प्रचार गरेको सुसमाचारद्वारा यसैको निम्ति बोलाउनुभयो, ताकि तिमीहरू पनि हाम्रा प्रभु येशू ख्रीष्‍टको महिमामा सहभागी हुन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यसकारण दाजुभाइ-दिदीबहिनीहरू हो, हामीले तिमीहरूलाई मुखका वचनद्वारा अथवा पत्रद्वारा दिइएका शिक्षाहरूमा अटल रहनू र यसलाई थामिराख्नू।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हाम्रा प्रभु येशू ख्रीष्‍ट आफैँले, र हाम्रा परमेश्‍वर पिता, जसले हामीलाई प्रेम गर्नुभयो; अनि हामीलाई अनन्तको उत्साह र असल आशा उहाँको अनुग्रहद्वारा दिनुभयो;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2:17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नै तिमीहरूका हृदयलाई उत्साहित र तिमीहरूलाई हरेक असल काम र वचनमा बलियो पारून्।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अन्त्यमा दाजुभाइ-दिदीबहिनीहरू हो, हाम्रो लागि प्रार्थना गरिदेओ; यसकारणले कि प्रभुको सन्देश तीव्रतासाथ फैलिओस् र तिमीहरूका माझमा पुगेझैँ सबैतिर महिमित भएको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सबै जनासँग विश्‍वास हुँदैन; त्यसकारण हामी दुष्‍ट र खराब मानिसहरूको हातबाट छुटकारा पाउन सकौँ भनेर प्रार्थना गरिदेओ।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प्रभु विश्‍वासयोग्य हुनुहुन्छ, र उहाँले तिमीहरूलाई सामर्थ्य दिनुहुनेछ र शैतानबाट रक्षा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हाम्रा आज्ञाहरू तिमीहरूले पालन गरिरहेका छौ र गरी नै रहनेछौ भनी हामी प्रभुमा निश्‍चित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प्रभुले तिमीहरूका हृदयलाई परमेश्‍वरको प्रेम र ख्रीष्‍टको धैर्यतामा डोर्‍याऊन्।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दाजुभाइ-दिदीबहिनीहरू हो, प्रभु येशू ख्रीष्‍टको नाममा हामी तिमीहरूलाई आज्ञा गर्दर्छौँ, जो विश्‍वासी अल्छे छ र बाधा पुर्‍याउने गर्छ; अनि हामीबाट पाएका शिक्षाअनुसार चल्दैन, त्यस्ता हरेक विश्‍वासीबाट अलग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तिमीहरूले हाम्रो नमुना कसरी लिनुपर्छ, सो तिमीहरू आफैँलाई थाहा छ। हामी तिमीहरूसँग हुँदा अल्छे भएर बसेनौँ,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 त हामीले सित्तैँमा कसैको खाना नै खायौँ। बरु तिमीहरू कसैको हामी भार नबनौँ भनेर दिनरात कडा परिश्रमका साथ काम गर्‍यौँ।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हामीलाई सहायता पाउने हक नभएर होइन, तर तिमीहरूले हाम्रो अनुकरण गर्न सक भनेर तिमीहरूका निम्ति हामीले आफूलाई नमुना बनाउन यसो गरेका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जब हामी तिमीहरूसँग थियौँ, हामीले तिमीहरूलाई यो आज्ञा दिएका थियौँ, “यदि कुनै मानिसले काम गर्दैन भने त्यसले खाँदै नखाओस्।”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तिमीहरूमध्ये कोही-कोही अल्छे छन्, र बाधा पुर्‍याउने गर्छन् भनी हामी सुन्छौँ। तिनीहरू आफैँ त काम गर्दैनन्, तर अर्काको काममा व्यर्थै हात हाल्छन्।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यस्ता मानिसहरूलाई हामी प्रभु येशू ख्रीष्‍टमा आज्ञा दिन्छौँ र बिन्ती गर्छौँ: तिनीहरू व्यवस्थित भएर बसून् र आफ्ना भोजन आफैँ जुटाऊन्।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दाजुभाइ-दिदीबहिनीहरू हो, तिमीहरूचाहिँ भलाइ गर्नमा कहिल्यै नथाक।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कसैले यस पत्रमा हामीले लेखेका निर्देशन पालन गर्दैन भने त्यसलाई चिनिराख र त्यससँग सम्बन्ध नराख, ताकि त्यो आफैँ शर्ममा परोस्।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तापनि तिनीहरूलाई शत्रुजस्तो व्यवहार नगर, तर सङ्गी विश्‍वासीलाई जस्तै तिनीहरूलाई चेतावनी 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अब शान्तिका प्रभु आफैँले हर समय र हरेक किसिमले तिमीहरूलाई शान्ति देऊन्। प्रभु तिमीहरू सबैसित रहिरहून्।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पावल, आफ्नै हातले यो अभिवादन लेख्दैछु। योचाहिँ मेरा सबै पत्रहरूको प्रमाण हो। यसरी नै म लेख्छु।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Thessalonians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हाम्रा प्रभु येशू ख्रीष्‍टको अनुग्रह तिमीहरू सबैसँग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