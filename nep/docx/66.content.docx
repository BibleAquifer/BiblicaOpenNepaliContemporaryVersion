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Resource: Biblica Open Nepali Contemporary Version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Biblica Open Nepali Contemporary Version</w:t>
      </w:r>
      <w:r>
        <w:rPr>
          <w:lang w:val="ne_NP" w:bidi="ne_NP"/>
        </w:rPr>
        <w:t xml:space="preserve"> (Nepali) is based on: </w:t>
      </w:r>
      <w:r>
        <w:rPr>
          <w:lang w:val="ne_NP" w:bidi="ne_NP"/>
        </w:rPr>
        <w:t>Biblica® Open Nepali Contemporary Version</w:t>
      </w:r>
      <w:r>
        <w:rPr>
          <w:lang w:val="ne_NP" w:bidi="ne_NP"/>
        </w:rPr>
        <w:t xml:space="preserve">, </w:t>
      </w:r>
      <w:hyperlink r:id="rId13">
        <w:r>
          <w:rPr>
            <w:lang w:val="ne_NP" w:bidi="ne_NP"/>
          </w:rPr>
          <w:rPr>
            <w:color w:val="0000EE"/>
            <w:u w:val="single"/>
          </w:rPr>
          <w:t>Biblica</w:t>
        </w:r>
      </w:hyperlink>
      <w:r>
        <w:rPr>
          <w:lang w:val="ne_NP" w:bidi="ne_NP"/>
        </w:rPr>
        <w:t xml:space="preserve">, 2024, which is licensed under a </w:t>
      </w:r>
      <w:hyperlink r:id="rId14">
        <w:r>
          <w:rPr>
            <w:lang w:val="ne_NP" w:bidi="ne_NP"/>
          </w:rPr>
          <w:rPr>
            <w:color w:val="0000EE"/>
            <w:u w:val="single"/>
          </w:rPr>
          <w:t>CC BY-SA 4.0 license</w:t>
        </w:r>
      </w:hyperlink>
      <w:r>
        <w:rPr>
          <w:lang w:val="ne_NP" w:bidi="ne_NP"/>
        </w:rPr>
        <w:t>.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lang w:val="ne_NP" w:bidi="ne_NP"/>
        </w:rPr>
        <w:t>This PDF version is provided under the same license.</w:t>
      </w:r>
      <w:r>
        <w:rPr>
          <w:lang w:val="ne_NP" w:bidi="ne_NP"/>
        </w:rPr>
      </w:r>
      <w:r>
        <w:rPr>
          <w:lang w:val="ne_NP" w:bidi="ne_NP"/>
        </w:rPr>
      </w:r>
    </w:p>
    <w:p>
      <w:pPr>
        <w:pStyle w:val="Heading1"/>
      </w:pPr>
      <w:r>
        <w:rPr>
          <w:lang w:val="ne_NP" w:bidi="ne_NP"/>
        </w:rPr>
        <w:t>Biblica Open Nepali Contemporary Version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lang w:val="ne_NP" w:bidi="ne_NP"/>
        </w:rPr>
        <w:t xml:space="preserve"> </w:t>
      </w:r>
      <w:r>
        <w:rPr>
          <w:lang w:val="ne_NP" w:bidi="ne_NP"/>
        </w:rPr>
      </w:r>
      <w:r>
        <w:rPr>
          <w:lang w:val="ne_NP" w:bidi="ne_NP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Revelation 1:1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येशू ख्रीष्‍टको प्रकाश, जो परमेश्‍वरले येशू ख्रीष्‍टलाई दिनुभयो, ताकि येशू ख्रीष्‍टका सेवकहरूले चाँडै हुन आउने कुराहरू देखून्। उहाँले आफ्ना दूत पठाएर यो आफ्नो सेवक यूहन्‍नालाई प्रकट गर्नुभयो;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तिनैले परमेश्‍वरको वचनको लागि र येशू ख्रीष्‍टको गवाहीको लागि आफूले देखेका सबै थोकहरूको विवरण दिए।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जसले यस अगमवाणीका वचनहरू ठूलो सोरमा पढेर सुनाउँछ, त्यो धन्यको हो; अनि यसलाई सुन्‍नेहरू र यसमा लेखिएका कुराहरू पालन गर्नेहरू धन्यका हुन्; किनकि समय नजिकै 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यूहन्‍नाबाट, एशिया प्रान्तमा भएका सात वटा मण्डलीहरूलाई यो पत्र लेख्दैछु: उहाँबाट तिमीहरूमा अनुग्रह र शान्ति, जो हुनुहुन्छ, जो हुनुहुन्थ्यो, र जो हुनआउनुहुनेछ, र उहाँको सिंहासनको अगि भएका सात आत्माहरूबाट;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अनि येशू ख्रीष्‍टबाट, जो विश्‍वसनीय साक्षी, मृतकहरूमध्ये पहिले जीवित हुनुभएका र पृथ्वीका राजाहरूका शासक हुनुहुन्छ। उहाँले हामीलाई प्रेम गर्नुहुन्छ, र उहाँले नै आफ्नो रगतले हाम्रा पापहरूबाट हामीलाई स्वतन्त्र पार्नुभयो;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अनि उहाँका परमेश्‍वर र पितालाई सेवा गर्नलाई हामीलाई एउटा राज्य र पुजारी बनाउनुभयो; उहाँलाई नै महिमा र पराक्रम सदासर्वदा भइरहोस्! आमेन।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“हेर, उहाँ बादलहरूका साथमा आउँदैहुनुहुन्छ”; अनि “हरेक आँखाले उहाँलाई देख्नेछ, तिनीहरूले पनि, जसले उहाँलाई घोचेका थिए” अनि पृथ्वीका सबै जातिहरूले “उहाँको कारण विलाप गर्नेछन्।” यस्तै होस्! आमेन।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सर्वशक्तिमान् परमप्रभु परमेश्‍वर भन्‍नुहुन्छ, “म नै अल्फा र ओमेगा हुँ” जो हुनुहुन्छ, जो हुनुहुन्थ्यो र जो हुनआउनुहुनेछ।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म यूहन्‍ना, तिमीहरूका भाइ, येशूमा भएका हाम्रा कष्‍टमा, राज्यमा र धीरजपूर्वक लागिपर्ने सहकर्मी हुँ; परमेश्‍वरको वचन र येशूको गवाहीको कारण म पत्मोस टापुमा थिएँ।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प्रभुको दिनमा म आत्मामा थिएँ, र मेरो पछिल्तिर मैले तुरहीको जस्तै एउटा चर्को आवाज सुनेँ,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जसले यसो भन्यो: “तिमी जे देख्छौ, त्यो एउटा पुस्तकमा लेख, र त्यसलाई सातै वटा मण्डलीहरू अर्थात्, एफिसस, स्मुर्ना, पर्गामम, थिआटीरा, सार्डिस, फिलाडेल्फिया र लाउडिकियामा पठाऊ।”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अनि मसित बोल्नेलाई हेरूँ भनेर म फर्केँ। जब म पछिल्तिर फर्केँ, तब मैले सुनका सात वटा सामदानहरू देखेँ;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अनि सामदानहरूका बीचमा पाउसम्मै पुग्ने लामो पोशाक लाउनुभएको र छातीमा सुनौलो चौडा पेटी लाएको “मानिसको पुत्रजस्तै,” एक जनालाई देखेँ।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उहाँको शिरको कपाल ऊनजस्ता सेता, हिउँजस्तै सेता, र उहाँका आँखाहरू आगोका ज्वालाजस्ता बलेका थिए।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उहाँका पाउहरू आगोका भट्टीमा खारेर टल्काएका काँसाजस्तै चम्केका थिए, र उहाँको सोरचाहिँ बेगसित उर्लेको पानीको आवाजजस्तो थियो।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अनि उहाँको दाहिने हातले सात वटा ताराहरू पक्रिराखेको थियो; अनि उहाँको मुखबाट एउटा धारिलो दुईधारे तरवार निस्केको थियो। उहाँको अनुहारचाहिँ पूरा तेजसित चम्केको सूर्यझैँ थियो।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जब मैले उहाँलाई देखेँ, तब म मरेतुल्य भएर उहाँको पाउमा परेँ। तब उहाँले आफ्नो दाहिने हात ममाथि राखेर भन्‍नुभयो: “नडराऊ, आदि र अन्त्य म नै हुँ।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जीवितचाहिँ म नै हुँ; म मरेको थिएँ, र हेर, म सदासर्वदाको लागि जीवित छु! अनि मसित मृत्यु र पातालका साँचाहरू 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“यसकारण तिमीले जे देखेका छौ, अहिले जे छ, र यसपछि के हुनेछ, सो लेख।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तिमीले मेरो दाहिने हातमा देखेका सात वटा ताराहरू र सात वटा सुनका सामदानहरूको रहस्य यो हो: सात वटा ताराहरू सात मण्डलीका दूतहरू हुन्, र सात वटा सामदानहरू सात मण्डलीहरू हुन्।”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Revelation 2:1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“एफिससमा भएको मण्डलीका दूतलाई लेख: यी उहाँका वचनहरू हुन्, जसले आफ्नो दाहिने हातमा सात वटा ताराहरू पक्रेर राख्नुभएको छ; अनि जो सात वटा सुनका सामदानहरूका बीचमा हिँड्नुहुन्छ।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मलाई तिम्रा कामहरू, तिम्रो कठोर परिश्रम र लगनशीलता थाहा छ। मलाई यो पनि थाहा छ, तिमीले दुष्‍ट मानिसहरूलाई सहन सक्दैनौ; अनि जो प्रेरित होइनन्, तर प्रेरित हौँ भन्‍नेहरूलाई तिमीले जाँच्यौ, र तिनीहरू झूटा हुन् भनी पत्ता लगायौ।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तिमीले लगनशील भएर मेरो नामको निम्ति दुःख सहेका छौ, तैपनि त्यागेका छैनौ।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तर तिम्रो विरुद्धमा मेरो यो गुनासो छ: तिमीले तिम्रो पहिलो प्रेम त्यागेका छौ।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तिमी कहाँबाट खसेका छौ, सो स्मरण गर! पश्‍चात्ताप गर र तिमीले पहिले गरेका कामहरू गर। यदि तिमीले पश्‍चात्ताप गरेनौ भने म तिमीकहाँ आएर तिम्रो सामदान त्यसको ठाउँबाट हटाइदिनेछु।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तर तिमीसँग एउटा राम्रो पक्ष छ: तिमीले निकोलाइटसहरूका कामहरूलाई घृणा गर्दछौ, जसलाई म पनि घृणा गर्दछु।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जसको कान छ, त्यसले सुनोस्, पवित्र आत्माले मण्डलीहरूलाई के भन्‍नुहुन्छ। जसले विजय हासिल गर्दछ, त्यसलाई म जीवनको त्यो रूखबाट खान दिनेछु, जुन परमेश्‍वरको स्वर्गलोकमा 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“स्मुर्नामा भएको मण्डलीका दूतलाई लेख: यी उहाँका वचनहरू हुन्, जो आदि र अन्त्य हुनुहुन्छ, जो मर्नुभएको थियो, र अहिले जीवित हुनुभएको 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मलाई तिमीहरूको पीडा र दरिद्रता थाहा छ; तरै पनि तिमीहरू त धनी छौ! मलाई तिनीहरूले गरेको निन्दा थाहा छ, जो आफैँलाई यहूदीहरू हौँ भनी भन्छन्, तर होइनन्, तिनीहरू त शैतानका सभा हुन्।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तिमीहरूले भोग्न लागेका कष्‍टहरूसित नडराओ। म तिमीहरूलाई भन्दछु, शैतानले तिमीहरूमध्ये कतिलाई जाँच्नलाई कैदमा लैजानेछ; अनि तिमीहरूले दश दिनसम्म सतावट भोग्नेछौ। मृत्युसम्मै विश्‍वासी होओ, र म तिमीहरूलाई जीवनको मुकुट दिनेछु।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जसको कान छ, त्यसले सुनोस्; पवित्र आत्माले मण्डलीहरूलाई के भन्‍नुहुन्छ। जसले जित्छ, त्यसलाई दोस्रो मृत्युले कुनै किसिमले हानि गर्नेछैन।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“पर्गामममा भएको मण्डलीका दूतलाई लेख: यी उहाँका वचनहरू हुन्, जससित धारिलो दुईधारे तरवार 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म जान्दछु तिमी कहाँ बस्छौ, त्यहीँ नै जहाँ शैतानको आफ्नो सिंहासन छ। तरै पनि तिमी मेरो नामको निम्ति विश्‍वासयोग्य भइरह्‍यौ। तिमीले म प्रतिको तिम्रो विश्‍वासलाई, मेरो विश्‍वासयोग्य साक्षी, एन्टिपासको समयमा पनि त्यागेनौ, जुन शैतान बस्‍ने तिमीहरूको सहरमा मारिएका थिए।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तैपनि तिम्रो विरुद्धमा मसित केही कुराहरू छन्: तिमीहरूसँग कोही यस्ता छन्, जसले बालामका शिक्षा मान्दछन्, जसले बालाकद्वारा इस्राएलीहरूलाई पाप गर्न उक्साए, जसले गर्दा तिनीहरूले मूर्तिहरूलाई चढाएको भोजन खाए, र व्यभिचार गरे।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यसरी नै तिमीसँग निकोलाइटसको शिक्षा पालन गर्नेहरू पनि 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यसकारण पश्‍चात्ताप गर! नत्रता म चाँडै तिमीकहाँ आएर मेरो मुखको तरवारले तिनीहरूको विरुद्धमा लडाइँ गर्नेछु।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जसको कान छ, त्यसले सुनोस्, पवित्र आत्माले मण्डलीहरूलाई के भन्‍नुहुन्छ। जसले विजय हासिल गर्दछ, त्यसलाई म लुकाइराखेको मन्‍न दिनेछु। म त्यसलाई नयाँ नाम लेखिएको एउटा सेतो पत्थर पनि दिनेछु, जसलाई पाउनेले मात्र जान्‍नेछ।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“थिआटीरामा भएको मण्डलीका दूतलाई लेख: यी परमेश्‍वरका पुत्रका वचनहरू हुन्, जसका आँखा आगोका ज्वालाझैँ, र जसका पाउहरू टल्काइराखेको काँसझैँ 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तिम्रा कामहरू, तिम्रो प्रेम र विश्‍वास, तिम्रो सेवा र लगनशीलता; अनि मलाई यो पनि थाहा छ, कि तिमीले पहिलेभन्दा अहिले बढी काम गर्दैछौ।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तैपनि तिम्रो विरुद्धमा मेरो यो गुनासो छ: तिमीले त्यस स्त्री ईजेबेललाई सहन्छौ, जसले आफूलाई अगमवादिनी हुँ भनी भन्दछे। आफ्ना शिक्षाहरूद्वारा त्यसले मेरा सेवकहरूलाई व्यभिचार गर्न र मूर्तिहरूलाई चढाएका भोजनहरू खान भनी गलत मार्गतिर डोर्‍याउँछे।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मैले त्यसलाई आफ्नो यौन अनैतिकताबाट पश्‍चात्ताप गर्ने समय दिएँ, तर त्यसले पश्‍चात्ताप गर्नै चाहिन।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यसकारण म त्यसलाई कष्‍टको ओछ्यानमा थला पारिदिनेछु, र त्यससित व्यभिचार गर्नेहरूले त्यसको मार्गदेखि पश्‍चात्ताप गरेनन् भने तिनीहरूलाई महा कष्‍ट दिनेछु।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म त्यसका छोराछोरीहरूलाई मृत्युद्वारा नाश पारिदिनेछु। तब सबै मण्डलीहरूले जान्‍नेछन्, कि हृदय र मनको खोजी गर्ने म नै हुँ; अनि मैले नै तिमीहरू हरेकलाई आफ्ना कामअनुसारको प्रतिफल दिनेछु।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अब थिआटीरामा भएका बाँकीलाई म भन्दछु, तिमीहरू जसले त्यसको शिक्षा ग्रहण गरेका छैनौ, र शैतानका गहिरा भेदहरू सिकेका छैनौ, ‘म तिमीहरूमाथि अब अरू कुनै भार थप्दिनँ,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तिमीहरूसित जे छ, म नआउन्जेल बलियो गरी पक्रिराख। म तिमीहरूलाई योभन्दा अरू दुःख दिन्‍नँ।’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त्यसकारण जसले विजय हासिल गर्दछ, र अन्त्यसम्म मेरो इच्छा पालन गर्दछ, जसरी मैले मेरा पिताबाट अधिकार पाएको छु, म त्यसलाई राष्ट्रहरूमाथि अधिकार दिनेछु।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अनि ‘त्यसले तिनीहरूमाथि फलामको राजदण्डले शासन गर्नेछ; त्यसले तिनीहरूलाई माटाको भाँडा फुटाएझैँ फुटाउनेछ।’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28</w:t>
      </w:r>
      <w:r>
        <w:rPr>
          <w:lang w:val="ne_NP" w:bidi="ne_NP"/>
        </w:rPr>
        <w:t xml:space="preserve"> जसरी मैले मेरा पिताबाट अधिकार पाएको छु, म त्यसलाई बिहानको तारा पनि दिनेछु।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29</w:t>
      </w:r>
      <w:r>
        <w:rPr>
          <w:lang w:val="ne_NP" w:bidi="ne_NP"/>
        </w:rPr>
        <w:t xml:space="preserve"> जसको कान छ, त्यसले सुनोस्, पवित्र आत्माले मण्डलीहरूलाई के भन्‍नुहुन्छ।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Revelation 3:1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“सार्डिसमा भएको मण्डलीका दूतलाई लेख: यी उहाँका वचनहरू हुन्, जसले परमेश्‍वरका सात आत्माहरू र सात ताराहरू पक्रनुभएको छ। मलाई तिम्रो काम थाहा छ; तिमी जीवित भनेर कहलिएका छौ, तर तिमी मरेका छौ।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जागा होऊ, र मर्नै लागेका बाँकी कुराहरूलाई बलियो बनाओ; किनकि मैले मेरा परमेश्‍वरको सामु तिम्रा कामहरू अधुरो पाएको छु।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यसकारण तिमीले जे पाएका र सुनेका छौ, त्यो स्मरण गर; त्यसलाई पालन गर र पश्‍चात्ताप गर। तर तिमी जागेनौ भने म चोरझैँ आउनेछु, र म तिमीकहाँ कुन बेला आउनेछु, सो तिमीले थाहा पाउनेछैनौ।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तैपनि सार्डिसमा केही यस्ता मानिसहरू छन्, जसले आफ्ना वस्त्रहरू बिटुलो पारेका छैनन्। तिनीहरू मसित सेता वस्त्रहरू पहिरेर हिँड्नेछन्; किनकि तिनीहरू योग्यका 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जसले विजय हासिल गर्दछ, उसलाई तिनीहरूलाई झैँ, सेतो वस्त्र पहिराइनेछ। म तिनीहरूका नाम जीवनको पुस्तकबाट कहिल्यै मेट्नेछैनँ, तर मेरा पिता र उहाँका दूतहरूको अगि स्वीकार गर्नेछु।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जसको कान छ, त्यसले सुनोस्, पवित्र आत्माले मण्डलीहरूलाई के भन्‍नुहुन्छ।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“फिलाडेल्फियामा भएको मण्डलीका दूतलाई लेख: यी उहाँका वचनहरू हुन्, जो पवित्र र सत्य हुनुहुन्छ, जससित दावीदको साँचो छ। उहाँले जे खोल्नुहुन्छ, त्यो कसैले बन्द गर्न सक्दैन र उहाँले जे बन्द गर्नुहुन्छ, त्यो कसैले खोल्न सक्दैन।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मलाई तिम्रा कामहरू थाहा छ। हेर, मैले तिम्रो अगाडि एउटा खुला ढोका राखेको छु, जसलाई कसैले बन्द गर्न सक्दैन। तिमीसित थोरै शक्ति छ भन्‍ने मलाई थाहा छ, तापनि तिमीले मेरा वचन पालन गरेका छौ र मेरो नामलाई इन्कार गरेका छैनौ।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म ती शैतानका सभाघरकाहरूलाई, जो यहूदीहरू होइनन्, तर आफूलाई यहूदीहरू हौँ भनेर झूट बोल्नेहरूलाई म तिमीहरूको पाउमा दण्डवत् गर्न, र मैले तिमीलाई प्रेम गरेको छु भनेर स्वीकार गर्न लगाउनेछु।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तिमीले धैर्यसाथ सहेर मेरा आज्ञापालन गरेको हुनाले, म पनि तिमीलाई त्यस परीक्षाको समयबाट बचाउनेछु, जुन संसारका सबै बासिन्दाहरूको परीक्षा लिन सारा पृथ्वीमाथि आउँदैछ।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हेर, म चाँडै आउनेछु। तिमीहरूसित जे छ, त्यसलाई पक्रिराख, ताकि तिम्रो मुकुट कसैले लैजान नपाओस्।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जसले विजय हासिल गर्दछ, म मेरा पिताको मन्दिरमा एउटा खाँबो बनाउनेछु। उसले यसलाई कहिल्यै छोड्नेछैन। म उसमाथि मेरा परमेश्‍वरको नाम, मेरा परमेश्‍वरको स्वर्गबाट आइरहेको नयाँ सहर यरूशलेमको नाम लेखिदिनेछु; अनि म उसमाथि मेरो नयाँ नाम पनि लेखिदिनेछु।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जसको कान छ, त्यसले सुनोस्, पवित्र आत्माले मण्डलीहरूलाई के भन्‍नुहुन्छ।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“लाउडिकियामा भएको मण्डलीका दूतलाई लेख: यी वचनहरू आमेनका हुन्, जो विश्‍वासयोग्य अनि सत्य साक्षी, र परमेश्‍वरको सृष्‍टिका शासक हुनुहुन्छ।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मलाई तिम्रा कामहरू थाहा छ, तिमी न चिसा न त ताता छौ। तिमी चिसो अथवा ताता भएका भए त हुनेथियो।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यसकारण तिमी न तातो, न त चिसो, मनतातो भएकोले म तिमीलाई मेरो मुखबाट उकेल्न आँटेको छु।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तिमी भन्छौ, ‘म धनी छु; मैले धेरै धनसम्पत्ति कमाएको छु, र मलाई कुनै थोकको खाँचो छैन।’ तर तिमीले यो थाहा गरेका छैनौ, कि तिमी गएगुज्रेको, दयनीय, गरिब, दृष्‍टिविहीन र नाङ्गा छौ।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म तिमीलाई सल्‍लाह दिन्छु, मबाट आगोमा खारेको सुन किन; अनि धनी बन, र आफ्नो लाजमर्दो नग्नता ढाक्नलाई सेतो वस्त्र किन, र लगाऊ; अनि आँखामा लगाउने गाजल किन, ताकि तिमीले देख्न सक।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जसलाई म प्रेम गर्छु, तिनीहरूलाई म हप्काउँछु, र अनुशासनमा राख्छु। यसकारण उत्साहित होओ र पश्‍चात्ताप गर।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म यहाँ छु! म ढोकामा उभिएर घचघच्याउँछु। यदि कसैले मेरो आवाज सुन्छ र ढोका खोल्छ भने म त्यसकहाँ भित्र आउनेछु; अनि त्यससित भोजन खानेछु, र त्यसले मसित खानेछ।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जसले विजय हासिल गर्दछ, म उसलाई मसित मेरो सिंहासनमा बस्‍ने अधिकार दिनेछु, जसरी मैले पनि जितेँ, र मेरो पिताको सिंहासनमा बसेको छु।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जसको कान छ, त्यसले सुनोस्, पवित्र आत्माले मण्डलीहरूलाई के भन्‍नुहुन्छ।”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Revelation 4:1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त्यसपछि मैले देखेँ, स्वर्गमा एउटा खुला ढोका थियो। मैले पहिले सुनेको सोर तुरहीको आवाजमा मसँग यसरी बोलिरहेको थियो, “यहाँ माथि आऊ, र यसपछि के हुनुपर्छ, सो म तिमीलाई देखाउनेछु।”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म तुरुन्तै आत्मामा भएँ; अनि स्वर्गमा मेरो सामु कोही बसिरहनुभएको एउटा सिंहासन थियो।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अनि त्यहाँ विराजमान हुनुहुनेको मुहार बिल्‍लौर र लालमणिझैँ देखिन्थ्यो। त्यहाँ पन्‍नाजस्तै चम्केको इन्द्रेणीले सिंहासनलाई घेरिराखेको थियो।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त्यस सिंहासनका वरिपरि चौबीस वटा अरू सिंहासनहरू थिए; अनि यसमाथि सेता वस्त्र लगाएका र शिरमा सुनका मुकुट लगाएका चौबीसजना प्रधानहरू बसेका थिए।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सिंहासनबाट बिजुलीको चमक, गड्याङ-गुडुङ र मेघ गर्जनको आवाज निस्किरहेको थियो। सिंहासनको सामु सात वटा बत्तीहरू बलिरहेका थिए, जुन परमेश्‍वरका सात आत्माहरू हुन्।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सिंहासनको अगाडि स्फटिकझैँ पारदर्शी काँचको समुद्रजस्तो थियो। सिंहासनको बीचमा चारैतिर चार वटा जीवित प्राणीहरू थिए, र तिनीहरूका अगाडि र पछाडि आँखाहरूले ढाकिएका थिए।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पहिलो जीवित प्राणी सिंहजस्तै, दोस्रो गोरुजस्तै, तेस्रोको अनुहार मानिसको जस्तै, चौथोचाहिँ उडिरहेको गरुडजस्तै थियो।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प्रत्येक जीवित प्राणीका छ वटा पखेटाहरू थिए; अनि ती चारैतिर, पखेटा भित्रपट्टि पनि आँखाहरूले ढाकिएका थिए। रातदिन तिनीहरूले नरोकीकन यसो भनिरहन्थे: “पवित्र, पवित्र, पवित्र, सर्वशक्तिमान् प्रभु परमेश्‍वर, जो हुनुहुन्थ्यो, हुनुहुन्छ, र जो हुनआउनुहुनेछ।”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सिंहासनमा बस्‍नुहुने, र सदासर्वदा जिउनुहुनेलाई जब जीवित प्राणीहरूले महिमा, आदर र धन्यवाद चढाउँछन्,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तब ती चौबीसजना प्रधानहरू सिंहासनमाथि बस्‍नुहुने अनि सदासर्वदा जिउनुहुनेको सामु घोप्टो पर्छन्, र दण्डवत् गर्छन्। तिनीहरूले आ-आफ्ना मुकुटहरू सिंहासनको सामु राखेर यसो भन्छन्: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“हाम्रा प्रभु र परमेश्‍वर, तपाईं महिमा, आदर र शक्ति ग्रहण गर्ने योग्यका हुनुहुन्छ; किनकि तपाईंले सबै थोक सृष्‍टि गर्नुभयो; अनि तपाईंको इच्छाद्वारा नै ती सृष्‍टि गरिए; अनि ती अस्तित्वमा आए।”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Revelation 5:1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त्यसपछि मैले सिंहासनमा बस्‍नुहुनेको दाहिने हातमा एउटा चर्मपत्र देखेँ, जसको दुवैतिर लेखिएको थियो; र सात वटा मोहरहरूले बन्द गरिएको थियो।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अनि मैले एउटा बलवान् स्वर्गदूतलाई देखेँ, जसले चर्को सोरले यसरी घोषणा गर्दैथिए, “यी मोहरहरू तोडेर चर्मपत्र खोल्ने योग्यको को छ?”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तर स्वर्गमा अथवा पृथ्वीमा वा पृथ्वीमुनि भएका कसैले पनि त्यस चर्मपत्रलाई खोल्न र पढ्न सकेनन्।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म रोइरहेँ किनकि त्यस चर्मपत्र खोल्ने र पढ्ने योग्यको कोही पनि पाइएन।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तब धर्मगुरुहरूमध्ये एक जनाले मलाई भने, “नरोऊ! हेर, यहूदाको कुलको सिंह, दावीदको सिंहासनको उत्तराधिकारी यो चर्मपत्र र यी सात वटा मोहरहरू खोल्न विजयी हुनुभएको छ।”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तब मैले मारिनुभएको थुमाजस्तो कसैलाई सिंहासनको बीचमा उभिरहनुभएको देखेँ, जसको चारैतिर चार वटा जीवित प्राणीहरू र धर्मगुरुहरू थिए। थुमाका सात वटा सिङहरू अनि सात वटा आँखाहरू थिए; जुनचाहिँ संसारभरि पठाइएका परमेश्‍वरका सात आत्माहरू हुन्।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थुमाले सिंहासनमा बस्‍नुहुनेको दाहिने हातबाट त्यो चर्मपत्र लिनुभयो।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अनि जब त्यो लिनुभयो, तब ती चार वटा जीवित प्राणीहरू र चौबीसजना प्रधानहरू त्यस थुमाको सामु घोप्टो परे। प्रत्येकसित एउटा वीणा थियो, र तिनीहरूले धूपले भरिएका सुनका धुपौराहरू पक्रेका थिए, जुन सन्तहरूका प्रार्थना हुन्।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अनि तिनीहरूले एउटा नयाँ गीत गाए: “तपाईं यो चर्मपत्र लिने र त्यसका छापहरू खोल्ने योग्यको हुनुहुन्छ; किनकि तपाईं मारिनुभएको थियो; अनि तपाईंको रगतद्वारा तपाईंले मानिसहरूलाई प्रत्येक कुल र भाषाबाट जातिहरूलाई र राष्ट्रहरूलाई परमेश्‍वरको निम्ति किन्‍नुभयो।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तपाईंले तिनीहरूलाई हाम्रा परमेश्‍वरको सेवा गर्नलाई राज्य र पुजारीहरू बनाउनुभयो; अनि तिनीहरूले संसारमा राज्य गर्नेछन्।”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तब मैले दर्शनमा, सिंहासन, जीवित प्राणीहरू र प्रधानहरूका वरिपरि असंख्य स्वर्गदूतहरूका सोर सुनेँ। तिनीहरूको संख्या लाखौँ र करोडौँ थियो।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चर्को सोरमा तिनीहरूले यो गीत गाए: “मारिनुभएको थुमा, शक्ति, वैभव, बुद्धि, बल, आदर, महिमा र प्रशंसा पाउन योग्यका हुनुहुन्छ!”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तब मैले स्वर्गमा, पृथ्वीमाथि, पृथ्वीमुनि र समुद्रमा भएका समस्त प्राणीहरूले यो गीत गाइरहेका सुनेँ: “सिंहासनमा विराजमान हुनुहुनेलाई र थुमालाई प्रशंसा, आदर, महिमा र शक्ति सदासर्वदा भइरहोस्!”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चार जीवित प्राणीहरूले भने, “आमेन,” अनि प्रधानहरूले घोप्टो परेर उहाँलाई आराधना गरे।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Revelation 6:1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थुमाले सात वटा छापहरूमध्ये पहिलो छाप खोल्नुभएको मैले देखेँ। तब ती चार जीवित प्राणीहरूमध्ये एउटाले गर्जनझैँ आवाजमा यसो भनिरहेको सुनेँ, “आऊ!”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अनि त्यहाँ मैले मेरो सामु एउटा सेतो घोडा देखेँ! त्यसमाथि सवारले एउटा धनु समातेको थियो, र उसलाई एउटा मुकुट दिइयो; अनि ऊ विजय गर्ने उद्देश्यले विजयीझैँ निस्क्यो।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जब थुमाले दोस्रो छाप खोल्नुभयो, तब मैले दोस्रो जीवित प्राणीले यसो भनिरहेको सुनेँ, “आऊ!”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अनि अर्को उज्ज्वल रातो घोडा आयो। उसलाई एउटा ठूलो तरवार दिइयो। त्यसको सवारलाई संसारदेखि शान्ति उठाइलैजाने र मानिसहरूले एक-अर्कालाई मारून् भन्‍ने अख्तियार दिइयो।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जब थुमाले तेस्रो छाप खोल्नुभयो, तब मैले तेस्रो जीवित प्राणीले यसो भनिरहेको सुनेँ, “आऊ!” मैले हेरेँ, र मेरो सामु एउटा कालो घोडा थियो! त्यसको सवारको हातमा एउटा तराजु थियो।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तब ती चार जीवित प्राणीहरूमध्ये एउटा आवाजले यसो भनिरहेको मैले सुनेँ, “एक दिनको ज्याला एक किलो गहुँ र एक दिनको ज्याला, तीन किलो जौ; तेल र दाखमद्यलाई हानि नगर्नू!”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जब थुमाले चौथो छाप खोल्नुभयो, मैले चौथो जीवित प्राणीले यसो भनिरहेको सोर सुनेँ, “आऊ!”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मैले हेरेँ, मेरो सामु एउटा हल्का हरियो रङ्गको घोडा थियो! त्यसको सवारलाई मृत्यु भन्‍ने नाम दिइएको थियो, र पातालचाहिँ त्यसको पछि-पछि लागेको थियो। तिनीहरूलाई संसारको चौथाइ भागलाई तरवारले, कालले, रूढीले र संसारका जङ्गली जन्तुहरूले मार्ने शक्ति दिइएको थियो।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जब थुमाले पाँचौँ छाप खोल्नुभयो, तब मैले वेदीको मुनि तिनीहरूका आत्माहरूलाई देखेँ, जो परमेश्‍वरको वचनको कारण र आफ्नो साक्षी कायम राखेको कारण मारिएका थिए।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तिनीहरूले जोडसित यसो भने, “हे सार्वभौम, पवित्र र सत्य प्रभु, तपाईंले कहिलेसम्म संसारका बासिन्दाहरूमाथि न्याय गरेर हाम्रा रगतको बदला लिनुहुन्‍न र?”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तब ती प्रत्येकलाई पाउसम्म लामो सेतो वस्त्र दिइयो; अनि तिनीहरूका सङ्गी-सेवकहरू र दाजुभाइ-दिदीबहिनीहरू पनि तिनीहरूझैँ मारिएर संख्यामा पूरा नभएसम्म केही समय पर्खिनू भनी तिनीहरूलाई भनियो।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थुमाले छैटौँ छाप खोल्नुभएको मैले हेरेँ। तब एउटा ठूलो भुइँचालो गयो। सूर्यचाहिँ बाख्राको रौँले बनिएको भाङ्ग्राझैँ कालो भयो; अनि सम्पूर्ण चन्द्रमा रगतजस्तो रातो भयो;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अनि आकाशका ताराहरूचाहिँ नपाकेका अञ्जीरहरू हावाले हल्‍लाइँदा झरेझैँ पृथ्वीमा झरे।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आकाशचाहिँ पत्रको मुठाझैँ बेह्रिएर गयो; अनि प्रत्येक पहाड र टापुचाहिँ आफ्नो ठाउँबाट हटिगए।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तब संसारका राजाहरू, राजकुमारहरू, सेनापतिहरू, धनीहरू, पराक्रमीहरू, प्रत्येक सेवक र स्वतन्त्र व्यक्ति, ओडार, चट्टान र पहाडहुँदो लुके।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तिनीहरूले पहाड र चट्टानहरूलाई भने, “हामीमाथि खस र हामीलाई सिंहासनमाथि बस्‍नुहुनेको अनुहारदेखि र थुमाको क्रोधदेखि लुकाइदेओ!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किनकि उहाँहरूको क्रोधको महा दिन आइपुगेको छ, र यसको सामना कसले गर्न सक्ला र?”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Revelation 7:1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यसपछि मैले चार जना स्वर्गदूतहरूलाई पृथ्वीको चार कुनामा उभिरहेका देखेँ, जसले जमिनमा, समुद्रमा अथवा कुनै रूखमा कतैबाट पनि बतास नचलोस् भनेर रोक्नलाई पृथ्वीका चारै वटा बतासलाई रोकिराखेका थिए।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तब मैले जीवित परमेश्‍वरको छाप लिएर अर्को स्वर्गदूतलाई पूर्वबाट उक्लिरहेको देखेँ। उनले जमिन र समुद्रलाई हानि गर्ने अख्तियार पाएका चार जना स्वर्गदूतहरूलाई जोडसित भने,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“जबसम्म हामीले परमेश्‍वरका सेवकहरूका निधारहरूमा छाप लगाइसक्दैनौँ, तबसम्म जमिन, समुद्र अथवा रूखहरूलाई हानि नगर्नू।”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तब मैले छाप पाएकाहरूको संख्या सुनेँ, अर्थात् तिनीहरू इस्राएलका सबै कुलहरूबाट 1,44,000 थिए।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यहूदाको कुलबाट 12,000 लाई छाप लगाइयो। रूबेनको कुलबाट 12,000 लाई, गादको कुलबाट 12,000 लाई,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आशेरको कुलबाट 12,000 लाई, नप्‍तालीको कुलबाट 12,000 लाई, मनश्शेको कुलबाट 12,000 लाई,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शिमियोनको कुलबाट 12,000 लाई, लेवीको कुलबाट 12,000 लाई, इस्साखारको कुलबाट 12,000 लाई,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जबूलूनको कुलबाट 12,000 लाई, योसेफको कुलबाट 12,000 लाई, बेन्यामीनको कुलबाट 12,000 लाई छाप लगाइयो।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त्यसपछि मैले प्रत्येक राष्ट्र, कुल, जाति र भाषाबाट कसैले गन्‍न नसक्ने एउटा ठूलो भीडलाई सिंहासनको र थुमाको सामु उभिरहेका देखेँ। तिनीहरूले पाउसम्मै लामो सेतो वस्त्र पहिरेका र हातमा खजूरका हाँगाहरू लिएका थिए।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तिनीहरू चर्को सोरमा कराए: “सिंहासनमा विराजमान हुनुहुने, हाम्रा परमेश्‍वर र थुमामा मुक्ति छ।”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सबै स्वर्गदूतहरू सिंहासन, प्रधानहरू र चार वटा जीवित प्राणीहरूका वरिपरि उभिरहेका थिए। तिनीहरू सिंहासनको सामु घोप्टो परे, र यसो भन्दै परमेश्‍वरलाई आराधना गरे,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“आमेन! हाम्रा परमेश्‍वरलाई प्रशंसा, महिमा, बुद्धि, धन्यवाद, आदर, शक्ति र बल सदासर्वदा भइरहोस्! आमेन!”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तब प्रधानहरूमध्ये एक जनाले मलाई सोधे, “यी सेता वस्त्र पहिरनेहरू को हुन् र कहाँबाट आएका हुन्?”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तब मैले उत्तर दिएँ, “हजुर, तपाईं नै जान्‍नुहुन्छ।” अनि तिनले भने, “यी तिनीहरू हुन्, जो महासङ्कष्‍टबाट निस्केर आएका छन्; तिनीहरूले आफ्ना वस्त्रहरू थुमाको रगतमा धोएर सेता बनाएका 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यसकारण “तिनीहरू परमेश्‍वरको सिंहासनको सामु छन्; अनि तिनीहरू उहाँको मन्दिरमा दिनरात उहाँको सेवा गर्छन्; अनि सिंहासनमा बस्‍नुहुनेले आफ्नो उपस्थितिले तिनीहरूलाई शरण दिनुहुनेछ।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‘तिनीहरू फेरि कहिल्यै भोकाउने छैनन्; तिनीहरू फेरि कहिल्यै तिर्खाउनेछैनन्। तिनीहरूलाई सूर्यको प्रचण्ड तापले पोल्नेछैन।’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किनकि सिंहासनको बीचमा हुनुहुने थुमा तिनीहरूका गोठाला हुनुहुनेछ; ‘उहाँले तिनीहरूलाई जिउँदो पानीको स्रोतसम्म डोर्‍याउनुहुनेछ।’ ‘अनि परमेश्‍वर आफैँले तिनीहरूका आँखाहरूबाट सबै आँसुहरू पुछिदिनुहुनेछ।’”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Revelation 8:1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जब थुमाले सातौँ मोहर खोल्नुभयो, तब स्वर्गमा प्रायः आधा घण्टासम्म सन्‍नाटा छायो।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अनि मैले परमेश्‍वरको सामु सात जना स्वर्गदूतहरूलाई उभिएको देखेँ; अनि तिनीहरूलाई सात वटा तुरहीहरू दिइयो।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अर्का स्वर्गदूत, जससँग एउटा सुनको धुपौरो थियो, वेदीनिर आएर उभिए। तिनलाई सबै सन्तहरूको प्रार्थनासित सिंहासनको सामु भएको सुनको वेदीमा चढाउनलाई धेरै धूप दिइयो।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स्वर्गदूतको हातबाट धूपको धुवाँ सन्तहरूका प्रार्थनासँगसँगै उँभो उठ्दै परमेश्‍वरको उपस्थितिमा गयो।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तब ती स्वर्गदूतले धुपौरो लिएर त्यसमा वेदीको आगो भरे, र त्यसलाई पृथ्वीमाथि फ्याँकिदिए; अनि मेघ गर्जन, गड्याङ-गुडुङको आवाज, बिजुलीको चमक उत्पन्‍न भयो, र भुइँचालो गयो।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तब सात वटा तुरहीहरू भएका ती सात स्वर्गदूतहरू तुरही फुक्न तयार भए।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जब पहिलो स्वर्गदूतले आफ्नो तुरही फुके, तब त्यहाँ रगतमा मिसिएका असिना र आगो उत्पन्‍न भए, र पृथ्वीमाथि वर्षिए। पृथ्वीको एक तिहाइ भाग, रूखहरूको एक तिहाइ भाग र सबै हरिया घाँसहरू जलेर भस्म भयो।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जब दोस्रो स्वर्गदूतले आफ्नो तुरही फुके, तब बल्दैगरेको एउटा ठूलो पहाडजस्तै कुनै वस्तु समुद्रमा फालियो; अनि समुद्रको एक तिहाइ भाग रगतमा परिणत भयो।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समुद्रमा भएका जीवित प्राणीहरूको एक तिहाइ भाग मरे; अनि जहाजहरूको एक तिहाइ भाग नष्‍ट भयो।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जब तेस्रो स्वर्गदूतले आफ्नो तुरही फुके, तब राँकोझैँ जलिरहेको एउटा ठूलो तारा आकाशबाट नदीहरूको एक तिहाइ भागमाथि र पानीका मुहानहरूमाथि खस्यो;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त्यस ताराको नाम तितो हो। पानीको तेस्रो भाग तितो भयो, र तितो पानीका कारण धेरै मानिसहरू मरे।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जब चौथो स्वर्गदूतले आफ्नो तुरही फुके, तब सूर्यको एक तिहाइ भागमाथि र चन्द्रमाको एक तिहाइ भागमाथि अनि ताराहरूको एक तिहाइ भागमाथि प्रहार भयो; जसद्वारा तिनीहरूको एक तिहाइ भाग अँध्यारो भयो। दिनको एक तिहाइ भाग र रातको एक तिहाइ भाग पनि ज्योतिविहीन भयो।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जसरी मैले ध्यानसित हेरिरहेको थिएँ, आकाशको बीचमा उडिरहेको एउटा गरुडले चर्को सोरमा यसो भनिरहेको सुनेँ: “अरू तीन स्वर्गदूतहरूले फुक्न लागेका तुरहीका आवाजहरूको कारण पृथ्वीवासीहरूलाई आतङ्क! आतङ्क! आतङ्क!”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Revelation 9:1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जब पाँचौँ स्वर्गदूतले आफ्नो तुरही फुके, तब मैले आकाशबाट पृथ्वीमा खसेको एउटा तारालाई देखेँ। तिनलाई अतल कुण्डको साँचो दिइएको थियो।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तिनले जब त्यस कुण्डलाई खोले, तब त्यहाँबाट विशाल भट्टीबाटझैँ धुवाँ निस्क्यो। त्यस कुण्डबाट निस्केको धुवाँद्वारा सूर्य र आकाश अँध्यारो भए।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अनि त्यस धुवाँबाट सलहहरू निस्के, र पृथ्वीमा आए; अनि पृथ्वीमा भएका बिच्छीहरूको झैँ तिनीहरूलाई शक्ति दिइयो।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ती सलहहरूलाई पृथ्वीका घाँसहरू अथवा कुनै बोटबिरुवा अथवा रूखहरूलाई हानि नगर्नू, तर जुन मानिसहरूका निधारमा परमेश्‍वरको छाप छैन, तिनीहरूलाई मात्र हानि गर्नू भनियो।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तिनीहरूलाई मार्ने अख्तियार दिइएन, तर पाँच महिनासम्म यातना दिनू भनियो। अनि बिच्छीले डस्दा जस्तो पीडा हुन्छ, त्यो त्यस्तै थियो।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ती दिनहरूमा मानिसहरूले मृत्यु खोज्नेछन्, तर भेट्टाउनेछैनन्; तिनीहरू मर्ने इच्छा गर्नेछन्, तर मृत्यु तिनीहरूदेखि भाग्नेछ।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ती सलहहरू लडाइँका निम्ति तयार गरिएका घोडाहरूजस्तै थिए। तिनीहरूले आफ्ना टाउकामा सुनका मुकुटहरूझैँ केही लगाएका थिए। अनि तिनीहरूका अनुहार मानिसहरूका जस्ता थिए।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तिनीहरूका केश स्त्रीहरूका केशजस्तै थिए, र तिनीहरूका दाँत सिंहहरूका दाँतजस्ता थिए।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तिनीहरूका छातीका कवचहरू फलामकाझैँ थिए; अनि तिनीहरूका पखेटाहरूका आवाज लडाइँ गर्न दगुरिरहेका धेरै घोडाहरू र रथहरूको गडगडाहटझैँ थियो।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तिनीहरूका पुच्छरहरूमा बिच्छीहरूका जस्तै खीलहरू थिए, र तिनीहरूका पुच्छरहरूमा मानिसहरूलाई पाँच महिनासम्म यातना दिने शक्ति थियो।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तिनीहरूका राजाका रूपमा अतल कुण्डको दूत थियो, जसको नाम हिब्रू भाषामा अबाडोन, ग्रीक भाषामा, अपोल्‍लियोन हो।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पहिलो आतङ्क बितेर गयो; तर हेर, यसपछि अरू दुई आतङ्कहरू आउन बाँकी नै छन्!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जब छैटौँ स्वर्गदूतले आफ्नो तुरही फुके, तब मैले परमेश्‍वरको सामु भएको सुनको वेदीका चार वटा सिङहरूबाट आएको आवाज सुनेँ।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त्यो आवाजले तुरही बोकेका छैटौँ स्वर्गदूतलाई यसो भन्यो, “त्यस ठूलो नदी यूफ्रेटिसमा बाँधिराखेका चार जना स्वर्गदूतहरूलाई फुकाइदेऊ।”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अनि मानिसहरूको एक तिहाइ भागलाई मारून् भनेर त्यस घडी, त्यस दिन, त्यस महिना र त्यस वर्षको निम्ति तयार पारिराखेका ती चार जना स्वर्गदूतहरूलाई छोडियो।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मैले ती घोडसवार फौजको संख्या बीस करोड थियो भनेर सुनेँ।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मैले मेरो दर्शनमा देखेका घोडाहरू र सवारहरू यस्ता थिए: तिनीहरूका छातीका कवचहरू आगोझैँ राता, गाढा, निला र गन्धकझैँ पहेँला थिए। ती घोडाहरूका शिर सिंहहरूका शिरझैँ थिए; तिनीहरूका मुखबाट आगो, धुवाँ र गन्धक निस्कन्थ्यो।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तिनीहरूका मुखबाट निस्केका आगो, धुवाँ र गन्धकको तीन वटा रूढीहरूद्वारा मानिसहरूका एक तिहाइ भाग मारिए।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ती घोडाहरूको शक्ति तिनीहरूका मुखमा र पुच्छरहरूमा थिए; किनकि तिनीहरूका पुच्छरहरू सर्पजस्ता थिए, जसमा टाउको पनि भएकाले चोट पुर्‍याउँथे।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ती रूढीहरूले नमरेका बाँकी मानिस जातिले तिनीहरूका हातले गरेका दुष्‍ट कामहरूबाट अझ पनि पश्‍चात्ताप गरेनन्; तिनीहरूले देख्न नसक्ने, सुन्‍न नसक्ने र हिँड्न नसक्ने, भूतप्रेतहरू र सुन, चाँदी, काँसा, ढुङ्गा र काठका मूर्तिहरू पुज्न छाडेनन्।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तिनीहरू आफूले गरेका हत्या, टुनामुना, अनैतिक यौन सम्बन्ध, र चोरीको लागि पश्‍चात्ताप गरेनन्।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Revelation 10:1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तब मैले अर्को शक्तिशाली स्वर्गदूतलाई स्वर्गबाट तल आइरहेको देखेँ। तिनले बादल ओढेका थिए; तिनको शिरमाथि एउटा इन्द्रेणी थियो; अनि तिनको अनुहार सूर्यझैँ र पाउहरू आगोका खम्बाहरूजस्ता थिए।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तिनले एउटा सानो चर्मपत्र समाइराखेका थिए, जुन तिनको हातमा खुल्‍लै थियो। तिनले आफ्नो दाहिने पाउ समुद्रमाथि र देब्रे पाउ जमिनमाथि राखेका थिए।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अनि तिनी सिंह गर्जिएझैँ चर्को आवाजमा चिच्याए। जब तिनी चिच्याए, तब सात वटा मेघ गर्जनका आवाजहरूले बोले।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अनि जब सात वटा मेघ गर्जनहरू बोले, तब मैले लेख्नै लागेको थिएँ; तर मैले स्वर्गबाट यसो भन्दै गरेको आवाज सुनेँ, “सात वटा गर्जनहरूले बोलेका कुराहरूमा छाप लगाऊ, र त्यसलाई नलेख।”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तब मैले देखेका समुद्र र जमिनमा उभिरहेका ती स्वर्गदूतले आफ्नो दाहिने हात स्वर्गतिर उचाले।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अनि तिनले उहाँको नाममा शपथ खाए, जो सदासर्वदा जिउनुहुन्छ, जसले स्वर्ग र त्यसमा भएका सबै थोक, जमिन र त्यसमा भएका सबै थोक र समुद्र, त्यसमा भएका सबै थोक सृजनुभयो र भन्‍नुभयो, “अब ढिलो हुनेछैन!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तर जब सातौँ स्वर्गदूतले आफ्नो तुरही फुक्न लागेका दिनहरूमा, उहाँले आफ्ना सेवकहरू र अगमवक्ताहरूलाई भन्‍नुभएजस्तै गरी परमेश्‍वरको रहस्य पूरा हुनेछ।”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तब स्वर्गबाट आएको आवाज मसित फेरि बोल्यो: “जाऊ, समुद्र र जमिनमाथि पाउ राखेका स्वर्गदूतको हातमा भएको खुल्‍ला चर्मपत्र लेऊ।”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यसकारण म त्यस स्वर्गदूतकहाँ गएँ, र त्यो सानो चर्मपत्र मागेँ। तिनले मलाई भने, “यसलाई लेऊ, र खाऊ। यसले तिम्रो पेटलाई अमिलो बनाइदिनेछ, तर तिम्रो मुखभित्र यो महजस्तै गुलियो हुनेछ।”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मैले त्यो सानो चर्मपत्र स्वर्गदूतको हातबाट लिएर त्यसलाई खाएँ। त्यो मेरो मुखमा महझैँ गुलियो भयो, तर जब मैले खाएँ, तब त्यो मेरो पेटमा अमिलो भयो।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तब मलाई यसो भनियो, “तिमीले धेरै मानिसहरू, राष्ट्रहरू, भाषाहरू र राजाहरूको विषयमा फेरि अगमवाणी गर्नैपर्छ।”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Revelation 11:1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मलाई एउटा नाप्‍ने लहुरोजस्तो निगालो दिइयो; र भनियो, “जाऊ, र परमेश्‍वरको मन्दिर र वेदीलाई नाप, र त्यहाँ आराधना गर्नेहरूलाई गन्ती गर।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तर मन्दिरबाहिर रहेको चोकलाई चाहिँ ननाप; किनकि यो गैरयहूदीहरूलाई दिइएको छ। तिनीहरूले पवित्र सहरलाई बयालीस महिनासम्म कुल्चनेछन्।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अनि म मेरा दुई जना साक्षीहरूलाई शक्ति दिनेछु, र तिनीहरूले भाङ्ग्राको वस्त्र लगाएर एक हजार दुई सय साठी दिनसम्म अगमवाणी बोल्नेछन्।”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यिनीहरू “ती दुई जैतुनका रूखहरू” र दुई सामदानहरू हुन्, “जो पृथ्वीका प्रभुका सामु उभिन्छन्।”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यदि कसैले अगमवक्ताहरूलाई हानि गर्ने कोसिस गर्दछ भने तिनीहरूका मुखबाट आगो निस्केर ती शत्रुहरूलाई भस्म पारिदिनेछ। यसरी नै तिनीहरूलाई हानि गर्ने चेष्‍टा गर्नेहरू मर्नुपर्नेछ।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यी अगमवक्ताहरूले अगमवाणी गरेका दिनहरूमा पानी नपरोस् भनेर आकाशलाई थुन्‍ने शक्ति हुनेछ; अनि पानीलाई रगतमा परिणत गर्ने तथा तिनीहरूले चाहेअनुसार पृथ्वीमा हरेक किसिमका रूढीले प्रहार गर्ने शक्ति हुनेछ।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अब तिनीहरूले अगमवाणी गरिसकेपछि अतल कुण्डबाट निस्केर आउने पशुले तिनीहरूलाई आक्रमण गरी वशमा ल्याएर मार्नेछ।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तिनीहरूका लासहरू त्यस महान् सहरको सडकमा त्यसै छोडिएका हुनेछन्, जसलाई दृष्‍टान्तको रूपमा सदोम र इजिप्ट भनिन्छ, जहाँ तिनीहरूका प्रभु क्रूसमा टाँगिनुभएको थियो।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साढे तीन दिनसम्म प्रत्येक जाति, कुल, भाषा र राष्ट्रबाट आएका मानिसहरूले तिनीहरूका शरीरलाई हेर्नेछन्, र गाड्न दिनेछैनन्।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पृथ्वीका बासिन्दाहरूले तिनीहरूलाई रमिता मानेर हेर्नेछन्, र एक-अर्कालाई उपहार लेनदेन गर्दै खुशीयाली मनाउनेछन्; किनकि यी दुई अगमवक्ताहरूले ती पृथ्वीवासीहरूलाई यातना दिएका थिए।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तर साढे तीन दिनपछि परमेश्‍वरबाट जीवनको सास तिनीहरूभित्र पस्यो, र तिनीहरू आफ्ना पाउमा उभिए; अनि तिनीहरूलाई देख्नेहरू डरले आतङ्कित भए।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तब तिनीहरूले स्वर्गबाट ती दुईलाई यसो भन्दै गरेको एउटा चर्को सोर सुने, “यहाँ माथि आओ।” अनि तिनीहरूका शत्रुहरूले हेर्दाहेर्दै ती दुई बादलमा स्वर्गतिर उठाइए।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ठिक त्यही समयमा एउटा ठूलो भुइँचालो गयो, र त्यस सहरको दशौँ भाग ढल्यो। सात हजार मानिसहरू भुइँचालोमा मारिए, र बाँचेकाहरू भयभीत भए; अनि स्वर्गका परमेश्‍वरलाई महिमा दिए।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दोस्रो आतङ्क बित्यो; तेस्रो आतङ्क चाँडै आउँदैछ।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जब सातौँ स्वर्गदूतले आफ्नो तुरही फुके, तब स्वर्गमा चर्का आवाजहरूले यसो भने: “संसारको राज्य हाम्रा प्रभुको र उहाँका ख्रीष्‍टको राज्य भएको छ, र उहाँले सदासर्वदा राज्य गर्नुहुनेछ।”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अनि परमेश्‍वरको अगाडि आ-आफ्ना सिंहासनहरूमा बस्‍ने ती चौबीस प्रधानहरूले घोप्टो परी परमेश्‍वरलाई आराधना गर्दै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यसो भने: “हे सर्वशक्तिमान् परमप्रभु परमेश्‍वर, हामी तपाईंलाई धन्यवाद चढाउँछौँ, जो हुनुहुन्छ, जो हुनुहुन्थ्यो; किनकि तपाईंले आफ्नो महान् शक्ति लिनुभएको छ, र राज्य गर्न थाल्नुभएको 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राष्ट्रहरू क्रोधित भएका थिए, र तपाईंको क्रोध आइपुगेको छ। मरेकाहरूको न्याय हुने बेला आएको छ; अनि तपाईंका सेवक अगमवक्ताहरू, तपाईंका सन्तहरू र तिनीहरू जसले तपाईंको नामको डर मान्छन्; ठूला र सानाहरू दुवैलाई पुरस्कार दिने बेला आएको छ; अनि पृथ्वीलाई नाश गर्नेहरूलाई नष्‍ट गर्ने समय आएको छ।”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तब स्वर्गमा भएको परमेश्‍वरको मन्दिर खोलियो; अनि त्यस मन्दिरभित्र करारको सन्दुक देखियो। अनि त्यहाँ बिजुलीका चमकहरू, मेघ गर्जन र गडगडाहटका आवाजहरू आए, र भुइँचालो गयो र ठूला-ठूला असिनाहरू परे।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Revelation 12:1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एउटा ठूलो र अचम्मको चिन्ह स्वर्गमा देखियो: सूर्य ओढेकी, पाउमुनि चन्द्र भएकी र शिरमाथि बाह्र वटा ताराहरूको मुकुट लगाएकी एउटी स्त्री देखा परिन्।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उनी गर्भवती थिइन्, र सुत्केरी व्यथाको पीडाले गर्दा चिच्याइरहेकी थिइन्।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तब स्वर्गमा अर्को चिन्ह देखा पर्‍यो: सात शिरहरू, दश सिङहरू भएको र शिरहरूमा सात वटा मुकुटहरू भएको एउटा विशाल रातो अजिङ्गर।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त्यसको पुच्छरले आकाशका ताराहरूको तेस्रो भागलाई सोहोरेर पृथ्वीमा फाल्यो; अनि बच्‍चा जन्माउन लागेकी स्त्रीले बालक जन्माउनसाथ त्यसलाई खाइहाल्न भनेर त्यो अजिङ्गर त्यस स्त्रीको सामु उभियो।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ती स्त्रीले एउटा छोरालाई जन्म दिइन्, “जसले राष्ट्रहरूलाई फलामको राजदण्डले शासन गर्नेछ।” अनि तुरुन्तै तिनको बालक परमेश्‍वरकहाँ र उहाँको सिंहासन भएको ठाउँमा खोसेर लगियो।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तब ती स्त्री परमेश्‍वरले एक हजार दुई सय साठी दिनसम्म तिनको हेरचाहको लागि तयार पारेर राखिदिनुभएको ठाउँ उजाडस्थानतिर भागिन्।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तब स्वर्गमा लडाइँ सुरु भयो। स्वर्गदूत माइकल र तिनका दूतहरूले त्यस अजिङ्गरसित लडाइँ गरे, र अजिङ्गर र त्यसका दूतहरूले पनि तिनीहरूसँग लडाइँ गरे।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तर त्यो अजिङ्गर त्यति बलियो थिएन; त्यसैले तिनीहरूले स्वर्गका आफ्ना ठाउँहरू हारे।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त्यो विशाल अजिङ्गर तल फ्याँकियो। त्यो प्राचीन सर्प, जसलाई दियाबलस वा शैतान पनि भनिन्छ, जसले सारा पृथ्वीलाई बहकाउँछ। त्यो र त्यसका दूतहरू त्योसँगै पृथ्वीमा फ्याँकिए।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तब मैले स्वर्गमा यसो भनेको ठूलो आवाज सुनेँ: “अब हाम्रो परमेश्‍वरको मुक्ति, शक्ति, राज्य र उहाँका ख्रीष्‍टको अख्तियार आएका छन्। किनकि हाम्रा दाजुभाइ-दिदीबहिनीहरूलाई दोष लगाउने, जसले परमेश्‍वरको सामु तिनीहरूलाई दिनरात दोष लगाउँछ, त्यो तल फ्याँकिएको 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तिनीहरूले त्यसलाई थुमाको रगतले र तिनीहरूका साक्षीको वचनले जितेका छन्; तिनीहरूले मृत्युसम्मै पनि आफ्ना जीवनलाई प्रेम गरेनन्।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यसकारण हे स्वर्गहरू र स्वर्गहरूमा बस्‍नेहरू हो, तिमीहरू रमाओ! तर पृथ्वी र समुद्रलाई धिक्‍कार! किनकि आफ्नो समय छोटो छ भन्‍ने थाहा पाएर दियाबलस ठूलो क्रोधसित तिमीहरूकहाँ तल आएको छ!”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जब त्यस अजिङ्गरले आफूलाई पृथ्वीमा फालिएको देख्यो, तब त्यसले छोरा जन्माउने त्यस स्त्रीलाई खेद्न थाल्यो।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ती स्त्रीलाई गरुडका दुई पखेटाहरू दिइयो, ताकि तिनी उजाडस्थानमा उडेर जान सकून्, जहाँ एक काल, दुई काल र आधा कालसम्मका लागि त्यस सर्पको पहुँचबाट बाहिर उनको हेरचाह होस् भनेर तयार पारिएको थियो।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तब ती स्त्रीलाई बाढीले बगाओस् भनेर त्यस सर्पले स्त्रीको पछि आफ्नो मुखबाट नदीझैँ पानी निकाल्यो।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तर ती स्त्रीलाई सहायता गर्न पृथ्वीले आफ्नो मुख खोल्यो र त्यस अजिङ्गरले आफ्नो मुखबाट निकालेको नदीलाई निलिदियो।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तर त्यो अजिङ्गर स्त्रीसित क्रोधित भयो, र उनका अरू सन्तानहरू जसले परमेश्‍वरका आज्ञाहरू पालन गर्छन्, र येशूको साक्षी दिन्छन्; तिनीहरूसित लडाइँ गर्न गयो। अनि त्यो अजिङ्गर समुद्रको किनारमा उभियो।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Revelation 13:1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तब मैले एउटा पशुलाई समुद्रबाट निस्कँदैगरेको देखेँ। त्यसका दश वटा सिङहरू र सात वटा शिरहरू थिए, र त्यसका सिङहरूमा दश वटा मुकुटहरू थिए; अनि प्रत्येक शिरमाथि एउटा ईश्‍वरनिन्दाको नाम लेखिएको थियो।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मैले देखेको पशु चितुवाजस्तै थियो, तर त्यसका खुट्टाहरू भालुका जस्ता र मुखचाहिँ सिंहको जस्तो थियो। त्यस अजिङ्गरले आफ्नो शक्ति, आफ्नो सिंहासन र ठूलो अख्तियार त्यस पशुलाई दियो।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त्यस पशुका शिरहरूमध्ये एउटामा प्राणघातक चोट लागेको जस्तो थियो; तर त्यो घातक चोट निको भएको थियो। सारा पृथ्वी छक्‍क पर्‍यो र त्यस पशुको पछि लाग्यो।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मानिसहरूले त्यस अजिङ्गरको आराधना गरे; किनकि त्यसले नै त्यस पशुलाई अधिकार दिएको थियो, र तिनीहरूले त्यस पशुलाई पनि आराधना गरेर यसो भनी सोधे, “यो पशुजस्तो को छ र? यससित लडाइँ गर्न कसले सक्छ र?”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त्यस पशुलाई अहङ्कारका शब्दहरू र ईश्‍वरनिन्दाहरू बोल्नलाई एउटा मुख र बयालीस महिनासम्म आफ्नो शक्ति चलाउने अख्तियार दिइयो।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परमेश्‍वरको विरुद्धमा निन्दा गर्न, उहाँको नाम, उहाँको वासस्थान र स्वर्गमा बस्‍नेहरूसमेत सबैको निन्दा गर्न त्यसले आफ्नो मुख खोल्यो।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त्यसलाई सबै सन्तहरूसित लडाइँ गर्ने र तिनीहरूलाई जित्ने शक्ति दिइयो। त्यसलाई प्रत्येक कुल, जाति, भाषा र राष्ट्रहरूमाथि अख्तियार दिइयो।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अनि पृथ्वीमा बास गर्ने सबैले त्यस पशुको आराधना गर्नेछन्, अथवा तिनीहरूले, जसका नामहरू संसारको सृष्‍टिदेखि नै मारिनुभएको थुमाको जीवनको पुस्तकमा लेखिएका छैनन्।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जसको कान छ, त्यसले सुनोस्।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“यदि कोही कैदका लागि छ भने, त्यो कैदमा जानेछ। यदि कसैलाई तरवारले मारिनुछ भने, त्यो तरवारले नै मारिनेछ।” परमेश्‍वरका जनहरूको धैर्यशाली सहनशीलता र विश्‍वासयोग्यता यसैमा हुनुपर्छ।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तब मैले पृथ्वीबाट माथि निस्कँदैगरेको अर्को पशु देखेँ। त्यसका भेडाका जस्ता दुई सिङहरू थिए, तर त्यो अजिङ्गरले जस्तो बोल्थ्यो।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त्यसले पहिलो पशुको पक्षमा त्यसको सारा अधिकार चलायो; अनि पृथ्वी र त्यसका बासिन्दाहरूलाई त्यसले त्यो प्राणघातक चोट निको भएको पहिलो पशुको आराधना गर्न लगायो।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त्यसले अलौकिक चिन्हहरू देखायो, यहाँसम्म कि मानिसहरूले देख्ने गरी त्यसले आकाशबाट पृथ्वीमा आगोसमेत झार्‍यो।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त्यस पहिलो पशुको पक्षमा प्रयोग गर्ने अधिकार पाएको अलौकिक चिन्हहरूद्वारा त्यसले पृथ्वीका बासिन्दाहरूलाई बहकायो। तरवारको चोट पाएर पनि त्यसले तिनीहरूलाई जीवित भएको त्यस पहिलो पशुको सम्मानमा मूर्ति बनाउनलाई हुकुम दियो।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त्यस पहिलो पशुको मूर्तिले बोलोस् भनेर त्यसमा सास हाल्ने अनुमति त्यसलाई दिइयो, यस हेतुले कि त्यस मूर्तिलाई आराधना नगर्ने सबै मारिऊन्।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त्यसले साना र ठूला, धनी र गरिब, स्वतन्त्र र सेवकहरू सबैलाई आफ्नो दाहिने हातमा अथवा निधारमा त्यसको छाप लगाउन कर लगायो।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त्यो छापचाहिँ त्यस पहिलो पशुको नाम अथवा त्यसको नामको संख्या हो, यो छापबाहेक कसैले पनि किन्‍न वा बेच्न नपाउने भयो।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बुद्धि चाहिने यस्तै बेला हो। जसको समझ छ, त्यसले त्यस पशुको संख्या गनोस्; किनकि यो मानिसको संख्या हो। अनि त्यसको संख्या छ सय छयसट्ठी हो।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Revelation 14:1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तब मैले हेरेँ, र मेरो सामु सियोन पर्वतमा थुमालाई उभिरहनुभएको देखेँ। उहाँसँग 1,44,000 लाई देखेँ, जसको निधारमा उहाँ र उहाँका पिताको नाम लेखिएको थियो।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तब मैले स्वर्गबाट जोडसित बग्दै गरेको पानी र ठूलो गर्जनजस्तो आवाज आइरहेको सुनेँ। मैले सुनेको आवाज वीणा वादकहरूले आफ्ना वीणाहरू बजाएको जस्तै थिए।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तिनीहरूले सिंहासनको सामु ती चार वटा जीवित प्राणीहरूको र प्रधानहरूको सामु एउटा नयाँ गीत गाए। पृथ्वीबाट छुटकारा पाएका ती 1,44,000 ले बाहेक कसैले पनि त्यो गीत सिक्न सक्दैनथे।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यी मानिसहरू ती हुन्, जो स्त्रीहरूसित बिटुलिएनन्; किनकि तिनीहरूले आफूलाई शुद्ध राखेका थिए। थुमा जहाँ जानुहुन्छ, तिनीहरूले उहाँलाई पछ्याउँछन्। तिनीहरू मानव जातिबाट किनिएका थिए; अनि परमेश्‍वर र थुमालाई पहिलो फलझैँ चढाइए।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तिनीहरूका मुखमा कुनै झूट पाइएन; तिनीहरू निर्दोष 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तब मैले बीच आकाशमा उडिरहेका अर्को स्वर्गदूतलाई देखेँ, र तिनीसित पृथ्वीमा बस्‍नेहरू, प्रत्येक राष्ट्र, कुल, भाषा र जातिहरूलाई घोषणा गर्नुपर्ने अनन्तको सुसमाचार थियो।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तिनले चर्को सोरले भने, “परमेश्‍वरसित डराओ, र उहाँलाई महिमा देओ; किनकि उहाँको न्यायको बेला आएको छ। उहाँको आराधना गर, जसले स्वर्गहरू, पृथ्वी, समुद्र र पानीका मूलहरू बनाउनुभयो।”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दोस्रो स्वर्गदूतले पनि आएर भने सबै राष्ट्रहरूलाई आफ्नो व्यभिचारी कामवासनाको मद्यको कचौरा पिउन लगाउने, “महान् सहर बेबिलोनको पतन भयो! पतन भयो।”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ती दुई स्वर्गदूतका पछि तेस्रो स्वर्गदूतले चर्को सोरले भने: “यदि कसैले त्यस पशु र त्यसको मूर्तिलाई आराधना गर्छ र त्यसको छाप निधारमा अथवा हातमा लगाउँछ भने,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त्यसले पनि उहाँको क्रोधको कचौरामा केही नमिसाई तयार गरिएको परमेश्‍वरको क्रोधको कडा मद्य पिउनेछ। त्यसलाई पवित्र स्वर्गदूतहरू र थुमाको उपस्थितिमा बल्दैगरेको गन्धकमा यातना दिइनेछ।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अनि तिनीहरूका यातनाको धुवाँ सदासर्वदा उँभोतिर उठिरहनेछ। जसले त्यो पशु र त्यसको मूर्तिको आराधना गर्छन् र जसले त्यसको नामको छाप लगाउँछन्, तिनीहरूले दिनरात आराम पाउनेछैनन्।”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परमेश्‍वरका आज्ञाहरू पालन गर्ने, र येशूप्रति विश्‍वासयोग्य भइरहने परमेश्‍वरका जनहरूको धीरज र सहनशीलता यसैमा हुनुपर्छ।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तब मैले स्वर्गबाट आएको एउटा आवाजले यसो भनिरहेको सुनेँ, “यो लेख: अब उसो प्रभुमा मर्नेहरू धन्यका हुन्।” आत्मा भन्‍नुहुन्छ, “हो, तिनीहरूले परिश्रमबाट विश्राम पाउनेछन्; किनकि तिनीहरूका काम तिनीहरूका साथ लाग्नेछन्।”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तब मैले हेरेँ, र मेरो सामु एउटा सेतो बादल थियो; त्यस बादलमा एक जना “मानिसको पुत्रजस्तै” बसिरहेको थियो, जसको शिरमा सुनको मुकुट र हातमा एउटा धारिलो हँसिया थियो।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तब मन्दिरबाट अर्का स्वर्गदूत आए, र बादलमा बसिरहनुहुनेलाई चर्को सोरले भने, “तपाईंको हँसिया लिएर कटनी गर्नुहोस्; किनकि कटनीको समय आएको छ, र पृथ्वीको बाली पाकिसकेको छ।”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यसरी बादलमा बस्‍नुहुनेले आफ्नो हँसिया पृथ्वीमाथि चलाउनुभयो; अनि पृथ्वीमा कटनी भयो।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स्वर्गमा भएको मन्दिरबाट अर्का स्वर्गदूत आए, तिनीसित पनि एउटा धारिलो हँसिया थियो।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आगोको जिम्मेवारी पाएका अर्का स्वर्गदूत वेदीबाट आए, र धारिलो हँसिया हुनेलाई चर्को सोरमा भने, “तिम्रो हँसिया लिएर पृथ्वीको अङ्‌गुरका झुप्पाहरू बटुल; किनकि अङ्‌गुर पाकिसकेको छ।”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त्यस स्वर्गदूतले आफ्नो हँसिया पृथ्वीमा चलाए, र त्यसमा भएका अङ्‌गुर बटुले; अनि तिनीहरूलाई परमेश्‍वरको क्रोधको ठूलो दाखको कोलमा फालिदिए।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सहर बाहिरको दाखको कोलमा त्यो अङ्‌गुर कुल्चीमिल्ची गरियो, र दाखको कोलबाट रगत निस्केर आयो। त्यो रगत घोडाको लगामसम्म आयो, र त्यो 300 किलोमिटर सम्म फैलिएको थियो।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Revelation 15:1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मैले स्वर्गमा अर्को ठूलो र आश्‍चर्यजनक चिन्ह देखेँ: सात वटा अन्तिम विपत्तिहरू लिएका सात स्वर्गदूतहरू थिए। यी अन्तिम विपत्तिहरू हुन्; किनकि यी विपत्तिहरूसँगै परमेश्‍वरको क्रोध पूरा हुनेछ।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अनि मैले आगोसित मिसिएको काँचको समुद्रझैँ देखेँ; अनि समुद्रको किनारमा त्यो पशु र त्यसको मूर्ति अनि त्यसको नामको संख्यामाथि विजयी भएकाहरूलाई देखेँ। तिनीहरूले परमेश्‍वरले दिनुभएका वीणाहरू लिएका थिए।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तिनीहरूले परमेश्‍वरको सेवक मोशाको र थुमाको गीत गाए: “हे सर्वशक्तिमान् परमप्रभु परमेश्‍वर, तपाईंका कामहरू महान् र अचम्मका छन्। राष्ट्रहरूका राजा, तपाईंका मार्गहरू न्यायपूर्ण र सत्य 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हे प्रभु, तपाईंको डर कसले मान्दैन? अनि तपाईंको नामको महिमा कसले गर्दैन र? किनकि तपाईं मात्र पवित्र हुनुहुन्छ। सबै राष्ट्रहरू आएर तपाईंको सामु दण्डवत् गर्नेछन्; किनकि तपाईंका धार्मिक कामहरू प्रकट भएका छन्।”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त्यसपछि मैले स्वर्गमा मन्दिर उघारिएको देखेँ, जुनचाहिँ गवाहीको पाल हो।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त्यस मन्दिरबाट सात स्वर्गदूतहरू सात विपत्तिहरू लिएर बाहिर आए। तिनीहरूले सफा र चम्किलो मलमलको वस्त्र पहिरेका थिए, र छातीमा सुनका पेटी बाँधेका थिए।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तब ती चार जीवित प्राणीहरूमध्ये एक जनाले ती सात स्वर्गदूतहरूलाई सदासर्वदा जिउनुहुने परमेश्‍वरको क्रोधले भरिएका सात वटा सुनका कचौराहरू दिए।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अनि परमेश्‍वरको महिमा र उहाँको शक्तिबाट आएको धुवाँले मन्दिर भरियो; अनि ती सात स्वर्गदूतहरूका सात विपत्तिहरू पूरा नभएसम्म कोही पनि मन्दिरभित्र पस्‍न सकेन।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Revelation 16:1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तब मैले मन्दिरबाट सात स्वर्गदूतहरूलाई चर्को सोरले यसो भनिरहेको सुनेँ, “जाओ, र परमेश्‍वरको क्रोधका सात कचौराहरू पृथ्वीमाथि खन्याइदेओ।”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तब पहिलो स्वर्गदूतले गएर आफ्नो कचौरा पृथ्वीमाथि खन्याइदिए; अनि त्यस पशुको छाप लागेका र त्यसको मूर्तिलाई पुज्ने मानिसहरूमा घिनलाग्दा र कष्‍टदायक घाउखटिरा निस्क्यो।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जब दोस्रो स्वर्गदूतले आफ्नो कचौरा समुद्रमा खन्याए, तब त्यो मरेको मानिसको रगतझैँ भइहाल्यो; अनि समुद्रमा भएका प्रत्येक जीवित प्राणीको मृत्यु भयो।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अनि तेस्रो स्वर्गदूतले आफ्नो कचौरा नदी र पानीका मूलहरूमा खन्याए; अनि ती रगत भइहाले।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अनि पानीका अधिकारी स्वर्गदूतले यसो भनिरहेका मैले सुनेँ: तपाईं जो हुनुहुन्छ, र जो हुनुहुन्थ्यो, पवित्र परमेश्‍वर हुनुहुन्छ, “तपाईं यी न्यायहरूमा न्यायी हुनुहुन्छ;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किनकि तिनीहरूले तपाईंका सन्तहरू र अगमवक्ताहरूको रगत बगाएका छन्; अनि तपाईंले तिनीहरूलाई रगत पिउन दिनुभएको छ; तिनीहरू यसकै लायक छन्।”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अनि वेदीबाट कसैले यसरी उत्तर दिइरहेको मैले सुनेँ: “हो, सर्वशक्तिमान् परमप्रभु परमेश्‍वर, तपाईंका न्यायहरू सत्य र न्यायपूर्ण छन्।”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जब चौथो स्वर्गदूतले आफ्नो कचौरा सूर्यमाथि खन्याए; तब सूर्यलाई यसको आगोले मानिसहरूलाई डढाउने अनुमति दिइयो।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तिनीहरू प्रचण्ड तापले डढे, र तिनीहरूले यी विपत्तिहरूमाथि अधिकार भएका परमेश्‍वरलाई सरापे; तर तिनीहरूले पश्‍चात्ताप गर्न र उहाँलाई महिमा दिन इन्कार गरे।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जब पाँचौँ स्वर्गदूतले त्यस पशुको सिंहासनमाथि आफ्नो कचौरा खन्याए, तब त्यसको राज्यमा अन्धकार छायो। मानिसहरूले कष्‍टमा आ-आफ्ना जिब्राहरू टोके,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अनि खटिरा र वेदनाको कारण स्वर्गका परमेश्‍वरलाई सरापे, तर तिनीहरूले गरेका कामहरूको लागि पश्‍चात्ताप गरेनन्।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जब छैटौँ स्वर्गदूतले आफ्नो कचौरा महानदी यूफ्रेटिसमाथि खन्याए; तब पूर्वका राजाहरूको लागि बाटो तयार होस् भनेर त्यसको पानी सुकिहाल्यो।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तब मैले भ्यागुताहरूजस्ता देखिने दुष्‍ट आत्माहरूलाई त्यस अजिङ्गरको मुखबाट, त्यस पशुको मुखबाट र त्यस झूटा अगमवक्ताको मुखबाट निस्किरहेको देखेँ।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तिनीहरू ती अलौकिक चिन्हहरू देखाउने दुष्‍ट आत्माहरू हुन्, तिनीहरू ती सारा संसारका राजाहरूलाई सर्वशक्तिमान् परमेश्‍वरको महान् दिनमा लडाइँ गर्न भेला गर्नलाई जान्छन्।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“हेर, म चोरजस्तो गरी आउनेछु! त्यो धन्यको हो, जो जागा रहन्छ, र जसले आफ्नो वस्त्रको रक्षा गर्छ, ताकि उसको नग्नताको शर्म नदेखियोस्।”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तब ती दुष्‍ट आत्माहरूले राजाहरूलाई हिब्रू भाषामा आरमागेड्डोन भन्‍ने ठाउँमा भेला गराए।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जब सातौँ स्वर्गदूतले आफ्नो कचौरा हावामा खन्याए; तब मन्दिरको सिंहासनबाट यसो भन्‍ने चर्को आवाज आयो, “अब सिद्धियो!”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अनि त्यहाँ बिजुलीको चमक, गड्याङ-गुडुङ, मेघ गर्जन र ठूलो भुइँचालो गयो। त्यो भुइँचालो यति ठूलो थियो, कि पृथ्वीमा मानव-जाति भएदेखि यता त्यस्तो कहिल्यै गएको थिएन।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त्यो महान् सहर तीन भागमा टुक्रियो, र सबै राष्ट्रहरूका सहरहरू ध्वंस भए। परमेश्‍वरले महान् बेबिलोनलाई सम्झनुभयो, र त्यसलाई आफ्नो भयानक क्रोधको मद्यले भरिएको कचौरा पिउन दिनुभयो।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प्रत्येक टापु लोप भएर गए, र पहाडहरू हराएर गए।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आकाशबाट पैँतालीस किलो तौल भएका ठूला-ठूला असिना मानिसहरूमाथि खसे; अनि विपत्ति निकै डरलाग्दो भएकाले असिनाको कारण मानिसहरूले परमेश्‍वरलाई सरापे।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Revelation 17:1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सात वटा कचौराहरू भएका सात स्वर्गदूतहरूमध्ये एक जना आएर मलाई भने, “आऊ, म तिमीलाई धेरै पानीहरूमाथि बस्‍ने महावेश्याको दण्ड देखाइदिनेछु।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त्यससित पृथ्वीका राजाहरूले व्यभिचार गरे, र त्यसको व्यभिचारको मद्यले पृथ्वीका बासिन्दाहरू मात्तिए।”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तब त्यस स्वर्गदूतले मलाई आत्माद्वारा एउटा उजाडस्थानमा लगे। त्यहाँ मैले एउटी स्त्रीलाई ईश्‍वरनिन्दाहरूको नामले भरिएको, सात शिर र दश सिङहरू भएको एउटा रातो पशुमाथि बसिरहेकी देखेँ।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त्यस स्त्रीले बैजनी र चहकिलो रातो वस्त्र पहिरेकी थिई; अनि सुन, रत्न र मोतीहरूले सिँगारिएकी थिई। त्यसले हातमा घिनलाग्दा कुरा अर्थात् त्यसका व्यभिचारका अशुद्ध कुराहरूले भरिएको एउटा सुनको प्याला पक्रिएकी थिई।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त्यसको निधारमा लेखिएको नाम एउटा रहस्य थियो: पृथ्वीका वेश्याहरू र घृणित कुराहरूकी आमा, महान् बेबिलोन।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मैले त्यस स्त्रीलाई सन्तहरूको रगतले अर्थात् येशूको गवाही दिनेहरूका रगतले मात्तिएकी देखेँ। त्यसलाई देखेर म साह्रै अचम्मित भएँ।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तब ती स्वर्गदूतले मलाई भने: “तिमी किन चकित पर्छौ? म तिमीलाई त्यस स्त्री र त्यसलाई बोकेर हिँड्ने त्यो सात शिर र दश सिङ भएको पशुको रहस्य बताइदिनेछु।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तिमीले देखेको त्यो पशु कुनै समय थियो, तर अहिले छैन, र विनाशमा जानलाई अतल कुण्डबाट माथि निस्केर आउनेछ। संसारको उत्पत्तिदेखि जीवनको पुस्तकमा नाम नहुने पृथ्वीका बासिन्दाहरूले त्यस पशुलाई देखेर अचम्म मान्‍नेछन्; किनकि त्यो कुनै समय थियो, अब छैन, तर फेरि पछि आउनेछ।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“बुद्धि भएको दिमाग यस्तै बेला चाहिने हो। ती सात शिरहरू सात वटा पर्वतहरू हुन्, जसमाथि त्यो स्त्री बस्छे।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तिनीहरू सात जना राजाहरू पनि हुन्। पाँच जनाको पतन भइसकेको छ, एक जना छँदैछ, अर्कोचाहिँ अझ आइपुगेको छैन; तर जब त्यो आउँछ, उसको शासन केही समयको लागि रहनुपर्छ।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त्यो रातो पशु, जो एक समय थियो, र अहिले छैन, त्योचाहिँ आठौँ राजा हो। त्यो सातमध्येको एक जना हो, र त्यसको सर्वनाश हुनेछ।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“तिमीले देखेका ती दश सिङहरू दश राजाहरू हुन्, जसले अझसम्म राज्य पाएका छैनन्, तर तिनीहरूले त्यस पशुसित एक घडीको निम्ति राजाको झैँ अख्तियार पाउनेछन्।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तिनीहरूको लक्ष्य एउटै हुनेछ; अनि तिनीहरूले आफ्ना शक्ति र अख्तियार त्यस पशुलाई दिनेछन्।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तिनीहरूले थुमाको विरुद्धमा लडाइँ गर्नेछन्, तर थुमाले तिनीहरूलाई जित्नुहुनेछ; किनकि उहाँ प्रभुहरूका प्रभु र राजाहरूका राजा हुनुहुन्छ; अनि उहाँसित उहाँद्वारा बोलाइएका र चुनिएका विश्‍वासयोग्य अनुयायीहरू हुनेछन्।”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तब स्वर्गदूतले मलाई भने, “तिमीले देखेका ती पानीहरू, जसमाथि त्यो वेश्या बस्छे, त्यो भनेको मानिस जातिहरू, भीडहरू, राष्ट्रहरू र भाषाहरू हुन्।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तिमीले देखेको त्यो पशु र दश सिङहरूले त्यस वेश्यालाई घृणा गर्नेछन्। तिनीहरूले त्यसलाई नष्‍ट गर्नेछन् र नाङ्गो पार्नेछन्; तिनीहरूले त्यसको मासु खानेछन् र आगोले जलाइदिनेछन्।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उहाँको वचन पूरा नहोउन्जेल तिनीहरूले त्यस पशुलाई आफ्ना राजकीय अख्तियार देऊन् भनी परमेश्‍वरले तिनीहरूका हृदयमा हालिदिनुभयो। यो नै परमेश्‍वरको उद्देश्य पूरा हुनु हो।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तिमीले देखेकी स्त्रीचाहिँ पृथ्वीका राजाहरूमाथि शासन गर्ने महानगरी हो।”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Revelation 18:1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यसपछि मैले अर्को स्वर्गदूतलाई स्वर्गबाट तल आइरहेको देखेँ। तिनीसित ठूलो अख्तियार थियो; अनि तिनको वैभवले पृथ्वी उज्यालो भयो।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तिनले ठूलो सोरमा यसो भनेर कराए: “ ‘पतन भयो! महान् सहर बेबिलोनको पतन भयो!’ त्यो भूतहरूको घर भएको छ; अनि प्रत्येक अशुद्ध आत्माको अड्डा, प्रत्येक अशुद्ध चराको अड्डा भएको छ। प्रत्येक अशुद्ध तथा घृणित जन्तुहरूको लुक्ने ठाउँ भएको 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किनकि सबै राष्ट्रहरूले त्यसको अशुद्ध कामवासनाको मद्य पिएर मातेका छन्। पृथ्वीका राजाहरूले त्यससित व्यभिचार गरेका छन्; अनि पृथ्वीका व्यापारीहरू त्यसको अत्याधिक विलासिताको प्रभावले धनी भएका छन्।”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तब मैले स्वर्गबाट यसो भनिरहेको अर्को आवाज सुनेँ: “ ‘हे मेरा मानिसहरू हो, त्यसबाट निस्केर आओ,’ ताकि तिमीहरूले त्यसका पापहरूको सहभागी हुन नपरोस्; अनि तिमीहरूमा त्यसका कुनै विपत्ति पनि नआओस्;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किनकि त्यसका पापहरू आकाशसम्मै थुप्रो लागेका छन्; अनि परमेश्‍वरले त्यसका अपराधहरू सम्झनुभएको 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त्यसले जे गरेकी थिई, त्यसलाई त्यही फर्काइदेओ; त्यसले जे गरेकी छ, त्यो दोबर गरी त्यसलाई देओ। त्यसले कचौरामा जे मिसाएकी थिई, त्यसको दोबर हुने गरी त्यसलाई देओ।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त्यो आफूले जति महिमा र भोग-विलास लुटी, त्यत्तिकै यातना र सन्ताप त्यसलाई देओ। आफ्नो हृदयमा त्यसले यसरी घमण्ड गर्छे, ‘म रानीझैँ बसेकी छु; म विधवा होइनँ, र म कहिल्यै शोक गर्नेछैनँ।’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यसकारण एकै दिनमा त्यसमाथि विपत्तिहरू आउनेछन्: मृत्यु, शोक र अनिकाल। त्यो आगोद्वारा भस्म पारिनेछ; किनकि त्यसलाई न्याय गर्ने परमप्रभु परमेश्‍वर सर्वशक्तिमान् हुनुहुन्छ।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“जब त्यससित व्यभिचार गर्ने र त्यसको भोग-विलासमा सहभागी हुने पृथ्वीका राजाहरूले त्यो जल्दैगरेको धुवाँ देख्नेछन्, तब तिनीहरू त्यसको लागि रुनेछन् र विलाप गर्नेछन्।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त्यसको यातनाद्वारा भयभीत भएर तिनीहरू टाढै उभिएर चिच्याउनेछन्: “ ‘हाय! हाय, हे महानगरी, हे शक्तिशाली सहर बेबिलोन! एकै घण्टामा नै तेरो विनाश आयो!’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“पृथ्वीका व्यापारीहरू त्यसको निम्ति रुनेछन् र विलाप गर्नेछन्; किनकि अब फेरि कसैले पनि त्यसबाट मालसामान किन्‍नेछैन।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सुन, चाँदी, बहुमूल्य पत्थर र मोतीहरू, मसिनो मलमलको कपडा; बैजनी, रेशम र चहकिलो रातो रङ्गका कपडाहरू, हरेक किसिमका सुगन्धित काठ, र हरेक किसिमका हस्तीदन्तका सामग्रीहरू, बहुमूल्य काठ, काँसा, फलाम र संगमरमरका सामग्रीहरू,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दालचिनी र मसला, सुगन्धित धूप, मूर्र, लोबान र मद्य र जैतुनको तेल, मसिनो पिठो, गहुँ, गाईबस्तु र भेडाहरू, घोडाहरू, रथहरू, मानव शरीर र मानिसका जीवनहरू।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“तिनीहरूले भन्‍नेछन्, ‘तिमीहरूले चाहेका फलहरू तिमीहरूदेखि गएका छन्। तिम्रा सबै विलासिता र वैभवहरू कहिल्यै नपाउने गरी बिलाइहालेका छन्।’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यी चीजहरू बेचेर त्यसबाट धनसम्पत्ति कमाउने ती व्यापारीहरू त्यसको यातनामा भयभीत भएर टाढै उभिनेछन्। तिनीहरू रुँदै, विलाप गर्दै,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र चिच्याउँदै यसो भन्‍नेछन्: “ ‘हाय! हाय, हे महानगरी, जसले मसिनो मलमलको कपडा, बैजनी र चहकिलो रातो रङ्गको वस्त्र लगाएर सुनको चमक, बहुमूल्य पत्थर र मोतीहरू पहिरेकी थिई!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एकै घण्टामा यति धेरै सम्पत्ति नष्‍ट भए!’ “जहाजको हरेक सेनापति, र जहाजबाट यात्रा गर्ने सबै यात्रीहरू, नाविकहरू र समुद्रबाट जीविका चलाउनेहरू टाढा उभिनेछन्।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जब तिनीहरूले त्यो स्त्रीलाई जल्दैगरेको धुवाँ देखे, तब तिनीहरू विलाप गर्दै कराउनेछन्, ‘के यस्तो महान् सहरजस्तै अरू सहर कहिल्यै थियो र?’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तिनीहरूले आ-आफ्नो टाउकोमा धुलो हाल्नेछन्, र रुवाइ र विलापकासाथ यसरी कराउनेछन्: “ ‘हाय! हाय, हे महानगरी, जसका समुद्रमा जहाज भएकाहरू त्यस स्त्रीको धनले धनी भएका छन्! एकै घण्टामा त्यो भस्म भएकी छे!’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“हे स्वर्ग, त्यसमाथि रमाओ! हे परमेश्‍वरका जनहरू, प्रेरितहरू र अगमवक्ताहरू हो, रमाओ! तिमीहरूसित त्यसले जस्तो व्यवहार गरेकी थिई, त्यसरी नै परमेश्‍वरले त्यसको न्याय गर्नुभएको छ।”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तब त्यस सामर्थ्यी स्वर्गदूतले ठूलो जाँतोजस्तै एउटा ढुङ्गा उठाए, र यसो भन्दै त्यसलाई समुद्रमा फ्याँकिदिए: “यसरी नै बेगसित महान् सहर बेबिलोन तल फालिनेछ, र त्यो कहिल्यै फेला पर्नेछैन।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सङ्गीतकारहरू, वीणा बजाउनेहरू, बाँसुरी बजाउनेहरू र तुरही बजाउनेहरूका सङ्गीत तँमा फेरि कहिल्यै सुनिनेछैन। तँमा फेरि कुनै व्यापारको शिल्पकार कहिल्यै पाइनेछैन। तँमा फेरि जाँतोको आवाज कहिल्यै सुनिनेछैन।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बत्तीको उज्यालो तँमा फेरि कहिल्यै चम्कनेछैन। दुलहा र दुलहीको सोर तँमा फेरि कहिल्यै सुनिनेछैन। तेरा व्यापारीहरू संसारका महान् व्यक्तिहरू थिए। तेरा तन्त्रमन्त्रले राष्ट्रहरू बहकिएका थिए।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त्यस स्त्रीमा अगमवक्ताहरू, परमेश्‍वरका पवित्र जनहरू, र पृथ्वीमा मारिएकाहरू सबैको रगत पाइएको थियो।”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Revelation 19:1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यसपछि मैले स्वर्गमा एउटा ठूलो भीडले यसरी चिच्याएको सोर सुनेँ: “हल्‍लेलूयाह! मुक्ति, महिमा र शक्ति हाम्रा परमेश्‍वरका हुन्;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किनकि उहाँका न्यायहरू सत्य र न्यायपूर्ण छन्। आफ्ना व्यभिचारद्वारा पृथ्वीलाई भ्रष्‍ट पार्ने त्यस महावेश्यालाई उहाँले दण्ड दिनुभएको छ। अनि परमेश्‍वरले त्यससित आफ्ना सेवकहरूका रगतको बदला लिइसक्नुभएको छ।”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अनि तिनीहरू फेरि चिच्याए: “हल्‍लेलूयाह! त्यस स्त्रीबाट निस्केको न्यायको धुवाँ सदासर्वदाको लागि उँभोतिर गइरहन्छ।”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ती चौबीस प्रधानहरू र ती चार जीवित प्राणीहरूले घोप्टो परेर सिंहासनमा बस्‍नुहुने परमेश्‍वरलाई आराधना गरे। अनि तिनीहरू यसो भन्दै कराए: “आमेन, हल्‍लेलूयाह!”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तब सिंहासनबाट यसो भनिरहेको एउटा आवाज आयो: “हे उहाँका सबै सेवकहरू हो, तिमीहरू जो उहाँसित डराउँछौ, अर्थात् साना र ठूलाहरू दुवै, हाम्रा परमेश्‍वरलाई प्रशंसा गर।”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तब एउटा ठूलो भीडको जस्तो, पानीको बेगजस्तो आवाज र मेघ गर्जनको आवाजजस्तो यसरी चिच्याएको मैले सुनेँ: “हल्‍लेलूयाह! किनकि हाम्रा सर्वशक्तिमान् परमप्रभु परमेश्‍वरले राज्य गर्नुहुन्छ,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हामी आनन्द मनाऔँ, खुशी होऔँ, र उहाँलाई महिमा दिऔँ! किनकि थुमाको विवाहको बेला आइपुगेको छ; अनि उहाँकी दुलहीले आफूलाई तयार पारेकी छिन्।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तिनलाई चहकिलो र स्वच्छ मलमलको कपडा पहिरनलाई दिइएको थियो।” मसिनो मलमलको कपडाले सन्तहरूको धार्मिक कार्यलाई जनाउँछ।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अनि ती स्वर्गदूतले मलाई भने, “यो लेख: ‘थुमाको विवाहको भोजको निम्तो पाउनेहरू धन्यका हुन्!’ ” अनि तिनले अझ थपेर भने, “यी परमेश्‍वरका सत्य वचनहरू हुन्।”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अनि म तिनको पाउमा दण्डवत् गर्नलाई घोप्टो परेँ। तर तिनले मलाई भने, “यसो नगर! म येशूको गवाही कायम राख्ने तिमी र तिम्रा दाजुभाइ-दिदीबहिनीहरूझैँ एक जना सङ्गी-सेवक हुँ। परमेश्‍वरको मात्र आराधना गर! किनकि अगमवाणीका आत्माले नै येशूको गवाही बोकेका छन्।”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मैले स्वर्ग उघ्रिएको देखेँ, र मेरो सामु एउटा सेतो घोडा थियो, जसको सवारलाई विश्‍वासयोग्य र सत्य भनिन्छ। उहाँले निष्पक्षसित न्याय र लडाइँ गर्नुहुन्छ।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उहाँका आँखाहरू बल्दैगरेको आगोजस्ता छन्, र उहाँका शिरमा धेरै मुकुटहरू छन्। उहाँमा एउटा नाम लेखिएको छ, जो उहाँबाहेक अरू कसैले जान्दैन।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उहाँले रगतमा चोपिएको एउटा पोशाक पहिरिनुभएको छ; अनि उहाँको नाम परमेश्‍वरको वचन हो।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सेता घोडाहरूमा सवार भएका, मिहिन सेता र स्वच्छ मलमलको वस्त्र पहिरेका स्वर्गीय सेनाहरूले उहाँलाई पछ्याइरहेका थिए।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राष्ट्रहरूलाई प्रहार गर्न उहाँको मुखबाट एउटा धारिलो तरवार निस्केको छ। “उहाँले फलामको राजदण्डले तिनीहरूमाथि शासन गर्नुहुनेछ।” उहाँले सर्वशक्तिमान् परमेश्‍वरको क्रोधको मद्यको कोल कुल्चनुहुनेछ।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उहाँको वस्त्र र तिघ्रामा यो नाम लेखिएको छ: राजाहरूका राजा र प्रभुहरूका प्रभु।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अनि मैले एक जना स्वर्गदूतलाई सूर्यमा उभिरहेका देखेँ, जसले आकाशको बीचमा उडिरहेका चराहरूलाई चर्को सोरमा भनिरहेका थिए, “आओ, परमेश्‍वरको ठूलो भोजको लागि एकसाथ भेला होओ;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अनि तिमीहरूले राजाहरू, सेनापतिहरू, शक्तिशाली योद्धाहरू, घोडाहरू, त्यसका सवारहरू, स्वतन्त्र र सेवक-सेविकाहरू, ठूला-सानाहरू सबैका मासु खान पाउनेछौ।”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तब मैले त्यो पशु, पृथ्वीका राजाहरू, र तिनीहरूका सेनाहरूलाई त्यस घोडामाथि सवार हुनुहुने र उहाँका सेनाहरूसित युद्ध गर्नलाई एकसाथ भेला भएको देखेँ।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तर त्यो पशु पक्राउ पर्‍यो, र त्योसँगै त्यसको पक्षमा अचम्मका शक्तिशाली कामहरू गर्ने त्यो झूटा अगमवक्ता पनि, जसले यी अलौकिक चिन्हहरूद्वारा पशुको छाप लगाउने र त्यसको मूर्तिलाई आराधना गर्नेहरूलाई बहकाएको थियो। ती दुवै जलिरहेको गन्धकको अग्निकुण्डमा जिउँदै फालिए।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अरू बाँकी रहेकाहरूचाहिँ घोडामा सवार हुनुहुनेको मुखबाट निस्केको तरवारद्वारा मारिए; अनि सबै चराहरूले तिनीहरूको मासु लुछ्दै खाए र अघाए।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Revelation 20:1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त्यसपछि मैले एक जना स्वर्गदूतलाई स्वर्गबाट निस्केर तल आइरहेको देखेँ। तिनको हातमा अतल कुण्डको साँचो र एउटा ठूलो साङ्लो थियो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तिनले त्यस अजिङ्गर अर्थात् त्यो पुरानो सर्प, जो दियाबलस वा शैतान हो, त्यसलाई पक्रेर एक हजार वर्षसम्म बाँधेर राखे।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तिनले त्यसलाई त्यस नरक कुण्डमा फालिदिए; अनि एक हजार वर्ष नबितुन्जेल राष्ट्रहरूलाई नछलोस् भनेर त्यो अतल कुण्ड बन्द गरी त्यसमाथि छाप लगाइदिए। त्यसपछि केही समयको लागि त्यसलाई फुक्‍का गरिनुपर्छ।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तब मैले सिंहासनहरू देखेँ; अनि ती सिंहासनहरूमा मैले न्याय गर्ने अख्तियार पाएकाहरूलाई बसिरहेको देखेँ। अनि मैले येशूको गवाहीको निम्ति र परमेश्‍वरको वचनको निम्ति शिर काटिएकाहरूका आत्माहरूलाई देखेँ। तिनीहरूले त्यस पशु वा त्यसको मूर्तिको आराधना गरेका थिएनन्; अनि आफ्ना निधारहरू र हातहरूमा त्यसको छाप लगाएका थिएनन्। तिनीहरू फेरि जीवित भए, र ख्रीष्‍टसित एक हजार वर्षसम्म राज्य गरे।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(अरू बाँकी मरेकाहरूचाहिँ एक हजार वर्ष नबितुन्जेल जीवित भएनन्।) यो पहिलो पुनरुत्थान हो।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पहिलो पुनरुत्थानमा सहभागी हुनेहरू धन्य र पवित्र हुन्। तिनीहरूमाथि दोस्रो मृत्युको शक्तिले केही अधिकार गर्न सक्दैन, तर तिनीहरू परमेश्‍वरका र ख्रीष्‍टका पुजारीहरू हुनेछन्, र उहाँसित एक हजार वर्षसम्म राज्य गर्नेछन्।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एक हजार वर्ष बितेपछि त्यो शैतानलाई त्यसको कैदबाट छोडिनेछ;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अनि पृथ्वीका चारै दिशामा भएका राष्ट्रहरूलाई अर्थात् गोग र मागोगलाई लडाइँको लागि बहकाउन र भेला गर्न त्यो निस्केर जानेछ। संख्यामा तिनीहरू समुद्रको किनारमा भएका बालुवा जतिकै हुनेछन्।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तिनीहरूले पृथ्वीको परिक्रमा गरेर परमेश्‍वरका जातिका छाउनी अर्थात् उहाँको प्रिय सहरलाई घेरा हाले। तर स्वर्गबाट आगो बर्सेर तिनीहरूलाई भस्म पार्‍यो।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अनि तिनीहरूलाई ठग्ने त्यो दियाबलसलाई, गन्धक जल्दैगरेको अग्निकुण्डमा फालियो, जहाँ त्यो पशु र झूटा अगमवक्ता पनि फालिएका थिए। त्यहाँ तिनीहरूले दिनरात सदासर्वदा यातना भोग्नेछन्।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तब मैले एउटा ठूलो उज्ज्वल सिंहासन र त्यसमाथि बस्‍नुहुनेलाई देखेँ। पृथ्वी र आकाश उहाँको उपस्थितिबाट बिलाएर गए; अनि तिनीहरू कतै पाइएनन्।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अनि मैले ठूला र साना सबै मृतकहरूलाई सिंहासनको सामु उभिरहेका देखेँ, र पुस्तकहरू खोलिए। अर्को एउटा पुस्तक पनि खोलियो, जुनचाहिँ जीवनको पुस्तक हो। ती पुस्तकहरूमा लेखिएका तिनीहरूका कामका आधारमा मृतकहरूको न्याय गरियो।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समुद्रले त्यससित भएका मुर्दाहरू दिइहाल्यो, र मृत्यु र पातालले पनि तिनीहरूमा भएका मुर्दाहरू दिइहाले; अनि प्रत्येकले गरेका कामअनुसार तिनीहरूलाई न्याय गरियो।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मृत्यु र पाताल अग्निकुण्डमा फालिए। त्यो अग्निकुण्ड दोस्रो मृत्यु हो।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जसको नाम जीवनको पुस्तकमा लेखिएको भेट्टाइएन, त्यसलाई अग्निकुण्डमा फालियो।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Revelation 21:1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तब मैले “एउटा नयाँ आकाश र एउटा नयाँ पृथ्वी देखेँ;” किनकि पहिलो आकाश र पहिलो पृथ्वी त बितिसकेका थिए; अनि त्यहाँ समुद्र पनि थिएन।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अनि मैले पवित्र सहर अर्थात् नयाँ यरूशलेमलाई आफ्ना पतिको निम्ति दुलहीझैँ सिँगारिएर स्वर्गदेखि परमेश्‍वरबाट तल झरिरहेको देखेँ।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तब मैले सिंहासनबाट चर्को सोरले यसो भनिरहेको सुनेँ, “हेर! अब परमेश्‍वरको बास मानिसहरूसित भएको छ, र उहाँ तिनीहरूसित बस्‍नुहुनेछ। तिनीहरू उहाँका जातिहरू हुनेछन्, र परमेश्‍वर आफैँ नै तिनीहरूसित तिनीहरूका परमेश्‍वर हुनुहुनेछ।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उहाँले तिनीहरूका आँखाबाट सबै आँसु पुछिदिनुहुनेछ। अब फेरि त्यहाँ न मृत्यु, न शोक, न विलाप अथवा न कष्‍ट नै हुनेछ; किनकि पुराना कुराहरू बितिसकेका छन्।”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सिंहासनमा विराजमान हुनुहुनेले भन्‍नुभयो, “म सबै थोक नयाँ बनाउँछु!” तब उहाँले भन्‍नुभयो, “यी वचनहरू लेख; किनकि यी वचनहरू विश्‍वासयोग्य र सत्य छन्।”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उहाँले मलाई भन्‍नुभयो, “अब सिद्धियो। म नै अल्फा र ओमेगा हुँ; आदि र अन्त्य म नै हुँ। जो तिर्खाउँछ, म त्यसलाई जीवनको पानीको मूलबाट पिउनलाई सित्तैँमा दिनेछु।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जो विजयी हुन्छन्, तिनीहरू सबैले उत्तराधिकार पाउनेछन्; अनि म तिनीहरूका परमेश्‍वर र तिनीहरू मेरा सन्तान हुनेछन्।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तर डरपोकहरू, अविश्‍वासीहरू, घिनलाग्दा काम गर्नेहरू, हत्याराहरू, अनैतिक यौन सम्बन्ध राख्नेहरू, तन्त्रमन्त्र गर्नेहरू, मूर्तिपूजकहरू र सबै झूटाहरूको ठाउँ गन्धक जलिरहेको अग्निकुण्ड हुनेछ। यो दोस्रो मृत्यु हो।”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सात वटा अन्तिम विपत्तिहरूले भरिएका सात वटा कचौरा लिएका सात स्वर्गदूतहरूमध्ये एक जनाले मकहाँ आएर यसो भने, “आऊ, म तिमीलाई थुमाकी पत्नी हुन गइरहेकी दुलहीलाई देखाउनेछु।”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अनि तिनले मलाई आत्मामा एउटा ठूलो र अग्लो पर्वतमा लगे, र परमेश्‍वरबाट स्वर्गदेखि तल झरिरहेको पवित्र सहर यरूशलेम देखाए।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त्यो परमेश्‍वरको महिमाले चम्किरहेको थियो; त्यसको चमक बहुमूल्य रत्नहरू, बिल्‍लौर र स्फटिकजस्तो सफा थियो।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त्यसको विशाल र अग्लो पर्खाल थियो, जसमा बाह्र वटा मूलढोकाहरू थिए, र प्रत्येक ढोकामा एक-एक स्वर्गदूत थिए। ती प्रत्येक ढोकामा एक-एक कुलका नाम गरेर इस्राएलका बाह्र कुलका नाम लेखिएका थिए।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पूर्वमा तीन वटा, उत्तरमा तीन वटा, दक्षिणमा तीन वटा र पश्‍चिममा तीन वटा ढोकाहरू थिए।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सहरका पर्खालमा बाह्र वटा शिलाहरूका जग थिए, र तिनीहरूमा थुमाका बाह्र प्रेरितहरूका नामहरू थिए।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मसित बोल्ने स्वर्गदूतसित सहर, ढोकाहरू र त्यसका पर्खालहरू नाप्‍ने सुनको लट्ठी थियो।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त्यो सहर वर्गाकार थियो; त्यसको लम्बाइ र चौडाइ बराबर थियो। तिनले त्यस लट्ठीले सहरहरूलाई नापे, र त्यो दुई हजार दुई सय किलोमिटर पाए। त्यसको लम्बाइ, चौडाइ र उचाइ एकसमान थियो।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स्वर्गदूतले मानिसको नापअनुसार त्यो पर्खाल पनि नापे; त्यो पैँसट्ठी मिटर मोटो थियो।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त्यो पर्खाल बिल्‍लौरले बनिएको थियो; अनि सहरचाहिँ निखुर सुनले बनिएको थियो, जुनचाहिँ काँचजस्तै निखुर थियो।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सहरको पर्खालका जगहरू प्रत्येक किसिमका बहुमूल्य पत्थरले सिँगारिएका थिए। पहिलो जग बिल्‍लौर, दोस्रो नीलमणि, तेस्रो लालमणि, चौथो पन्‍ना;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पाँचौँ सार्डियसमणि, छैटौँ गोमेद, सातौँ पीतमणि, आठौँ फिरोजा, नवौँ पुष्पराग, दशौँ हरितमणि, एघारौँ धूम्रकान्त र बाह्रौँचाहिँ मर्तिसमणि थियो।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ती बाह्र ढोकाहरू बाह्र मोती थिए; प्रत्येक ढोका एउटै मोतीले बनिएको थियो। सहरका ठूला सडकचाहिँ छर्लङ्गै देखिने काँचजस्तै निखुर सुनको थियो।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मैले सहरमा कुनै मन्दिर देखिनँ; किनकि सर्वशक्तिमान् परमप्रभु परमेश्‍वर र थुमा नै त्यसको मन्दिर हुनुहुन्छ।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त्यस सहरमा उज्यालो दिनको लागि घाम र चन्द्रमाको आवश्यकता थिएन; किनकि परमेश्‍वरको महिमाले त्यसलाई प्रकाश दिन्छ, र थुमा नै त्यसको बत्ती हुनुहुन्छ।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त्यहाँकै प्रकाशमा राष्ट्रहरू हिँड्‍डुल गर्नेछन्, र पृथ्वीका राजाहरू आफ्ना वैभवसहित त्यस सहरमा प्रवेश गर्नेछन्।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त्यसका ढोकाहरू कहिल्यै बन्द हुनेछैनन्; किनकि त्यहाँ कहिल्यै रात हुनेछैन।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सबै राष्ट्रहरूका महिमा र सम्मान त्यसमा ल्याइनेछन्।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त्यसमा कुनै अशुद्ध कुरा पस्‍न पाउनेछैन, न त शर्मका र छलका काम गर्ने कोही पस्‍न पाउँनेछ; तर तिनीहरूले मात्र प्रवेश पाउनेछन्, जसको नाम थुमाको जीवनको पुस्तकमा लेखिएका 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Revelation 22:1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तब त्यस स्वर्गदूतले मलाई परमेश्‍वर र थुमाको सिंहासनबाट बग्दै निस्केको स्फटिकजस्तो स्वच्छ जीवनको पानीको नदी देखाए,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जुनचाहिँ सहरको मूल बाटोको बीचबाट बगिरहेको थियो। नदीका दुवैतिर प्रत्येक महिना बाह्र किसिमका फलहरू फलाउने जीवनको रूख थियो। ती रूखहरूका पातहरूचाहिँ राष्ट्रहरूलाई निको पार्नको लागि हुन्।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त्यहाँ अब उप्रान्त श्राप हुनेछैन; किनभने त्यस सहरमा परमेश्‍वरको र थुमाको सिंहासन हुनेछ; अनि उहाँका सेवकहरूले उहाँको सेवा गर्नेछन्।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तिनीहरूले उहाँको अनुहार देख्नेछन्, र उहाँको नाम तिनीहरूका निधारमा हुनेछ।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अब उप्रान्त रात हुनेछैन। तिनीहरूलाई बत्तीको उज्यालो र सूर्यको उज्यालोको आवश्यकता पर्नेछैन; किनकि प्रभु परमेश्‍वरले नै तिनीहरूलाई उज्यालो दिनुहुनेछ। अनि तिनीहरूले सदासर्वदा राज्य गर्नेछन्।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ती स्वर्गदूतले मलाई भने, “यी वचनहरू विश्‍वासयोग्य र सत्य छन्। परमप्रभु, जो अगमवक्ताहरूका आत्माका परमेश्‍वर हुनुहुन्छ, उहाँले उहाँका सेवकहरूलाई अब चाँडै हुन आउने कुराहरू देखाउनलाई आफ्नो स्वर्गदूत पठाउनुभएको छ।”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“हेर, म चाँडै आउँदैछु! यस पुस्तकका अगमवाणीका वचनहरू पालन गर्नेहरू धन्यका हुन्।”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यी कुराहरू सुन्‍ने र देख्ने म, स्वयम् यूहन्‍ना हुँ। अनि जब मैले यी सुनेँ र देखेँ, तब यी कुराहरू मलाई देखाइरहने स्वर्गदूतलाई आराधना गर्न भनेर म तिनको पाउमा घोप्टो परेँ।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तर ती स्वर्गदूतले मलाई भने, “यसो नगर! म त तिमीजस्तै एक सङ्गी-सेवक हुँ। म तिम्रा सङ्गी-अगमवक्ता र यस पुस्तकका वचनहरू पालन गर्नेहरूजस्तै हुँ। परमेश्‍वरलाई मात्र दण्डवत् गर!”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तब स्वर्गदूतले मलाई भने, “यस पुस्तकका अगमवाणीका वचनहरूमा छाप नलगाऊ; किनकि अगमवाणी पूरा हुने समय नजिकै 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जसले खराबी गर्छ, त्यसले खराबी नै गरिरहोस्; जो अश्लील छ, त्यो अश्लीलै रहोस्; जो ठिक छ, त्यसले ठिकै गरिरहोस्; अनि जो पवित्र छ, त्यो पवित्र नै भइरहोस्।”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“हेर, म चाँडै आउँदैछु! मेरो पुरस्कार मसित छ, र म प्रत्येकलाई उसले गरेको कामअनुसार दिनेछु।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म नै अल्फा र ओमेगा, पहिलो र पछिल्‍लो, आदि र अन्त्य हुँ।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“जीवनको रूखको अधिकार पाउन र सहरका ढोकाहरू भित्र पस्‍न पाऊँ भनेर आफ्ना वस्त्र शुद्ध राख्नेहरू धन्यका हुन्।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बाहिरचाहिँ कुकुरहरू; तन्त्रमन्त्र गर्नेहरू, अनैतिक यौन सम्बन्ध राख्नेहरू, हत्याराहरू, मूर्तिपूजकहरू र झूट मन पराउने र त्यसैअनुसार चल्नेहरू हुन्छन्।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“म येशूले मण्डलीहरूलाई यो गवाही दिनू भनी मेरो दूतलाई तिमीकहाँ पठाएको छु। म दावीदको मूल र सन्तान, र बिहानको चहकिलो तारा हुँ।”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आत्मा र दुलही भन्‍नुहुन्छ, “आउनुहोस्!” अनि जसले सुन्छ, त्यसले भनोस्, “आउनुहोस्!” जो तिर्खाएको छ, त्यो आओस्; अनि जसले इच्छा गर्छ, त्यसले जीवनको पानी सित्तैँमा लेओस्।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म यस पुस्तकमा भएका अगमवाणीका वचनहरू सुन्‍ने हरेकलाई चेतावनी दिन्छु: यदि कसैले यी वचनहरूमा केही थप्यो भने परमेश्‍वरले त्यसमाथि यस पुस्तकमा वर्णन गरिएका विपत्तिहरू थपिदिनुहुनेछ।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यदि कसैले यस अगमवाणीका पुस्तकबाट वचनहरू हटाउँछ भने परमेश्‍वरले यस पुस्तकमा वर्णन गरिएका जीवनको रूखमा र पवित्र सहरमा भएको त्यसको भाग हटाइदिनुहुनेछ।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यी सबै कुराहरूको साक्षी दिनुहुनेले भन्‍नुहुन्छ, “हेर, म चाँडै आउँदैछु।” आमेन! आउनुहोस्, हे प्रभु येशू!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प्रभु येशूको अनुग्रह परमेश्‍वरका सबै जनहरूसँग रहोस्! आमेन।</w:t>
      </w:r>
      <w:r>
        <w:rPr>
          <w:lang w:val="ne_NP" w:bidi="ne_NP"/>
        </w:rPr>
      </w:r>
      <w:r>
        <w:rPr>
          <w:lang w:val="ne_NP" w:bidi="ne_NP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ne_NP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www.biblica.com/" TargetMode="External"/><Relationship Id="rId14" Type="http://schemas.openxmlformats.org/officeDocument/2006/relationships/hyperlink" Target="https://creativecommons.org/licenses/by-sa/4.0/legalcode.en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