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2JN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2 John 1:1, 2 John 1:2, 2 John 1:3, 2 John 1:4, 2 John 1:5, 2 John 1:6, 2 John 1:7, 2 John 1:8, 2 John 1:9, 2 John 1:10, 2 John 1:11, 2 John 1:12, 2 John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मण्डलीका प्रधानबाट, परमेश्‍वरका जनहरूद्वारा चुनिएकी स्त्री र तिनका छोराछोरी, जसलाई म सत्यतामा प्रेम गर्छु, र मैले मात्र होइन, तर ती सबैले, जसले सत्यलाई चिनेका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सत्यताको कारणले, जुन हामीमा रहन्छ, र सदासर्वदाका लागि हामीसँग रहिरहनेछ: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 पिता र येशू ख्रीष्‍टबाट, जो पिताको पुत्र हुनुहुन्छ; अनुग्रह, कृपा र शान्तिसँगै सत्य तथा प्रेम हामीहरूसित रहून्!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पिताले हामीलाई जस्तो आज्ञा दिनुभयो, तिम्रा केही छोराछोरीहरू ठिक त्यसै गरी सत्यतामा चलिरहेका छन् भनी भेट्टाएकोमा म धेरै आनन्दित भएको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प्रिय स्त्री, म तिम्रा लागि नयाँ आज्ञा लेख्दिनँ, तर जो हामीसँग सुरुदेखि नै छ, त्यही लेख्दैछु। म बिन्ती गर्दछु, हामी एक-अर्कालाई प्रेम गरौँ।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हामीले उहाँका आज्ञाहरू पालन गर्दै जिउनु नै प्रेम हो। जसरी तिमीहरूले सुरुदेखि सुनेका छौ, त्यसरी नै तिमीहरू प्रेममा हिँड्नुपर्छ, यही नै उहाँको आज्ञा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म तिमीहरूलाई भन्दछु, धेरै जना बहकाउनेहरू संसारमा निस्किआएका छन्, जसले येशू ख्रीष्‍ट शरीरमा आउनुभएको हो भनी स्वीकार गर्दैनन्। यस्ता कुनै पनि व्यक्ति छली र ख्रीष्‍ट विरोधी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होसियार बस, जुन कुराको निम्ति हामीहरूले काम गरेका छौँ, त्यो गुमाउने होइन, तर तिमीहरूले पूरा इनाम पाउन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हरेक जसले बाटो बिराएर अन्‍यत्र जाँदछ, त्यो ख्रीष्‍टको शिक्षामा स्थिर रहँदैन, त्यससँग परमेश्‍वर हुनुहुन्‍न; ख्रीष्‍टको शिक्षामा रहिरहने सबैसँग पिता र पुत्र दुवै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कोही तिमीहरूकहाँ आउँछ र यही शिक्षा ल्याउँदैन भने त्यसलाई घरमा नलैजाओ, न त त्यसलाई स्वागत नै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त्यसलाई स्वागत गर्छ, ऊ त्यसका दुष्‍ट कामहरूमा सहभागी बनेको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तिमीहरूलाई लेख्नुपर्ने कुरा धेरै छन्, तर कागज र मसीले ती म लेख्न चाहन्‍नँ। तर तिमीहरूकहाँ आएर आमने-सामने भएर कुरा गर्ने म आशा राख्छु, जसबाट हाम्रो आनन्द पूर्ण हुन सकोस्।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परमेश्‍वरद्वारा चुनिएकी तिम्री बहिनीका छोराछोरीहरूले तिमीलाई अभिवादन पठाएका 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