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Peter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येशू ख्रीष्‍टको सेवक र प्रेरित सिमोन पत्रुसबाट, तिनीहरूलाई जसले हाम्रा परमेश्‍वर र मुक्तिदाता येशू ख्रीष्‍टको धार्मिकताद्वारा हाम्रोजस्तै बहुमूल्य विश्‍वास पाएका छन्: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परमेश्‍वर र येशू हाम्रा प्रभुको ज्ञानद्वारा तिमीहरूलाई अनुग्रह र शान्ति प्रशस्त मात्रामा होऊन्!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उहाँको ईश्‍वरीय शक्तिले उहाँ सम्बन्धी हाम्रो ज्ञान, जसले आफ्नै महिमा र भलाइमा हामीलाई बोलाउनुभएको छ; हामीलाई हाम्रो जीवन र धार्मिकताका निम्ति चाहिने सबै आवश्यकता दिनुभएको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जसद्वारा उहाँले हामीलाई आफ्ना महान् र बहुमूल्य प्रतिज्ञाहरू दिनुभएको छ। यसरी ती प्रतिज्ञाहरूद्वारा तिमीहरू ईश्‍वरीय स्वभावमा सहभागी होओ, र दुष्‍ट इच्छाहरूले ल्याउने संसारको भ्रष्‍टतादेखि भाग्नसक्छौ।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यसैको निम्ति नै आफ्नो विश्‍वासमा सद्गुण र सद्गुणमा ज्ञान,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ज्ञानमा आत्मसंयम, आत्मसंयममा धैर्य, धैर्यमा भक्ति,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भक्तिमा भातृ-स्‍नेह र भातृ-स्‍नेहमा प्रेम थप्नलाई अथक परिश्रम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यी गुणहरू तिमीहरूमा प्रशस्त मात्रामा छन् भने हाम्रा प्रभु येशू ख्रीष्‍टको ज्ञानमा यी गुणहरूले तिमीहरूलाई बेकम्मा र फलरहित हुनबाट बचाउनेछन्।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कसैमा यी कुराहरू छैनन् भने ऊ नजिकै मात्र देख्ने एक दृष्‍टिविहीन हो, र उसका पुराना पापहरू सफा गरिएका छन् भन्‍ने कुरा भुलेको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यसकारण हे मेरा दाजुभाइ-दिदीबहिनीहरू हो, तिमीहरू आफ्नो बोलावट र छनौटलाई निश्‍चित गर्न उत्सुक बन; किनकि तिमीहरूले यी कुरा गर्‍यौ भने तिमीहरू कहिल्यै पापमा पर्नेछैनौ;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तिमीहरूले हाम्रा प्रभु र मुक्तिदाता येशू ख्रीष्‍टको अनन्त राज्यमा भव्य स्वागत पाउनेछौ।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यसर्थ तिमीहरूले यी कुराहरू जानेर अहिले तिमीहरूसित भएको सत्यतामा स्थिरतापूर्वक स्थापित भएका भए तापनि तिमीहरूलाई यी कुराहरू सधैँ स्मरण गराउनेछु।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 यो शरीररूपी पालमा होउन्जेल तिमीहरूको सम्झनालाई ताजा गरिराख्न उचित ठान्दछु।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हाम्रा प्रभु येशू ख्रीष्‍टले मलाई स्पष्‍ट पार्नुभएझैँ, म चाँडै नै यसलाई पन्छाउनेछु भनी जान्दछु।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अनि मेरो मृत्युपछि पनि तिमीहरूले यी कुराहरू सम्झिराख्न सक्ने तुल्याउनलाई म सकेसम्म प्रयास गर्नेछु।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हाम्रा प्रभु येशू ख्रीष्‍टको शक्ति र आगमनको सम्बन्धमा तिमीहरूलाई बताउँदा हामीहरू कुनै धूर्त दन्त्यकथाहरूको पछि लागेनौँ, तर हामी त उहाँका वैभव देख्ने साक्षीहरू थियौँ।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उहाँले परमेश्‍वर पिताबाट इज्जत र महिमा प्राप्‍त गर्नुभयो, जुन बेला महिमामय गौरवबाट यसो भन्‍ने आवाज उहाँकहाँ आयो, “यिनी मेरा पुत्र हुन्, जसलाई म प्रेम गर्छु; यिनीसित म अति प्रसन्‍न छु।”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त्यो पवित्र डाँडामा जब हामी उहाँसित हुँदा स्वर्गबाट आएको त्यो आवाज हामी आफैँले सुनेका थियौँ।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अनि हामीसित भएका अगमवक्ताका लेखाइहरू अझ निश्‍चित भएका छन्; अनि दिनको उदय भएर बिहानीको तारा तिमीहरूको हृदयमा उदय नभएसम्म अन्धकार स्थानमा ज्योति चम्केझैँ तिमीहरूले यस कुरामाथि ध्यान दिनु असलै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मुख्य कुरा, तिमीहरूले यो बुझ्नुपर्दछ, कि पवित्र धर्मशास्त्रमा भएका अगमवाणीहरू अगमवक्ताहरूका आफ्नै व्याख्याबाट आएका होइनन्;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अगमवाणीको सुरु मानिसको इच्छाबाट भएको होइन, तर पवित्र आत्माले अगुवाइ गर्नुभएर मानिसहरूले परमेश्‍वरका तर्फबाट बोलेका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Peter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तर जसरी मानिसहरूका बीचमा झूटा अगमवक्ताहरू थिए, त्यसरी नै तिमीहरूमध्येमा पनि झूटा शिक्षकहरू हुनेछन्। तिनीहरूले गुप्‍तमा झूटा शिक्षाहरू ल्याउनेछन्। तिनीहरूलाई किन्‍नुहुने सार्वभौम प्रभुलाई समेत इन्कार गर्नेछन्; यसरी आफूमाथि चाँडै नाश ल्याउनेछन्।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धेरैले आ-आफ्ना भ्रष्‍ट बाटो अपनाउनेछन् र सत्यको बाटोलाई निन्दनीय बनाउनेछन्।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त्यसरी नै आफ्नो लोभको कारण तिनीहरूले बनावटी कथाहरूद्वारा तिमीहरूलाई शोषण गर्नेछन्। तिनीहरूका दण्ड लामो समयदेखि तिनीहरूमाथि रहिरहेको छ, र तिनीहरूका विनाश निदाइरहेको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परमेश्‍वरले ती स्वर्गदूतहरूलाई छोड्नुभएन, जब तिनीहरूले पाप गरे, तर तिनीहरूलाई नरकमा पठाउनुभयो; तिनीहरूलाई न्यायको निम्ति अन्धकारमय झ्यालखानाहरूमा राख्नुभयो।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यदि प्राचीन संसारलाई त उहाँले छोड्नुभएन, तर उहाँले अधर्मी मानिसहरूमाथि जलप्रलय ल्याउनुभयो; अनि धार्मिकताका प्रचारक नोआ र अरू सात जनालाई बचाउनुभयो।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सदोम र गमोरालाई आगोद्वारा खरानी बनाएर सजाय दिनुभयो; यसरी नै भक्तिहीन मानिसहरूमाथि के आइपर्नेछ भन्‍ने कुराहरूको एउटा उदाहरण बनाउनुभयो।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अनि उहाँले धर्मी मानिस लोतलाई छुटकारा दिनुभयो, जो छाडा स्वभावका मानिसहरूको भ्रष्‍ट जीवनदेखि व्याकुल भएका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(किनकि ती धर्मी मानिस तिनीहरूसँग दिनहुँ बस्थे। तिनको धर्मी मन तिनले देखेका र सुनेका व्यवस्थाहीन कामहरूद्वारा पिरोलिएको थियो।)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यदि यसो हो भने धर्मी मानिसहरूलाई सङ्कटबाट मुक्त गर्न र अधर्मीहरूलाई न्यायको दिनको लागि जोगाइराख्न प्रभुले जान्‍नुहुन्छ। यद्यपि तिनीहरूका दण्ड जारी राख्नुहुन्छ।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यो विशेष तिनीहरूका सम्बन्धमा सत्य छ, जो पापमय स्वभावका भ्रष्‍ट इच्छाहरूलाई पछ्याउँछन् र अधिकारलाई घृणा गर्दछन्। ती मानिसहरू साहसी र हठी छन्; अनि स्वर्गीय प्राणीहरूको निन्दा गर्न तिनीहरू डराउँदैनन्।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स्वर्गदूतहरू, तिनीहरू बलिया र धेरै शक्तिशाली भए तापनि प्रभुको उपस्थितिमा स्वर्गीय प्राणीहरूको विरुद्ध निन्दापूर्वक दोष लगाउँदैनन्।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यी मानिसहरू आफूले नबुझेका कुराहरूको पनि निन्दा गर्दछन्। तिनीहरू विवेकहीन पशुसमान छन्; स्वभाविक प्रवृत्तिहरूमा चल्ने प्राणीहरू, तिनीहरू समातेर मारिनलाई मात्र जन्मेकाहरूजस्ता छन्; अनि तिनीहरू पनि पशुहरूझैँ नाश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तिनीहरूले गरेका हानिको सट्टा तिनीहरूलाई पनि हानि गरिनेछ। तिनीहरूका लागि आनन्दको अर्थ दिउँसै भोग-विलास गर्नु हो। जब तिनीहरू तिमीहरूसित चाड मनाउँछन्, तब तिनीहरू आफ्नो आनन्दको मोजमज्जा लुट्ने कलङ्क र धब्बा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व्यभिचारपूर्ण आँखाले भरिएका तिनीहरू कहिल्यै पाप गर्न छोड्दैनन्; तिनीहरूले चञ्चल मन भएकाहरूलाई प्रलोभनमा फसाउँछन्; तिनीहरू लोभ गर्नमा बानी परेकाहरू हुन्, श्रापित सन्तान हुन्!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 सीधा बाटो छोडी बओरको छोरा बालामको बाटो पछ्याउनलाई तर्केर गएका छन्, जसले दुष्‍टताको ज्यालालाई रुचाए;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तिनको गलत कामको लागि त्यसले एउटा गधाबाट हप्की पायो; एउटा जनावर जसको बोली नै हुँदैन, जसले मानिसको सोरमा बोल्यो र अगमवक्ताको पागलपनलाई रोकिदियो।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यी मानिसहरू पानी नभएका मुहान र आँधीले उडाएर लैजाने तुवाँलाजस्ता छन्। तिनीहरूका निम्ति कालोभन्दा कालो अन्धकार साँचिएको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तिनीहरूका मुखमा रित्ता, अहङ्कारपूर्ण शब्दहरू छन्, र पापमय स्वभावका कामुक इच्छालाई उक्साउँदै अभिलाषाको जीवनबाट भर्खरै भाग्दै गरेका मानिसहरूलाई पनि फसाउँछन्।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झूटा शिक्षकहरूले तिनीहरूलाई स्वतन्त्रताको प्रतिज्ञा गर्दछन्; यद्यपि तिनीहरू आफू दुष्‍टताका सेवकहरू हुन्; किनकि जुन कुराले मानिसलाई अधीनमा राखेको हुन्छ, ऊ त्यसको सेवक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यदि तिनीहरूले हाम्रा प्रभु र मुक्तिदाता येशू ख्रीष्‍टलाई चिनेर संसारको भ्रष्‍टताबाट बाँचेका छन्, र फेरि उनीहरू त्यसमा अल्झिएका र त्यसबाट हारेका छन् भने तिनीहरूका अवस्था सुरुका भन्दा अझ खराब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तिनीहरूका लागि धार्मिकताको बाटो जानेर पनि तिनीहरूलाई दिइएका पवित्र आज्ञाहरूबाट पछि हट्नुभन्दा, बरु त्यस सम्बन्धमा ज्ञानै नहुनु उत्तम हुनेथियो।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उनीहरूको सम्बन्धमा यी उखानहरू सत्य छन्, “कुकुर आफ्नै बान्तामा फर्कन्छ,” र, “नुहाइएको सुँगुर फेरि हिलैमा खेल्न जान्छ।”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Peter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प्रिय मित्रहरू हो, यो तिमीहरूलाई मेरो दोस्रो पत्र हो। मैले यी दुवै पत्रहरू तिमीहरूलाई फाइदाजनक विचारतर्फ उत्तेजित गराउन स्मरण पत्रको रूपमा लेखेको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तिमीहरूले बितेका समयमा पवित्र अगमवक्ताद्वारा बोलिएका शब्दहरू र तिमीहरूका प्रेरितहरूद्वारा हाम्रा प्रभु र मुक्तिदाताले दिनुभएको आज्ञा पुनः स्मरण गर भनी इच्छा गर्दछु।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सबैभन्दा पहिले तिमीहरूले बुझ्नुपर्दछ, कि अन्त्यका दिनहरूमा खिसी गर्नेहरू आउनेछन्; तिनीहरूले खिसी गर्नेछन्, र आफ्नै दुष्‍ट विचारहरूलाई पछ्याउनेछन्।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अनि तिनीहरूले भन्‍नेछन्, “उहाँले प्रतिज्ञा गरेअनुसार ‘आगमन’ खोइ त? हाम्रा पितापुर्खाहरू मरेको समयदेखि यता सृष्‍टिको सुरुबाट चलिआएका कुराहरू यथावत् नै चलिरहेका 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परमेश्‍वरका वचनद्वारा स्वर्गको अस्तित्व हुन आयो, र पृथ्वी पानीबाट र पानीसित निर्माण भयो भनेर तिनीहरूले जान्दाजान्दै पनि यस विषयमा अनजान रहन चाहन्छन्।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अनि त्यही पानीले नै त्यस बेलाको पृथ्वी जलामय भयो र नाश पारियो भनेर बिर्सन्छन्।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त्यही वचनद्वारा वर्तमानका स्वर्ग र पृथ्वी न्यायको दिन र ईश्‍वरहीन मानिसहरूको विनाशका लागि जम्मा पारेर आगोको निम्ति जोगाएर राखिएका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मेरा प्रिय मित्रहरू हो, यो एउटा कुरा नबिर्स: परमेश्‍वरका निम्ति एक दिन हजार वर्षजस्तो, र हजार वर्षचाहिँ एक दिनजस्तो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केही मानिसले ढिलापनको विषयमा सोचेझैँ, प्रभु आफ्ना प्रतिज्ञा पूरा गर्न ढिलो गर्नुहुन्‍न। उहाँ हामीतर्फ धैर्यवान् हुनुहुन्छ, तर कोही पनि नाश भएको चाहनुहुन्‍न; तर प्रत्येकले पश्‍चात्ताप गरून् भन्‍ने चाहनुहुन्छ।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प्रभुको दिन चोरझैँ आउनेछ। गर्जनसहित स्वर्ग लुप्‍त हुनेछ, तत्वहरू आगोद्वारा नाश हुनेछन्, पृथ्वी र त्यसमा भएका सबै कुराहरू खरानी पारिनेछन्।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यसरी सबै कुराहरू नाश भएर जाने हुनाले तिमीहरू कस्ता किसिमका मानिसहरू हुनुपर्ने हो त? तिमीहरूले पवित्र र ईश्‍वरीय जीवन बिताउनुपर्छ।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जब तिमीहरूले परमेश्‍वरका दिनलाई पर्खंदैछौ, र त्यो दिन नजिक आएको चाहन्छौ; जुन दिनले आगोद्वारा स्वर्गको नाश ल्याउनेछ, र तत्वहरू तापमा पग्लिनेछन्।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हामी उहाँको प्रतिज्ञाअनुसार नयाँ स्वर्ग र एउटा पृथ्वी पर्खंदैछौँ, जो धार्मिकताको घर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त्यसकारण प्रिय मित्रहरू हो, जब तिमीहरू यी कुराहरूको बाटो हेर्दछौ, तब दागरहित, दोषरहित भेट्टाइने तथा उहाँसँग शान्तिमा हुने सक्दो प्रयास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अनि हाम्रा प्रभुको धैर्यको अर्थ मुक्ति पाउने मौका हो भन्‍ने कुरालाई सम्झनामा राख; जसरी हाम्रा प्यारा भाइ पावलले पनि परमेश्‍वरले उनलाई दिनुभएको ज्ञानसहित तिमीहरूलाई लेखेका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उनले आफ्ना सबै पत्रहरूमा यी कुराहरूको सम्बन्धमा एकै किसिमले लेखेका छन्। उनका पत्रहरूमा केही कुराहरू छन्, जसलाई बुझ्न गाह्रो छ, जुन कुराहरू अनभिज्ञ र अस्थिर मानिसहरूले अरू धर्मशास्त्रहरूलाई झैँ आफ्नै विनाशको निम्ति बङ्ग्याउँछन्।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त्यसकारण प्रिय मित्रहरू हो, यी कुराहरू तिमीहरूले बुझेकै हुनाले होसियार होओ; अनि नियमविहीन मानिसहरूका गल्तीले तिमीहरूलाई नबहकाओस्, र तिमीहरूका सुरक्षित स्थानबाट पतन नगराओस्।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हाम्रा प्रभु र मुक्तिदाता येशू ख्रीष्‍टको अनुग्रह र ज्ञानमा बढ्दै जाओ। उहाँलाई अहिले अनि सदासर्वदा महिमा होस्! आमेन।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