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ऊज देशमा एक जना मानिस थिए, जसको नाम इयोब थियो। तिनी निर्दोष र धर्मी मानिस थिए; तिनी परमेश्‍वरको डर मान्थे र दुष्‍टताबाट टाढै बस्थे।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तिनका सात छोरा र तीन छोरी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तिनका सात हजार भेडा, तीन हजार ऊँट, पाँच सय हल गोरु, पाँच सय गधैनी थिए; अनि धेरै नोकरचाकर पनि थिए। तिनी पूर्वका सबै मानिसहरूभन्दा महान्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तिनका छोराहरूले आ-आफ्नो घरमा पालैपालो भोजको आयोजना गर्दथे। तिनीहरूले आफ्ना तीन दिदीबहिनीलाई आफूसँग खानपिन गर्नलाई बोलाउँथे।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भोजको कार्यक्रम सकिन्थ्यो, तब इयोबले आफ्ना सन्तानहरूलाई बोलाउँथे, र तिनीहरूलाई शुद्ध पार्ने गर्दथे। तिनी बिहान सबेरै उठेर तिनीहरू हरेकका निम्ति होमबलिहरू चढाउँथे; किनकि तिनले यो सोच्थे, “सायद मेरा छोराछोरीहरूले पाप गरे होलान् अथवा कतै तिनीहरूले आफ्ना हृदयमा परमेश्‍वरलाई सरापे पो होलान् कि।” यसो भनेर इयोबले सधैँ यस्तै गर्नेगर्थे।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एक दिन परमेश्‍वरका दूतहरूले आफूलाई याहवेहको सामु उपस्थित गराए, र शैतान पनि तिनीहरूसँगसँगै आयो।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याहवेहले शैतानलाई भन्‍नुभयो, “तँ कहाँबाट आइस्?” शैतानले याहवेहलाई जवाफ दियो, “पृथ्वीको चारैतिर ओहोर-दोहोर गर्दै घुमफिर गर्दैआएको हुँ।”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याहवेहले शैतानलाई सोध्नुभयो, “के तैँले मेरो सेवक इयोबलाई विचार गरिस्? पृथ्वीमा ऊजस्तो अरू कोही पनि छैन; निर्दोष र धर्मी मानिस, परमेश्‍वरको डर मान्‍ने र दुष्‍टतादेखि टाढा रहने अरू मानिस छँदैछैन।”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शैतानले याहवेहलाई जवाफ दिएर भन्यो, “के इयोबले कुनै कारणविना नै परमेश्‍वरको डर राखेको हो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तपाईंले उसलाई, उसको परिवारलाई र ऊसँग भएका सबै थोकलाई चारैतिरबाट घेरा लगाएर रक्षा गर्नुभएको छैन र? तपाईंले उसका हातका कामहरूमा आशिष् दिनुभएको छ, त्यसैकारण उसका बगाल र बथानहरू देशभरि फैलिएका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अब तपाईंले आफ्नो हात पसारेर ऊसँग भएका सबै थोकलाई प्रहार गरेर त हेर्नुहोस्, तब उसले तपाईंको मुखकै सामु तपाईंलाई सराप्नेछ।”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याहवेहले शैतानलाई भन्‍नुभयो, “ठिक छ, ऊसँग भएका सबै थोक तेरै हातमा छन्, तर त्यस मानिसमाथि चाहिँ, औँलाले समेत छुन पाउँदैनस्।” तब शैतान याहवेहको उपस्थितिबाट गइहाल्यो।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एक दिन जब इयोबका छोराछोरीहरू तिनीहरूका जेठा दाजुको घरमा भोज खाइरहेका र दाखमद्य पिइरहेका थिए; तब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एउटा दूत इयोबकहाँ आएर भन्यो, “नजिकै गोरुहरूलाई जोतिरहेका र गधाहरू चरिरहेका थिए,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शेबाका मानिसहरूले हमला गरे; र तिनीहरू सबैलाई लिएर गए। तिनीहरूले नोकरचाकरहरूलाई तरवारले मारे। म मात्र उम्केँ, र तपाईंलाई यो खबर बताउन आएको हुँ!”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बोल्दाबोल्दै अर्को दूत पनि आयो र भन्यो, “आकाशबाट परमेश्‍वरको आगो बर्सियो, र त्यसले भेडाहरू र नोकरचाकरहरूलाई भस्म पार्‍यो, र म मात्र उम्केँ, तब तपाईंलाई यो खबर बताउन आएको हुँ!”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त्यो बोल्दाबोल्दै अर्को दूत पनि आइपुग्यो र भन्यो, “कल्दीका तीन दल छापामारहरू आए, र तपाईंका ऊँटहरूलाई लिएर गए। तिनीहरूले नोकरचाकरहरूलाई पनि तरवारले मारे; अनि म मात्र उम्केँ र तपाईंलाई यो खबर बताउन आएको हुँ!”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त्यो मानिस बोल्दाबोल्दै फेरि अर्को दूत पनि आइपुगेर भन्यो, “जब तपाईंका छोराछोरीहरू तिनीहरूका जेठा दाजुको घरमा भोजन खाइरहेका र दाखमद्य पिइरहेका थिए;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अचानक मरुभूमिबाट एउटा ठूलो आँधीबेहरी आयो, र घरका चारै कुनामा बजारियो र त्यो तिनीहरूमाथि ढल्यो, र तिनीहरू मरे; अनि म मात्र उम्केँ र तपाईंलाई यो खबर बताउन आएको हुँ!”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तब, इयोब उठे, र आफ्नो लबेदा च्याते, र आफ्नो केश खौरे। त्यसपछि तिनी भुइँमा दण्डवत् गर्न घोप्टो परे,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अनि तिनले भने: “म मेरी आमाको गर्भबाट नाङ्गै आएँ, र नाङ्गै फर्केर जानेछु। याहवेहले नै मलाई सबै थोक दिनुभयो, र याहवेहले नै सबै थोक लैजानुभयो; याहवेहको नामको प्रशंसा होस्।”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यी सबै कुरामा इयोबले पाप गरेनन्, न त परमेश्‍वरलाई गलत कार्यको दोष नै लगाए।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फेरि अर्को दिन स्वर्गदूतहरूले आफूलाई याहवेहको सामु उपस्थित गराउन आए, र शैतान पनि तिनीहरूसँगै आफूलाई उहाँको सामु उपस्थित गराउन आयो।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याहवेहले शैतानलाई भन्‍नुभयो, “तँ कहाँबाट आएको होस्?” शैतानले याहवेहलाई जवाफ दियो, “पृथ्वीको चारैतिर ओहोर-दोहोर गर्दै घुमफिर गर्दैआएको हुँ।”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याहवेहले शैतानलाई सोध्नुभयो, “के तैँले मेरो सेवक इयोबलाई विचार गरिस्? पृथ्वीमा ऊजस्तो अरू कोही पनि छैन; ऊजस्तो निर्दोष र धर्मी, परमेश्‍वरको डर मान्‍ने र दुष्‍टतादेखि अलग रहने, अर्को मानिस छँदैछैन। अझै पनि ऊ आफ्नो सत्यनिष्‍ठामा रहिरहेको छ। यद्यपि कारणविना उसलाई नाश गर्नलाई तैँले उसको विरुद्धमा मलाई उक्साइस्।”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शैतानले जवाफ दियो, “छालाको साटो छाला! मानिसले आफ्नो जीवनको निम्ति आफूसँग भएको सबै थोक 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अब तपाईंले आफ्नो हात पसारेर त्यसको शरीर र हड्डीमा प्रहार गर्नुहोस्, तब निश्‍चय नै त्यसले तपाईंको मुखकै सामु तपाईंलाई सराप्नेछ।”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याहवेहले शैतानलाई भन्‍नुभयो, “ठिक छ, त्यो तेरै हातमा छ, तर तैँले त्यसको ज्यानचाहिँ छोडिदे।”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शैतान याहवेहको सामुबाट निस्केर गइहाल्यो, र त्यसले इयोबको शिरको थाप्लोदेखि खुट्टाको पैतालासम्मै पीडादायी घाउखटिराहरूले प्रहार गर्‍यो।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इयोबले फुटेको भाँडाको एउटा खपटो लिए; अनि आफूलाई कन्याउँदै खरानीको थुप्रोमा बसे।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यस्तो देखेर तिनकी पत्नीले तिनलाई भनिन्, “के तपाईं अझै पनि आफ्नो सत्यनिष्‍ठामा अडिरहनुहुन्छ? बरु परमेश्‍वरलाई सराप्नुहोस् र मर्नुहोस्!”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तिनले यसो भने, “तिमी एउटी मूर्ख स्त्रीजस्तै कुरा गरिरहेकी छौ। के हामीले परमेश्‍वरबाट असल कुरा मात्र स्वीकार गर्ने, र दुःखचाहिँ अस्वीकार गर्ने?” यी सबै कुरामा इयोबले आफूले भनेको कुरामा कुनै पाप गरेनन्।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इयोबका तीन मित्र एलीपज तेमानी, बिल्दद शुही र सोपर नमातीले तिनीमाथि आएका सबै विपत्तिको बारेमा सुने; तब तिनीहरू एकसाथ भेला भई तिनलाई सहानुभूति देखाउन र सान्त्वना दिन आ-आफ्ना घरबाट निस्के।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तिनीहरूले इयोबलाई टाढैबाट देखे, तिनीहरूले तिनलाई चिन्‍नै सकेनन्; तब तिनीहरू चर्को सोरमा रुन थाले, र आ-आफ्ना लबेदा च्याते, र तिनीहरूले आफ्नो शिरमाथि खरानीको धुलो छर्के।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तिनीहरू सात दिन र सात रातसम्म इयोबसँगै भुइँमा बसे। तिनीहरूमध्ये कसैले तिनीसित एक शब्द पनि बोलेनन्; किनकि तिनले साह्रै ठूलो पीडा भोगिरहेको तिनीहरूले देखे।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इयोबले आफ्नो मुख खोले, र आफू जन्मेको दिनलाई धिक्‍कार्न थाले।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भने: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“म जन्मेको त्यस दिनलाई धिक्‍कार होस्! र ‘एउटा छोराको गर्भधारण भयो’ भनेर भनिएको त्यस रात पनि मेटिओस्!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त्यो दिन—अन्धकारमा परिणत होस्; उच्‍चमा हुनुहुने परमेश्‍वरले त्यस दिनको वास्तै नगरून्; न त त्यस दिनमाथि कुनै ज्योति चम्कियोस्।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 दिनलाई अँध्यारो र निस्पट्ट अन्धकारले एक पटक फेरि कब्जा गरोस्; त्यस दिनमाथि बादल छाओस्; र घोर अन्धकारले भयभीत पारोस्।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त्यो रात—निस्पट्ट अँध्यारोले त्यसलाई छोपोस्; त्यो दिन, त्यस वर्षका दिनहरूका गन्तीमा नआओस्; न त त्यो दिन कुनै महिनामा आओस्।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त्यो रात बाँझो होस्; त्यस रातमा कुनै आनन्दको सोर नसुनियोस्।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दिनलाई सराप्नेहरूले, लिव्यातनलाई उठाउनेहरूले समेत त्यस दिनलाई धिक्‍कारून्।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त्यसका बिहानीका ताराहरू अँध्यारो होऊन्; त्यसको ज्योति देख्ने पर्खाइ व्यर्थ होस्। र मिरमिरेको पहिलो किरण देख्न नपाओस्;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किनभने त्यस रातले मेरी आमाको गर्भका ढोकाहरू मेरा निम्ति बन्द गरेन, न त त्यसले मेरा आँखाहरूबाट दुःख नै लुकायो।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“किन म जन्मँदै मरिनँ, अनि किन म गर्भदेखि निस्कँदा-किस्किँदै मरिनँ?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 म जन्मँदा मलाई स्वागत गर्ने घुँडाहरू, र मलाई दूधपान गराउने स्तनहरू थिए?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नत्रता म अहिले शान्तिमा ढल्किरहेको हुनेथिएँ; म सुतेको अवस्थामा विश्राम पाउँथेँ।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पृथ्वीका राजाहरू र राजाका सल्‍लाहकारहरूसँग, जसले आफ्ना निम्ति महान् भवनहरू निर्माण गरे, जो अहिले भत्किएका अवस्थामा 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सुन भएका भारदारहरूसँग, जसले आफ्ना घरहरू चाँदीले भरेका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अर्थात् नजन्मँदै मरेको बालकजस्तै म किन गाडिनँ, अथवा ज्योति देख्न नपाउँदै तुहिएका ती शिशुहरूजस्तै किन भइनँ?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दुष्‍ट मानिसहरू पनि चिहानमा दुष्‍ट्याइँ गर्न छोड्छन्; र त्यहाँ थकितहरूले विश्राम पाउँछन्।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त्यहाँ कैदीहरू पनि तिनीहरूको सुखमा रमाउँछन्; न त दासहरूले फेरि हाकिमहरूका सोर सुन्छन्।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साना र ठूला मानिसहरू त्यहाँ हुन्छन्; अनि दासहरू पनि आफ्ना मालिकहरूबाट त्यहाँ मुक्त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“किन कष्‍टमा भएकाहरूलाई ज्योति, र हृदयमा विरक्त भएकाहरूलाई जीवन दिइन्छ?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जसले मृत्यु चाहन्छन्, तिनीहरूले पाउँदैनन्; अनि जसले मृत्युलाई गाडधनभन्दा बढी खोजी गर्छन्,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जो आनन्दले भरिएका छन्; अनि तिनीहरू चिहानमा पुग्दा खूबै रमाउँछन्।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मानिसलाई जीवन किन दिइन्छ? जसको मार्ग लुकिएको छ, जसलाई परमेश्‍वरले दुःखको घेरा भित्र राख्नुभएको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मेरा निम्ति प्रत्येक दिनको भोजन सुस्केरा भएको छ; मेरा चीत्कारहरू पानीजस्तै बग्दछन्।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 जेसँग डराउँथे, त्यही कुरा ममाथि आइपरेको छ; अनि जुन कुरादेखि म भयभीत हुन्थेँ, त्यही नै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न मलाई शान्ति छ, न त सुख नै छ; मेरा निम्ति आराम छैन, तर दुःख-कष्‍ट मात्र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एलीपज तेमानीले इयोबलाई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“यदि कसैले तपाईंसँग कुरा गर्न खोज्दा के तपाईं झर्को मान्‍नुहुनेछ? तर कोचाहिँ केही नबोली बस्‍न सक्ला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हेर्नुहोस्, तपाईंले धेरैलाई शिक्षा दिनुभएको छ; अनि तपाईंले लुला हातहरूलाई बलियो पार्नुभएको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ठक्‍कर खानेहरूलाई तपाईंका वचनहरूले सम्हाल्नुभएको छ; निर्बल घुँडाहरूलाई तपाईंले बलियो पार्नुभएको।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अहिले तपाईंलाई सङ्कष्‍ट आइपरेको छ, र तपाईं निरुत्साहित हुनुभएको छ; यसले तपाईंलाई प्रहार गरेको छ, त्यसैले तपाईं भयभीत हुनुभएको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तपाईंको भक्तिभाव नै तपाईंको निम्ति आत्मविश्‍वास र तपाईंको निर्दोष जीवन नै तपाईंको निम्ति आशा हुनुपर्ने होइन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“अब विचार गर्नुहोस्: कुनै निर्दोष मानिस, कहिल्यै नाश भएको छ? धर्मी मानिसलाई कहाँ नष्‍ट पारिएको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दुष्‍टता जोत्ने र सङ्कट छर्नेहरूले त्यही अनुसारको कटनी गरेको मैले देखेको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परमेश्‍वरको सासद्वारा तिनीहरूलाई फुक्नुहुन्छ, र तिनीहरू नष्‍ट हुन्छन्; उहाँको क्रोधको रापमा तिनीहरू भस्म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सिंहहरू जति नै गर्जून् वा ङ्वार्र-ङुर्र गरून्, तर पनि ठूला सिंहहरूका दाँतहरू भाँचिन्छन्।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शिकारको अभावले गर्दा सिंहहरू मर्छन्, र सिंहनीका डमरुहरू तितरबितर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“गोप्य रूपमा एउटा खबर मकहाँ ल्याइयो, मेरो कानले त्यसको कानेखुसी सुन्यो।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रातका तर्साउने सपनाहरू बीच जब मानिसहरू गहिरो निद्रामा परेका बेला,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मलाई डर र कम्पले छोप्यो, जसले गर्दा मेरा सबै हड्डी समेत काँपे।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एउटा आत्माले मेरो अनुहार छोएर गयो; अनि मेरो शरीरभरि रौँ ठाडो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टक्‍क अडियो; तर त्यो के हो भनी मैले ठम्याउनै सकिनँ। एउटा आकृति मेरो आँखाको सामु उभियो। एकछिन चकमन्‍न भयो र मैले एउटा मधुर सोर सुनेँ,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‘के मरणशील मानिस परमेश्‍वरभन्दा धर्मी हुन सक्छ? के कुनै बलियो मानिस पनि उसको सृष्‍टिकर्ताभन्दा पवित्र हुन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यदि परमेश्‍वरले आफ्नै सेवकहरूमाथि भरोसा गर्नुभएन भने, र आफ्नै दूतहरूलाई गल्ती गर्दा दोष लगाउनुभयो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झन् ती माटोका घरमा बस्‍नेहरूलाई कति बढ्ता गर्नुहोला, जसको जग नै धुलोमा हुन्छ, जसलाई पुतलीलाई भन्दा सजिलैसँग कुल्चीमिल्ची पार्न सकिन्छ!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 बिहान र बेलुकीको समयमा टुक्रा-टुक्रा पारिन्छन्; कसैले थाहा नपाई तिनीहरू सदाको लागि नाश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तिनीहरूका पालका डोरीहरू तानियो भने, तिनीहरू बुद्धि नपाई मर्दैनन् र?’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“यदि तपाईं चाहनुहुन्छ भने एक चोटि पुकारेर हेर्नुहोस्, तर तपाईंलाई कसले जवाफ देला र? तपाईं कुनचाहिँ पवित्र जनकहाँ फर्कनुहुन्छ?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रिसले मूर्खलाई मार्छ, र डाहले सोझा मानिसलाई मार्छ।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आफैँले मूर्खले जरा गाडेको देखेको छु, तर अचानक त्यसको घर श्रापित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 छोराछोरीहरू असुरक्षित छन्; अदालतमा तिनीहरूलाई छुटाउनेवाला कोही नभएर पेलिएका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त्यसको अन्‍नबारी भोकाएका मानिसहरूले खाइदिन्छन्, काँडाहरूका बीचबाट पनि निकालेर लगिदिन्छन्; र लोभीले त्यसको धन हडप्ने लालसा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कठिनाइ माटोबाट उम्रँदैन, न त विपत्ति भुइँबाट पलाउँछ।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तरै पनि आगोको झिल्का माथि उडेझैँ मानिस विपत्तिकै निम्ति जन्मन्छ।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“तर यदि म तपाईंको ठाउँमा भएको भए, परमेश्‍वरलाई बिन्ती चढाउनेथिएँ; मेरो मामिला उहाँको सामु पेश गर्नेथिएँ।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परमेश्‍वरले हामीले बुझ्नै नसकिने अद्‌भुत कार्यहरू, र गन्‍नै नसकिने अचम्मका कामहरू गर्नुहुन्छ,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पृथ्वीको लागि वर्षा पठाउनुहुन्छ; उहाँले खेतबारीमा पानी पठाउनुहुन्छ।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नम्रहरूलाई उच्‍च पार्नुहुन्छ, र विलाप गर्नेहरूलाई सुरक्षामा उठाउनुहुन्छ।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धूर्तहरूका युक्तिलाई विफल पार्नुहुन्छ, ताकि तिनीहरूका हातले सफलता नपाऊन्।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बुद्धिमान्‌लाई त्यसकै धूर्ततामा पक्रनुहुन्छ; र बठ्याइँ गर्नेहरूका योजनाहरूको चाँडै अन्त्य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तिनीहरूमाथि दिउँसै अन्धकार आइलाग्नेछन्; मध्यदिनमै तिनीहरू रातमा झैँ छामछाम-छुमछुम गरी हिँड्छन्।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खाँचोमा परेकाहरूलाई तिनीहरूका मुखमा भएको तरवारबाट बचाउनुहुन्छ; उहाँले तिनीहरूलाई शक्तिशालीहरूका पञ्जाबाट बचाउनुहुन्छ।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त्यसकारण गरिबको निम्ति आशा छ; र अन्यायले आफ्नो मुख बन्द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“धन्यको हो त्यो मानिस, जसलाई परमेश्‍वरले सुधार गर्नुहुन्छ; यसकारण सर्वशक्तिमान् परमेश्‍वरको अनुशासनलाई तिरस्कार नगर्नुहोस्।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उहाँले घाउ पार्नुहुन्छ, तर उहाँले नै मलमपट्टी बाँध्नु पनि हुन्छ; उहाँले चोट पार्नुहुन्छ, तर उहाँको हातले निको पनि पार्नुहुन्छ।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तपाईंलाई छ वटा विपत्तिहरूबाट छुटाउनुहुनेछ; सातौँ विपत्तिले समेत तपाईंलाई छुनेछैन।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तपाईंलाई अनिकालमा मृत्युबाट, र युद्धमा तरवारको प्रहारबाट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 जिब्रोको प्रहारबाट जोगाइनुहुनेछ, र विनाश आउँदा पनि डराउनुपर्नेछैन।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 विनाश र अनिकालमा हास्‍नुहुनेछैन; र जङ्गली जनावरहरूसँग पनि डराउनुपर्नेछैन।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खेतका ढुङ्गाहरूसँग पनि तपाईंको करार बाँधिनेछ; र जङ्गली जनावरहरू तपाईंसँग मेलमिलापमा रहनेछन्।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तपाईंको पाल सुरक्षित छ भनी तपाईंले जान्‍नुहुनेछ; तपाईंले आफ्नो सम्पत्तिको हिसाब लिनुहुनेछैनौ, र त्यस सम्पत्तिबाट केही पनि चीज हराएको भेट्टाउनुहुनेछैनौ।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तपाईंका छोराछोरी धेरै हुनेछन्, र तपाईंका सन्तानहरू पृथ्वीका घाँसजस्तै हुनेछन् भनी तपाईंले थाहा पाउनुहुनेछ।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ठिक ऋतुमा बाली बटुलेझैँ, तपाईं चिहानमा जाँदा पूरा बुढेसकालमा लगिनुहुनेछ।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“हामीले यी कुरा जाँचेका छौ, र यो सत्य हो। यसैले यो कुरा सुन्‍नुहोस् र आफैँमा यो लागू गर्नुहोस्।”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जवाफ दिएर भने: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“यदि मैले मेरो वेदना तौलिन मात्र सकेको भए, र मेरा सबै कष्‍ट तराजुमा राख्न सकेको भए!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निश्‍चय नै यो समुद्रको बालुवाभन्दा पनि बढी गह्रौँ हुनेथियो— त्यसैले मेरो रुखो बोलीमा कुनै आश्‍चर्य मान्‍नुपर्दैन।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सर्वशक्तिमान्‌का काँडहरू मभित्र छेडिएका छन्, जसको विष मेरो आत्माले पिउँदछ; परमेश्‍वरको त्रास मेरो विरुद्धमा लस्करै खडा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जङ्गली गधाले घाँस पाउँदा हिनहिनाउँछ र? अथवा दानापानी पाउँदा गोरु डुक्रन्छ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स्वाद नभएको भोजन नुनविना खान सकिन्छ र? अथवा अण्डाको सेतो भागमा स्वाद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त्यस्तो भोजनलाई छुन पनि इन्कार गर्छु; किनकि यसले मलाई वाक्‍कै बनाउँछ।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“हाय, परमेश्‍वरले मेरो बिन्ती सुनिदिनुभएको भए, कि त मैले आशा गरेको कुरा दिनुभएको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परमेश्‍वरले मलाई धुलोपिठो पार्न राजी हुनुभएको भए, अनि आफ्नो हात पसारेर मेरो जीवन मार्नुभएको भए त हुनेथियो!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मैले मेरो मृत्युमा चैन पाउनेथिएँ, यस्तो असह्‍य कष्‍टमा आनन्दित हुनेथिएँ, किनकि मैले पवित्र परमेश्‍वरको वचनलाई अस्वीकार गरेको 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“अब मसँग सहन सक्ने बल नै छैन, तब मैले अझै के आशा राखूँ? अरू के नै सम्भावना छ, जसको लागि म धीरजी भइरहूँ?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म ढुङ्गाजस्तै बलियो छु र? के मेरो शरीर काँसोको हो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आफैँलाई बचाउने कुनै शक्ति मसँग छ र; अहिले ती प्रत्येक स्रोतहरू मबाट खोसिएको छ, होइन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“कुनै मानिसले मित्रबाट पाउनुपर्ने दया पाउँदैन भने, त्यसले सर्वशक्तिमान्‌को भयलाई त्याग्दछ।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मेरा दाजुभाइहरू खहरे खोलाहरू जस्तै भर पर्न नसकिने खालका छन्, तिनीहरू बगिजाने खोलाजस्तै मात्र 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बरफ पग्लेर अन्धकार भएजस्तै र हिउँ पग्लेर उर्लिएका भलजस्तै 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त्यो सुक्खा ऋतुमा बग्नै छोड्छ, र गर्मीमा ती बगेका ठाउँहरूबाट हराइहाल्छन्।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यात्री दलहरू पानीको खोजीमा आफ्नो बाटोबाट तर्किजान्छन्; तिनीहरू मरुभूमिको ठाउँमा पुग्छन् र नष्‍ट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तेमाका यात्री दलहरूले पानी खोज्छन्, शेबाका व्यापारी यात्रीहरूले पनि आशाको साथ त्यसलाई खोज्दछन्।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यात्रीहरू ढुक्‍क भएको कारण तिनीहरू दुःखी भएका छन्; तिनीहरू लाजमा पर्नलाई मात्र पुग्छन्।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अहिले तपाईंहरू पनि मेरो लागि काम नलाग्ने साबित हुनुभयो; तपाईंहरू मेरो डरलाग्दो अवस्था देखेर डराउनु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के मैले कहिल्यै यसो भनेको छु, ‘मलाई केही दिनुहोस्, अथवा तपाईंहरूको सम्पत्तिबाट मेरा लागि मोल तिर्नुहोस्,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अथवा मलाई शत्रुको हातबाट छुटाउनुहोस्, वा निर्दयी मानिसहरूको पञ्जाबाट मलाई छुटाउनुहोस् भनेर कहिल्यै भनेको छु’?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“मलाई सिकाउनुहोस्, र म चुप लाग्नेछु; मैले कहाँ गल्ती गरेको छु, देखाउनुहोस्!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इमानदार वचनहरू कत्ति कष्‍टदायक छन्, तर तपाईंहरूका तर्कहरूले के प्रमाणित गर्दछ?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के तपाईंहरूले मैले भनेका कुराहरूलाई सुधार्न खोज्नुभएको हो, र मेरा निराशजनक शब्दहरूलाई हावाझैँ सम्झनुहुन्छ?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तपाईंहरूले त टुहुराहरूलाई पनि चिट्ठा हाल्नुहुन्छ, र आफ्ना मित्रलाई समेत साटफेर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“तर अहिले मलाई हेरेर दया गर्नुहोस्। के म तपाईंहरूको सामु झूटो बोल्छु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सोच्नुहोस्, अन्याय नगर्नुहोस्; फेरि विचार गर्नुहोस्; किनकि मेरो सत्यनिष्‍ठा अझै प्रश्नमा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के मेरो जिब्रोमा केही दुष्‍टता छ? के मेरो मुखले खराबी छुट्याउन सक्दैन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“के मानिस जातिले पृथ्वीमा कठोर परिश्रम गर्नुपर्दैन र? के तिनीहरूका दिनहरू ज्यालादार मजदुरका जस्ता छैनन्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जसरी एउटा सेवकले बेलुकीको शीतल छायाको चाह गर्छ, अथवा एउटा मजदुरले आफ्नो ज्याला पर्खिरहन्छ,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त्यसरी नै मेरा निम्ति व्यर्थका महिनाहरू छुट्याइएका छन्, र कष्‍टका रातहरू मेरा निम्ति दिइएका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म ढल्कन्छु, तब मनमनै आफैँलाई सोध्छु, ‘म कहिले उठूँ?’ रात लामो हुँदैजान्छ, र म बिहानसम्मै कोल्टे फेर्दै छटपटाइरहन्छु।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मेरो शरीर किरा र पाप्राहरूले ढाकिएको छ, मेरो छाला चिरैचिरा परेको छ र पीप निस्किरहन्छ।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“मेरा दिनहरू कपडा बुन्‍ने तानको थुरी चलेकोभन्दा छिटो बितिरहेका छन्, र ती आशाविना नै अन्त्य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परमेश्‍वर, स्मरण गर्नुहोस्, मेरो जीवन सास मात्र हो; मेरा आँखाहरूले अब कहिल्यै सुखका दिन देख्नेछैनन्।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अहिले मलाई देख्ने आँखाले, अब उसो फेरि कहिल्यै मलाई देख्नेछैन; तपाईंले मलाई खोज्नुहुनेछ, तर अब उसो फेरि म रहनेछैनँ।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जसरी बादल लोप भएर जान्छ, त्यसरी नै चिहानमा जाने फेरि फर्केर आउँदैन।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त्यो आफ्नो घरमा फेरि कहिल्यै फर्केर आउँदैन; त्यसको ठाउँले त्यसलाई फेरि कहिल्यै चिन्‍नेछैन।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“त्यसैकारण म चुपचाप रहनेछैनँ; म आफ्नो मनको वेदनामा बोल्नेछु, मेरो आत्माको तितोपनामा म गुनासो पोखाउनेछु।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म समुद्र हुँ र, अथवा गहिराइको विशाल जन्तु हुँ र तपाईं मलाई निगरानीमा राख्नुहुन्छ?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मलाई मेरो ओछ्यानले आराम दिनेछ; र मेरो पलङले मेरो गुनासो हल्का पार्नेछ भनी सोच्छु,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तपाईंले त झन् मलाई सपनाहरूले भयभीत पार्नुहुन्छ; र दर्शनहरूले मलाई तर्साउनुहुन्छ,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यस्तो कष्‍ट शरीरमा लिएर बाँच्नुभन्दा, बरु घाँटी अँठ्याएर मर्न चाहन्छु।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मेरो यस जीवनलाई घृणा गर्दछु; म अनन्तसम्म बाँच्नेछैनँ। मलाई एकलै छोडिदिनुहोस्; किनकि मेरा दिनहरू अर्थहीन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“मानिस जाति के हो र तपाईं त्यसको निम्ति यति धेरै महत्त्व राख्नुहुन्छ, र तपाईं त्यसलाई यति धेरै चासो गर्नुहुन्छ;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 तपाईं हरेक बिहान तिनीहरूलाई जाँच गर्नुहुन्छ, र हरपल तिनीहरूको परीक्षा गर्नुहुन्छ?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तपाईंले मलाई हेर्न कहिल्यै छोड्नुहुन्‍न, अथवा एक पल पनि मलाई एकलै रहन दिनुहुन्‍न?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मानिसले गरेका सबै कुरा हेर्नुहुने तपाईं नै हुनुहुन्छ भने, यदि मैले पाप गरेको भए तापनि मैले तपाईंलाई के हानि गरेको छु र? तपाईंले किन मलाई आफ्नो निशाना बनाउनुहुन्छ? के म तपाईंको निम्ति बोझ भएको छु?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तपाईंले किन मेरा अपराधहरू माफ गर्नुहुन्‍न र मेरा पापहरू क्षमा गर्नुहुन्‍न? किनकि अब म चाँडै धुलोमा सुतिजानेछु; तपाईंले मलाई खोज्नुहुनेछ, तर भेट्टाउनुहुनेछैन।”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बिल्दद शुहीले यस्तो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“कहिलेसम्म तपाईं यस्ता कुराहरू गर्नुहुन्छ? तपाईंको मुखका वचनहरू हुरीबतासजस्तै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परमेश्‍वरले अन्याय गर्नुहुन्छ? अथवा के सर्वशक्तिमान्‌ले ठिक कुरालाई बिगार्नुहुन्छ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तपाईंका छोराछोरीहरूले उहाँको विरुद्धमा पाप गरे, तब उहाँले तिनीहरूलाई तिनीहरूकै पापको सजाय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यदि तपाईंले परमेश्‍वरलाई इमानदारीसाथ खोज्नुभयो भने, र सर्वशक्तिमान्‌सँग बिन्ती गर्नुभयो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तपाईं शुद्ध र धर्मी हुनुहुन्छ भने, अहिले पनि उहाँ आफैँ तपाईंको पक्षमा जाग्नुहुनेछ, र उहाँले तपाईंलाई पुनर्समृद्धिमा निर्माण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सुरुवात सामान्य देखिएला, तर तपाईंको भविष्य अति समृद्ध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“पहिलेका पुस्ताहरूलाई सोध्नुहोस्, र तिनीहरूका पितापुर्खाहरूले सिकेका कुराहरूमा विचार गर्नुहोस्,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हामी त हिजो मात्र जन्मेका हौ, र हामी केही जान्दैनौँ; अनि पृथ्वीमा हाम्रा दिनहरू छायाजस्ता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तिनीहरूले तपाईंलाई सिकाउँदैनन्, र के तपाईंलाई बताउँदैनन् र? के तिनीहरूले आफ्ना समझशक्तिका कुराहरू निकाल्दैनन्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के सिमसार नभएको ठाउँमा काँस लहलहाउँछ र? के निगालाहरू पानीविना सप्रन्छन्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बढ्दै जान्छन्, र नकाटीकनै ती अरू घाँसभन्दा छिटो ओइलाएर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परमेश्‍वरलाई बिर्सनेहरूको अवस्था पनि त्यस्तै हुन्छ; र यसरी नै ईश्‍वरहीन मानिसहरूको आशा नष्‍ट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भरोसा राखेको कुरा कमजोर हुन्छ; तिनीहरूले भर परेको कुरा माकुराको जालजस्तो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जालमा आड लिन खोज्छन्, तर त्यो टिक्दैन; तिनीहरू त्यसलाई समात्छन्, तर त्यसले थाम्दैन।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घामपानी पाएको बिरुवाजस्तै हुन्छन्, जसका टुसाहरू बगैँचाभरि फैलिएका हुन्छन्;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त्यसले आफ्ना जराहरूलाई ढुङ्गाको थुप्रोभित्र बटार्छ, र ढुङ्गाहरूका बीचमा ठाउँ खोज्छ।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जब त्यो त्यसको ठाउँबाट उखेलिन्छ, तब त्यस ठाउँले त्यसलाई त्यागेर भन्छ, ‘मैले तँलाई कहिल्यै देखिनँ।’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निश्‍चय नै त्यसको जीवन यसरी नै अन्त्य हुन्छ, र त्यस माटोबाट अरू बोटबिरुवाहरू उम्रन्छन्।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“निश्‍चय नै परमेश्‍वरले निर्दोष मानिसलाई त्याग्नुहुन्‍न अथवा दुष्‍ट काम गर्नेहरूका हातलाई बलियो पार्नुहुन्‍न।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उहाँले अझै पनि तपाईंको मुखलाई हाँसोले र तपाईंका ओठलाई आनन्दको सोरले भरिदिनुहुनेछ।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तपाईंका शत्रुहरू लाजले ढाकिनेछ; र दुष्‍टका पालहरू रहनेछैन।”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यस्तो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“वास्तवमा यो कुरा सत्य हो भनी म जान्दछु। तर परमेश्‍वरको सामु मरणशील मानिसले आफूलाई कसरी निर्दोष साबित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उहाँसँग कसैले वाद-विवाद गर्न चाह्‍यो भने तापनि मानिसहरूले उहाँलाई हजारौँमा एउटाको पनि जवाफ दिन सक्दैनन्।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उहाँको बुद्धि अथाह र उहाँको शक्ति विशाल छ। उहाँको विरोध गरेर को उम्केको छ, र हानिविना आएको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पहाडहरूलाई तिनीहरूले चालै नपाई हटाउनुहुन्छ, अनि उहाँले आफ्नो रिसमा तिनीहरूलाई पल्टाइदिनुहुन्छ।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परमेश्‍वरले पृथ्वीलाई त्यसको ठाउँबाट हल्‍लाइदिनुहुन्छ, र त्यसका खम्बाहरू थरथर काँप्छन्।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सूर्यलाई आज्ञा गर्नुहुन्छ, र त्यसले प्रकाश दिँदैन; उहाँले ताराहरूको चमकलाई बन्द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 एकलैले आकाशहरूलाई फैलाउनुहुन्छ, र समुद्रका छालहरूमाथि कुल्चनुहुन्छ।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 सप्‍तर्षि, मृगशिरा, किरकिटी नक्षत्रहरू र दक्षिणका तारामण्डलहरूका सृष्‍टिकर्ता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हाम्रा समझशक्तिभन्दा बाहिरका अद्‌भुत कार्यहरू र अनगन्ती अचम्मका कामहरू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उहाँ मेरो छेउबाट भएर जानुहुन्छ, म उहाँलाई देख्न सक्दिनँ; उहाँ मेरै छेउबाट भएर जानुहुँदा पनि म थाहा पाउँदिनँ।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यदि उहाँले कसैबाट केही खोसेर लैजानुहुन्छ भने, कसले उहाँलाई रोक्न सक्छ र? कसले उहाँलाई ‘तपाईंले यो के गर्दै हुनुहुन्छ?’ भनेर सोध्न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परमेश्‍वरले आफ्नो रिस थाम्नुहुन्‍न; राहाबका सहयोगीहरूले समेत उहाँको पाउमा झुक्छन्।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“त्यसो हो भने म कसरी उहाँसँग वाद-विवाद गर्न सक्छु र? उहाँसँग बहस गर्ने शब्दहरू म कसरी भेट्टाउन सक्छु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यद्यपि म निर्दोष भए तापनि मैले उहाँलाई जवाफ दिन सक्दिनँ; म मेरा न्यायाधीससँग कृपाको निम्ति बिन्ती मात्र गर्न सक्छु।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मैले उहाँलाई बोलाएँ, र उहाँले जवाफ दिनुभए तापनि उहाँले मेरो कुरा सुन्‍नुहुन्छ भनी म विश्‍वास गर्दिनँ।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मलाई आँधीबेहरीले आक्रमण गर्नुहुन्छ, र कारणविना मेरा चोटहरू बढाइदिनुहुन्छ।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मलाई फेरि सास फेर्न पनि दिनुहुन्‍न, तर दुःखले मलाई व्याकुल पारिदिनुहुन्छ।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यदि शक्तिकै कुरा गर्ने हो भने उहाँ शक्तिशाली हुनुहुन्छ! र यदि न्यायको कुरा हो भने कसले उहाँलाई चुनौती दिन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इमानदार भए तापनि मेरै मुखले मलाई दोषी ठहराउँछ; म दोषरहित भए तापनि उहाँले मलाई दोषी ठहराउनुहुनेछ।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“यद्यपि म दोषरहित छु, मलाई मेरो आफ्नो कुनै वास्ता छैन; म आफ्नै जीवनलाई तुच्छ ठान्छु।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सबै कुरा एउटै हो; त्यसैले म भन्दछु, ‘उहाँले निर्दोष र दुष्‍ट मानिस दुवैलाई नाश गर्नुहुन्छ।’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ठूलो विपत्तिले अचानक मृत्यु ल्याए तापनि निर्दोष मानिसको बिजोग देखेर उहाँ हाँस्‍नुहुन्छ।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जब दुष्‍ट मानिसको हातमा देश पर्छ; यसका न्यायकर्ताहरूलाई उहाँले अन्धा तुल्याइदिनुहुन्छ। यदि यसो गर्नुहुने उहाँ होइन भने अरू को होला त?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“मेरा दिनहरू त धावक दौडिएको भन्दा पनि छिटो दौडिरहेका छन्; आनन्दको झलकविना नै ती उडेर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निगालाको डुङ्गा पानीमा सलल बगेझैँ, र चीलहरू आफ्नो शिकारमाथि वेगले झम्टिएझैँ, मेरा दिनहरू बितिरहेका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‘तपाईंप्रतिको मेरो गुनासो बिर्सनेछु, म आफ्नो अनुहारको उदासीपनलाई हटाएर मुस्कुराउँनेछु,’ भनि मैले भने तापनि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आफूले भोगेका सबै कष्‍टहरूको कारण झन् म डराउँछु; किनकि म जान्दछु, तपाईंले मलाई निर्दोष ठहराउनुहुनेछैन।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 पहिले नै दोषी ठहराइएको छु भने मैले किन आफूलाई निर्दोष साबित गर्ने व्यर्थमा कोसिस गरूँ?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यदि मैले आफूलाई हिउँले नुहाएँ भने पनि, र मेरा हात खरानी पानीले धोएँ तापनि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तपाईंले मलाई हिले खाडलमा चोप्नुहुन्छ, जसले गर्दा मेरा लुगाले समेत मलाई घिन मान्‍नेछ।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“किनकि परमेश्‍वर मजस्तै मरणशील मानिस हुनुहुन्‍न, म कसरी उहाँलाई जवाफ दिन सक्छु, अनि हामी अदालतमा एक-अर्कासँग सामना गर्न सक्छौँ।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यदि परमेश्‍वर र मेरो बीचमा मध्यस्थ गर्ने कोही छन् भने, यदि कसैले हामीलाई एकसाथ ल्याउने भइदिए,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परमेश्‍वरको लहुरो मबाट कसैले हटाऊन्, ताकि उहाँको त्रासले मलाई अझ बढी भयभीत नपारोस्।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तब म उहाँको डरविना नै बोल्नेथिएँ, तर अहिलेको मेरो अवस्थामा म सक्दिनँ।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“म यो जीवनदेखि विरक्तिएको छु; यसकारण म धीत नमरुन्जेल गुनासो पोख्नेछु; र म मेरो मनको तितोपना व्यक्त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परमेश्‍वरलाई भन्दछु: मलाई दोषी नठहराउनुहोस् तर मेरो विरुद्ध तपाईंका कस्ता आरोपहरू छन्, मलाई भन्‍नुहोस्।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मलाई सताएर, आफ्नै हातको कामलाई घृणा गरेर के तपाईंलाई खुशी मिल्छ र? जबकि तपाईं दुष्‍टको युक्तिमा चाहिँ मुस्कुराउनुहुन्छ?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तपाईंका आँखाहरू मानिसका जस्ता छन्? के तपाईं मरणशील मानिसले हेरेँझैँ हेर्नुहुन्छ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तपाईंका दिनहरू मरणशील मानिसका जस्तै छन् र? अथवा तपाईंका वर्षहरू एक बलियो मानिसका जस्तै 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तपाईंले मेरा दोषहरू सोधखोज गर्नुहुन्छ, र मेरा पापहरू खोतल्नुहुन्छ?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यद्यपि म दोषी छैनँ भनेर तपाईं जान्‍नुहुन्छ, र मलाई तपाईंको हातबाट कसैले छुटाउन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“तपाईंका आफ्नै हातले मलाई आकार दिनुभयो, र मलाई बनाउनुभयो। के अब तपाईं आफैँले मलाई नाश गर्नुहुन्छ त?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सम्झना गर्नुहोस्, तपाईंले नै मलाई माटोबाट रच्नुभयो; के अब तपाईंले मलाई फेरि धुलोमै पठाउनुहुन्छ?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तपाईंले मलाई दूधजस्तै खन्याउनुभएको, अनि मलाई पनिरझैँ जमाउनुभएको 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तपाईंले मलाई छाला र मासु पहिराउनुभई, अनि मलाई हड्डी र नसाहरूले एकसाथ गाँस्‍नुभएको होइन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मलाई जीवन दिनुभयो र मलाई दया देखाउनुभएको छ; र तपाईंको हेरचाहले मेरो आत्मा सुरक्षित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“तर यी कुराहरू तपाईंले आफ्नो हृदयमा लुकाएर राख्नुभएको थियो; र यी कुराहरू तपाईंको मनमा थियो भनी म जान्दछु: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मैले पाप गरेको भए, तपाईंले मलाई हेरिरहनुहुनेथियो; र मेरा अपराधको दण्ड नदिई छोड्नुहुने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म दोषी छु भने मलाई धिक्‍कार होस्! म निर्दोष भए तापनि म आफ्नो शिर उठाउन सक्दिनँ; किनकि म शर्ममा परेको छु, अनि आफ्नो दुःखमा डुबेको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मैले शिर उठाउन कोसिस गरेँ भने पनि, सिंहले झैँ तपाईंले मलाई खेद्नुहुन्छ; र फेरि मेरो विरुद्धमा तपाईंले आफ्नो डरलाग्दो शक्ति देखाउनुहुन्छ।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तपाईंले फेरि मेरो विरुद्धमा नयाँ साक्षीहरू भेला पार्नुहुन्छ, र मेरो विरुद्ध आफ्नो क्रोध बढाउनुहुन्छ; तपाईंका सेनाहरू मेरो विरुद्धमा छालहरू जस्तै आइलाग्छन्।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“मलाई त्यस्तै गर्ने तपाईंको आसय थियो भने किन तपाईंले मलाई गर्भबाट बाहिर निस्कन दिनुभयो? कसैको आँखाले मलाई देख्नुअगि नै बरु म मरेको भए हुनेथियो।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यदि म अस्तित्वमै नआएको भए हुनेथियो, अथवा गर्भबाट सीधै चिहानमा लगिएको भए हुनेथियो!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अब मेरा थोरै दिनहरू सकिनै लागेका छैनन् र? मबाट टाढा रहनुहोस्, ताकि केही क्षणको निम्ति म आनन्द पाउन सकूँ।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मबाट टाढा रहनुहोस्, म फेरि नफर्किने देशमा जानुअगि; जहाँ अन्धकार र घोर अन्धकार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घोर अन्धकारको त्यो देशमा जान दिनुहोस्, जहाँ अन्धकार र अस्तव्यस्त छ, जहाँ उज्यालो पनि अँध्यारोझैँ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सोपर नमातीले यस्तो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 यी सबै कुराहरूका जवाफ छैन र? के धेरै बोल्ने मानिस निर्दोष प्रमाणित हुन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तपाईंका व्यर्थका कुराहरूले अरूलाई चुप गराउँछ र? के तपाईंले गिल्‍ला गर्दा कसैले तपाईंलाई नहप्काउनु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परमेश्‍वरलाई भन्‍नुहुन्छ, ‘मेरो शिक्षा दोषरहित छ, र तपाईंको दृष्‍टिमा म शुद्ध छु।’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अहो, यदि परमेश्‍वर बोल्नुहुने भए, उहाँले आफ्ना ओठ तपाईंको विरुद्धमा खोल्नुहुन्थ्यो,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तपाईंलाई बुद्धिका रहस्यहरू खोलिदिनुहुन्थ्यो; किनकि साँचो बुद्धिका दुई पक्ष हुन्छन्। यो कुरा बुझिराख्नुहोस्; परमेश्‍वरले तपाईंका केही पापहरू बिर्सिसक्नुभएको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“के तपाईंले परमेश्‍वरका रहस्यहरू बुझ्न सक्नुहुन्छ? के तपाईंले सर्वशक्तिमान्‌को सीमाको जाँच गर्न सक्नुहुन्छ?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ती स्वर्गभन्दा अति उच्‍च छन्; तपाईंले के गर्न सक्नुहुन्छ र? ती पातालभन्दा धेरै गहिरा छन्; तपाईंले के पो जान्‍न सक्नुहुन्छ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तिनीहरूका नाप पृथ्वीभन्दा लामा र समुद्रभन्दा फराकिला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“यदि उहाँले तपाईंलाई पक्रेर कैदमा राख्नुभयो भने, र अदालतमा मुद्दाको लागि बोलाउनुभयो भने कसले उहाँको विरोध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निश्‍चय नै उहाँले छली मानिसहरूलाई चिन्‍नुहुन्छ; र उहाँले दुष्‍टलाई देख्नुहुँदा, के उहाँले ख्यालै गर्नुहुन्‍न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जसरी जङ्गली गधाले मानिस जन्माउन सक्दैन, त्यसरी नै मूर्ख मानिस कहिल्यै बुद्धिमान् हुन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“तरै पनि यदि तपाईंको हृदय उहाँलाई समर्पित गर्नुभयो भने, र तपाईंका हातहरू उहाँतिर पसार्नुभयो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तपाईंका हातका अधर्मलाई त्यागिदिनुभयो, र तपाईंको पालमा दुष्‍टतालाई कुनै ठाउँ दिनुभएन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तपाईंले निःसंकोच आफ्नो अनुहार उठाउनुहुनेछ; तपाईं दह्रिलो भई खडा हुनुहुनेछ, र डराउनुहुने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निश्‍चय नै तपाईंले आफ्नो दुःखलाई बगेर गएको पानीजस्तो ठानी बिसर्नुहुनेछ।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तपाईंको जीवन मध्यदिनको उज्यालोभन्दा चम्किलो हुनेछ; र अन्धकारचाहिँ बिहानजस्तै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आशा भएको कारण सुरक्षित हुनुहुनेछ; हो, तपाईं ढुक्‍क हुनुहुनेछ र सुरक्षासाथ निदाउनुहुनेछ।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 आनन्दसाथ ढल्किनुहुनेछ, कसैले तपाईंलाई भयभीत पार्नेछैन; र धेरैले तपाईंको निगाह चाहनेछन्।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दुष्‍टहरूका आँखा कमजोर हुनेछन्; र तिनीहरूले उम्कने बाटो पाउनेछैनन्; अन्तिम सास लिनु नै तिनीहरूको आशा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जवाफ दिएर भने: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“निस्सन्देह, तपाईंहरू मात्र सबै कुरा जान्‍ने मानिसहरू हुनुहुन्छ, र बुद्धि तपाईंहरूसँगै मर्नेछ!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तपाईंहरूसँग भएझैँ मसँग पनि समझ छ; म पनि तपाईंहरूभन्दा कमको छैनँ। यी सबै कुरा कसले जान्दैन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“यद्यपि मैले परमेश्‍वरलाई पुकारेँ, र उहाँले मलाई जवाफ दिनुभयो— तर पनि म आफ्ना साथीहरूको निम्ति एउटा हाँसोको पात्र बनेको छु, धर्मी र निर्दोष मानिस त एउटा हाँसोको पात्र पो बनिँदो रहेछ!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सुखी मानिसहरूले दुःखमा पर्नेहरूलाई उपहास गर्छन्; र खुट्टा चिप्लनेहरूका खुट्टा तान्‍ने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 तिनीहरूकै हातमा भएझैँ, चोरहरू घरमा शान्तिसँग बस्दछन्, र परमेश्‍वरलाई रिस उठाउनेहरू सुरक्षित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“तर जनावरहरूलाई सोध्नुहोस्, र तिनीहरूले तपाईंहरूलाई सिकाइदिनेछन्; अथवा आकाशका चराचुरुङ्गीहरूलाई पनि सोध्नुहोस्, तिनीहरूले तपाईंहरूलाई बताइदिनेछन्;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अथवा पृथ्वीसँग बोल्नुहोस्, र त्यसले तपाईंहरूलाई सिकाउनेछ; अथवा समुद्रका माछाहरूले तपाईंहरूलाई बताइदेऊन्।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यी सबै कुरा याहवेहकै हातले गरेका हुन् भनी यीमध्ये कसलाई थाहा 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हरेक प्राणीको जीवन र सबै मानव-जातिको सास पनि उहाँकै हातमा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जिब्रोले भोजनको स्वाद चाखेजस्तै के कानले शब्दहरूको जाँच गर्दैन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बुढापाकाहरूका बीचमा बुद्धि पाइँदैन र? के जीवनको दीर्घायुले समझ ल्याउँदैन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“बुद्धि र शक्ति परमेश्‍वरका हुन्; परामर्श र समझशक्ति उहाँकै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भत्काउनुभएको कुरालाई फेरि बनाउन सकिँदैन; उहाँले कैद गर्नुभएकोलाई कसैले छुटाउन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उहाँले पानीलाई रोक्नुभयो भने खडेरी पर्छ; यदि उहाँले पानीलाई छोडिदिनुभयो भने त्यसले जमिनलाई विध्वंस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शक्ति र बुद्धि परमेश्‍वरका हुन्; धोका दिने र धोका खाने दुवै उहाँकै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शासकहरूलाई नाङ्गो खुट्टा हिँडाउनुहुन्छ। र न्यायकर्ताहरूलाई मूर्ख बनाउनुहुन्छ।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राजाहरूद्वारा बाँधिएका बन्धनहरूलाई फुकाइदिनुहुन्छ र तिनीहरूका कम्मरमा पेटी बाँधिदिनुहुन्छ।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पुजारीहरूलाई नाङ्गो खुट्टा हिँडाउनुहुन्छ र धेरै अगाडिदेखि अधिकार गर्ने शासकहरूलाई खसालिदिनुहुन्छ।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भरपर्दा सल्‍लाहकारहरूको ओठलाई चुप गराइदिनुहुन्छ, र प्रधानहरूका अन्तर्दृष्‍टिलाई हटाइदिनुहुन्छ।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उहाँले भारदारहरूमाथि अपमान खन्याउनुहुन्छ र शक्तिशालीहरूलाई निःशस्त्र तुल्याउनुहुन्छ।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उहाँले अन्धकारमा भएका गहिरा कुराहरूलाई प्रकट गर्नुहुन्छ, र घोर अन्धकारलाई ज्योतिमा ल्याउनुहुन्छ।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उहाँले राष्ट्रहरूलाई महान् बनाउनुहुन्छ, र तिनीहरूलाई नाश पनि गर्नुहुन्छ; उहाँले राष्ट्रहरूलाई बढाउनुहुन्छ, र तिनीहरूलाई तितरबितर पनि पार्नुहुन्छ।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उहाँले पृथ्वीका शासकहरूबाट तिनीहरूका समझशक्ति खोस्‍नुहुन्छ; र तिनीहरूलाई बाटो नभएको बिरानो ठाउँमा भौँतारिने बनाउनुहुन्छ।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 उज्यालो नभएको अँध्यारोमा छामछाम-छुमछुम गरिहिँड्छन्; र उहाँले तिनीहरूलाई मातेको मानिसजस्तै धरमरिँदै हिँड्ने बनाउनुहुन्छ।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“मेरा आँखाले यी सबै कुरा देखेका छन्, मेरा कानले सुनेका छन्, र मैले यो बुझेको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तपाईंहरूले जे जान्‍नुहुन्छ, त्यो म पनि जान्दछु; म पनि तपाईंहरूभन्दा कमको 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म सर्वशक्तिमान्‌सँग कुरा गर्न चाहन्छु, र मेरो मुद्दाको विषयमा परमेश्‍वरसँग बहस गर्न चाहन्छु।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तपाईंहरूको झूटले मलाई बदनाम गर्नुहुन्छ; तपाईंहरू सबै जना निकम्मा वैद्यहरू हुनुहुन्छ!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तपाईंहरू चुप लागेर बसिदिनुभए त! यही नै तपाईंहरूको निम्ति बुद्धिमानी हुनेथियो।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मेरो बहस सुन्‍नुहोस्; मेरा ओठका बिन्ती ध्यानसँग सुन्‍नुहोस्।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के तपाईंहरू परमेश्‍वरको पक्षबाट झूटो बोल्नुहुनेछ? के तपाईंहरू उहाँको निम्ति छलपूर्ण कुरा गर्नुहुनेछ?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के तपाईंहरूले उहाँलाई पक्षपात गर्नुहुनेछ? के तपाईंहरूले परमेश्‍वरको निम्ति मुद्दाको बहस गर्नुहुनेछ?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उहाँले तपाईंहरूलाई जाँच गर्नुभयो भने के त्यो असल होला र? मानिसहरूलाई छल गरेझैँ के तपाईंहरूले उहाँलाई छल्न सक्नुहुन्छ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तपाईंहरूले गुप्‍तमा पक्षपात गर्नुभयो भने उहाँले तपाईंहरूलाई निश्‍चय नै हप्काउनुहुनेछ।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के उहाँको महानताले तपाईंहरूलाई भयभीत पार्दैन र? अनि उहाँको डर तपाईंहरूमाथि आइपर्दैन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तपाईंहरूका उपदेशहरू खरानीका उखानहरूजस्तै छन्; तपाईंहरूका सुरक्षाहरू माटाजस्तै कमजोर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“चुप लाग्नुहोस् र मलाई बोल्न दिनुहोस्; अनि ममाथि जे आइपर्ला, सो भोग्न तयार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मैले आफूलाई किन जोखिममा पारूँ, र मेरो जीवन आफ्नै हातमा लिएर हिँडूँ?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मेरो ज्यान लिनुभए तापनि उहाँमाथि नै म आफ्नो भरोसा राख्नेछु; निश्‍चय नै म उहाँसामु आफ्नो निम्ति बहस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सम्भवतः, यी कुराहरू मेरो छुटकाराको निम्ति हुनेछन्, किनकि दुष्‍ट मानिसहरू उहाँको सामु आउने साहस गर्न सक्दैनन्!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भनेका कुराहरू ध्यानसित सुन्‍नुहोस्; मेरा शब्दहरू तपाईंहरूका कानभित्र गुञ्जोस्!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अहिले मैले मेरो मुद्दा तयार गरिसकेको छु, म जान्दछु कि म निर्दोष ठहरिनेछु।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कसले मेरो विरुद्धमा आरोप लगाउन सक्छ? यदि सक्छ भने म चुपचाप बस्‍नेछु र मर्नेछु।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“हे परमेश्‍वर, मलाई केवल यी दुई कुराहरू मात्र दिनुहोस्, त्यसपछि म तपाईंदेखि लुक्नेछैनँ: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तपाईंको हात मबाट टाढा हटाउनुहोस्; र तपाईंका डरले मलाई भयभीत नपारोस्।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मलाई बोलाउनुहोस्, र म जवाफ दिनेछु, अथवा मलाई बोल्न दिनुहोस्, र मलाई तपाईंले जवाफ दिनुहोस्।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मैले कति गल्ती र पापहरू गरेँ? मलाई मेरो अपराध र मेरो पाप देखाइदिनुहोस्।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 तपाईंले आफ्नो मुहार लुकाउनुहुन्छ, र मलाई आफ्नो शत्रु ठान्‍नुहुन्छ?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के तपाईं हावाले उडाएको एउटा पातलाई सताउनुहुन्छ? के तपाईं सुकेको भुसलाई लखेट्नुहुन्छ?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तपाईंले मेरो विरुद्धमा तिता कुराहरू लेख्नुहुन्छ, र मैले जवानीमा गरेका पापहरूको कटनी गराउनुहुन्छ।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तपाईंले मेरा पाउहरू साङ्लोले बाँध्नुभएको छ; मेरा खुट्टाका पैतालाहरूमा छाप लगाउनुभएर, मेरा सबै कदमहरूलाई नजिकबाट नियाल्नुहुन्छ।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“त्यसकारण मानिस कुहेको फोहोरमैलाझैँ, किराले खाएको लुगाझैँ नष्‍ट भएर 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“स्त्रीको कोखबाट जन्मेका मरणशील मानिसको आयु छोटो र दुःख-पीडाले भरिएको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फूलझैँ फक्रन्छन्, र ओइलाइहाल्छन्; हराइजाने छायाजस्तै तिनीहरू रहिरहँदैनन्।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तपाईंले त्यस्ता प्राणीहरूमा आफ्नो दृष्‍टि राख्नुहुन्छ? के तपाईंले मलाई न्यायको लागि आफ्नो सामु ल्याउनुहुन्छ?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अशुद्ध वस्तुबाट कसले शुद्ध वस्तु बनाउन सक्छ र? कसैले पनि सक्दैन!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हरेक व्यक्तिका दिनहरू निर्धारित छन्; तपाईंले त्यसका महिनाहरूको संख्या तोकिदिनुभएको छ र त्यसले पार गर्न नसक्ने सीमा राखिदिनुभएको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यसकारण ज्यालादार मजदुरले जस्तै आफ्नो समय पूरा नगरेसम्म, त्यसबाट आफ्नो दृष्‍टि टाढा राख्नुहोस् र त्यसलाई एकलै रहन दिनुहोस्।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“किनकि रूखको समेत पनि आशा हुन्छ: त्यो काटेर ढालिए तापनि त्यो फेरि पलाउनेछ, र त्यसका नयाँ टुसाहरू निक्लन छोड्नेछैन।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त्यसका जराहरू जमिनमै छिप्पिए पनि र त्यसको ठुटो माटोमा सुके तापनि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पानीको गन्ध पायो भने त्यसमा फेरि पालुवा लाग्न थाल्छ, र नयाँ बोटबिरुवामा जस्तै त्यसमा टुसा उम्रन्छ।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मानिस मरेपछि मेटिएर जान्छ; जब उसले अन्तिम सास फेर्छ, र त्यसपछि त्यो कहाँ रहन्छ?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तालको पानी सुकेजस्तै, अथवा खोलानदी सुकेर सुक्खा भएजस्तै 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त्यसरी नै मानिस मर्छ, र फेरि उठ्दैन; जबसम्म आकाशहरू टलेर जाँदैनन्, मानिसहरू बिउँझनेछैनन्, अथवा तिनीहरू निद्राबाट फेरि उठ्नेछैनन्।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“यदि तपाईंले मलाई चिहानमा लुकाइदिनुभएको भए त, अनि तपाईंको रिस नमरेसम्म मलाई लुकाउनुभएको भए त हुनेथियो! यदि तपाईंले, मेरो समयको सीमा तोकिदिनुभएको भए त, अनि मलाई फेरि सम्झनुभएको भए हुनेथियो!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कोही मरेपछि फेरि जीवित हुन्छ र? मेरो कठिन परिश्रम जतिसुकै लामो भए तापनि मेरो नवीकरणको निम्ति म प्रतीक्षा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तपाईंले बोलाउनुहुनेछ, र म तपाईंलाई जवाफ दिनेछु; तपाईं आफ्नो हातले बनाउनुभएको प्राणीलाई हेर्न उत्सुक हुनुहुनेछ।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निश्‍चय नै तपाईंले मेरा पाइलाहरू गन्‍नु हुनेछ, तर मेरो पापको हिसाबचाहिँ राख्नुहुनेछैन।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मेरा अपराधहरूलाई एउटा थैलीमा लाहाछाप लगाएर राख्नुहुनेछ; तपाईंले मेरो पाप ढाकिदिनुहुनेछ।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“तर पर्वतहरू बिस्तारै खिइएर खसेझैँ र चट्टान त्यसको ठाउँबाट हटेर गएझैँ,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पानीले ढुङ्गाहरू खियाएर लगेझैँ, र भलबाढीले माटो बगाएर लगेझैँ, त्यसरी नै तपाईंले मानिसको आशा नष्‍ट पारिदिनुहुन्छ।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तपाईंले तिनीहरूलाई एकै पटकमा सधैँको निम्ति जित्नुहुन्छ, र तिनीहरू समाप्‍त भएर जान्छन्; तपाईंले तिनीहरूको स्वरूपलाई कुरूप बनाइदिनुहुन्छ र तिनीहरूलाई टाढा पठाइदिनुहुन्छ।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तिनीहरूका सन्तानहरूले सम्मान पाए तापनि तिनीहरूले त्यो थाहा पाउँदैनन्; यदि तिनीहरूका सन्तानहरू होच्याइए तापनि तिनीहरूले त्यो देख्दैनन्।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आफ्नै शरीरको पीडा मात्र महसुस गर्छन्, र आफ्नै लागि मात्र विलाप गर्छन्।”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एलीपज तेमानीले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 बुद्धिमान् मानिसले यस्तो खोक्रो ज्ञानले जवाफ दिन्छ, अथवा तिनीहरूको पेट तातो पूर्वीय बतासले भर्छन्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तिनीहरूले यस्ता व्यर्थका शब्दहरू र मूल्यहीन कुराहरूसँग बहस गर्छन्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तपाईंले त परमेश्‍वरको सम्मानलाई नै त्याग्नुहुन्छ, र उहाँको भक्तिलाई बाधा पुर्‍याउनुहुन्छ।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तपाईंको पापले तपाईंको मुखलाई उत्प्रेरित गर्छ; तपाईंले धूर्त जिब्रो रुचाउनुहुन्छ।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तपाईंको आफ्नै मुखले तपाईंलाई दोषी ठहराउँछ, मैले होइन; तपाईंको आफ्नै ओठले तपाईंको विरुद्धमा साक्षी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“के तपाईं सबैभन्दा पहिलो जन्मेको मानिस हुनुहुन्छ? के तपाईं पहाडहरूभन्दा पहिले सृष्‍टि गरिनुभएको थियो?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के तपाईंले परमेश्‍वरको सभामा बसेर सुन्‍नुभएको छ? के तपाईंको मात्रै बुद्धिमा एकाधिकार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हामीले नजानेको कुनचाहिँ कुरा तपाईं जान्‍नुहुन्छ? हामीसँग नभएको कस्तो अन्तर्ज्ञान तपाईंसँग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तपाईंका पिताभन्दा वृद्ध मानिस, केश फुलेका र पाका मानिसहरू हाम्रो पक्षमा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परमेश्‍वरको सान्त्वना, तपाईंलाई भनिएका मधुर शब्दहरू तपाईंका निम्ति पर्याप्‍त छैनन्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तपाईंको हृदयले तपाईंलाई किन बहकाउँछ? अनि तपाईंका आँखाहरूमा किन क्रोधको ज्वाला 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त्यसैले तपाईं आफ्नो रिस परमेश्‍वरको विरुद्ध भड्काउनुहुन्छ र आफ्ना मुखबाट यस्ता शब्दहरू पोख्नुहुन्छ?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“मरणशील मानिस को हो र तिनीहरू शुद्ध हुन सक्छन्, अथवा स्त्रीबाट जन्मनेहरू, जो धर्मी हुन सक्छन्?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परमेश्‍वरले आफ्ना पवित्र जनहरूमाथि भरोसा राख्नुभएन भने, यदि उहाँको दृष्‍टिमा स्वर्गहरू पनि शुद्ध छैनन्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झन् मरणशील मानिस त कति कम होला, जो नीच र भ्रष्‍ट छन्, जसले दुष्‍टतालाई पानीझैँ पिउँछन्!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“मेरो कुरा सुन्‍नुहोस् र म तपाईंलाई बयान गर्नेछु; मैले जे देखेको छु, तपाईंलाई भन्‍न दिनुहोस्,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बुद्धिमान् मानिसहरूले जे घोषणा गरेका छन्, तिनीहरूका पितापुर्खाहरूबाट पाएका कुराहरू लुकाएका छैनन्,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(जसलाई मात्रै देश दिइएको थियो, जबकि कुनै परदेशीहरूले तिनीहरूका बीचमा बसोबास गरेनन्।)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दुष्‍ट मानिसले त्यसको जीवनकालभरि नै यातना भोग्छ, निर्दयी मानिसका निम्ति वर्षौँसम्म दुःख साँचिएको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त्यसका कान डरलाग्दा आवाजहरूले भरिएका हुन्छन्; जब सबै कुरा ठिक देखिएजस्तो हुन्छ, तब डाँकुहरूले त्यसलाई आक्रमण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त्यसमा अन्धकारको संसारबाट उम्कने आशा हुँदैन; किनकि त्यो तरवारको निशानामा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त्यो गिद्धजस्तै आहाराको निम्ति भौँतारिन्छ; त्यसले अन्धकारका दिनहरू नजिकै छन् भनी जान्दछ।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कष्‍ट र वेदनाले त्यसलाई तर्साउँछ; आक्रमण गर्न तयार भएको राजाझैँ विपत्तिले त्यसलाई व्याकुल पार्छ;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त्यसले आफ्नो मुड्की परमेश्‍वरको विरुद्धमा बढाउँछ, र त्यसले सर्वशक्तिमान्‌को विरुद्ध जोरी खोज्छ,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आफ्नो मोटा र बलिया ढाल लिएर परमेश्‍वरको विरुद्धमा जाइलाग्छ।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“त्यसको अनुहारलाई बोसोले छोपेको भए तापनि र त्यसको कम्मर मासुले भरिएको भए तापनि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त्यो भत्किएका सहरहरूमा बास बस्‍नेछ, ती घरहरूमा जो भत्किएर थुप्रिनै लागेका छन्, जहाँ कोही पनि बास गर्दैनन्।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त्यो फेरि धनी हुनेछैन, र त्यसको धनसम्पत्ति रहनेछैन, न त त्यसको सम्पत्ति देशभरि फैलिनेछ।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त्यो अन्धकारबाट उम्कन सक्दैन; त्यसका टुसाहरूलाई आगोले सुकाइदिनेछ, र परमेश्‍वरको मुखको सासले त्यसलाई उडाउनेछ।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त्यसले व्यर्थका कुराहरूमा भरोसा राखेर आफैँलाई धोका नदेओस्; किनकि त्यसको साटोमा त्यसले केही पनि नपाओस्।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त्यसको समयभन्दा पहिले नै त्यो सुकेर जानेछ, र त्यसका हाँगाहरू फस्टाउने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त्यो त नपाकिकनै झरेको अङ्‌गुरजस्तै हुनेछ, र फूल झरेको जैतुनको रूखजस्तै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किनकि परमेश्‍वर नमान्‍नेहरूको सङ्गत गर्नेहरू बाँझो हुनेछन्, र घूस लिन रुचाउनेहरूका पालहरू आगोले भस्म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तिनीहरूले विपत्तिलाई गर्भधारण गर्छन्, र दुष्‍टता जन्माउँछन्; तिनीहरूका गर्भले छल रच्तछन्।”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“मैले यस्ता धेरै कुराहरू सुनेको छु; तपाईंहरू सबै दुःखको सान्त्वना दिनेहरू हुनुहुन्छ!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तपाईंहरूको वाहियात भाषणहरूको अन्त्य कहिल्यै हुँदैन? के कुराले गर्दा तपाईंहरू बहस गरिरहनुहुन्छ?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यदि तपाईंहरू मेरो ठाउँमा हुनुभएको भए, म पनि तपाईंहरूजस्तै बोल्न सक्नेथिएँ, म तपाईंहरूको विरुद्धमा असल भाषण दिन सक्नेथिएँ; र तपाईंहरूको विरुद्धमा आफ्नो टाउको हल्‍लाउँदै हाँसो उडाउने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मेरो मुखले तपाईंहरूलाई हौसला दिन्थ्यो; मेरा ओठको सान्त्वनाले तपाईंहरूलाई आराम दिने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“मैले बोले तापनि मेरो दुःख कम हुँदैन; र म नबोल्दा पनि मेरो पीडा घट्दैन।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साँच्‍चै नै परमेश्‍वर, तपाईंले मलाई थकित पार्नुभएको छ; तपाईंले मेरो पूरै परिवारलाई उजाड पार्नुभएको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मलाई हाड र छाला मात्र बनाउनुभएको छ, र यो मेरो विरुद्ध एउटा साक्षी भएको छ; म दुब्लो र पातलो भएको कारणले, र यसले मेरो विरुद्ध साक्षी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परमेश्‍वरले आफ्नो क्रोधमा मलाई छिन्‍नभिन्‍न पार्नुहुन्छ र घृणा गर्नुहुन्छ; र उहाँले मेरो विरुद्धमा दाह्रा किट्नुहुन्छ; मेरो शत्रुले मलाई आँखा तरेर हेर्छ।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मानिसहरूले मलाई जिस्काउन आफ्ना मुख खोल्छन्; तिनीहरूले मलाई खिसी गर्दै मेरो गालामा हिर्काउँछन्, र मेरो विरुद्धमा एकमत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परमेश्‍वरले मलाई अधर्मीहरूका हातमा सुम्पिदिनुभएको छ, र मलाई दुष्‍टहरूका पासोमा फ्याँकिदिनुभएको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सबै कुरा मसँग ठिकठाक थियो, तर उहाँले मलाई चकनाचुर पार्नुभएको छ; उहाँले मलाई गर्दनमा पक्रनुभयो र चुर-चुर पार्नुभयो। उहाँले मलाई आफ्नो निशाना बनाउनुभएको 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उहाँका धनुर्धारीहरूले मलाई चारैतिरबाट घेरेका छन्। उहाँले दया नदेखाई मेरा मिर्गौलाहरू छेड्नुहुन्छ, र मेरो पित्त भुइँमा पोखाउनुहुन्छ।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 पटक-पटक ममाथि आइलाग्नुहुन्छ; उहाँ एक योद्धाझैँ मलाई झम्टिनुहुन्छ।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“मैले मेरो छालामाथि भाङ्ग्रा सिलाएको छु, र मैले मेरो सम्मान धुलोमा गाडेको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रुँदा-रुँदा मेरो अनुहार रातो भएको छ, मेरो आँखाको वरिपरि कालो छायाले घेरेको 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तापनि मेरा हातहरूले हिंसा गरेका छैनन्, र मेरो प्रार्थना शुद्ध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“हे पृथ्वी, मेरो रगतलाई नछोप्; मेरो रोदनले कहिल्यै विश्राम नपाओस्!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अहिले पनि मेरो साक्षी स्वर्गमा हुनुहुन्छ; मेरो अधिवक्ता उच्‍चमा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मेरा आँखाले परमेश्‍वरको सामु धरधरी आँसु झार्दा मेरो मध्यस्थ मेरा मित्र हुन्छन्;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एक व्यक्तिले मित्रको पक्षमा बिन्ती गरेझैँ, उसले मानिसको पक्षबाट परमेश्‍वरसँग बिन्ती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“थोरै वर्ष बितेर गइसकेपछि, म त्यो बाटो जानेछु, जहाँबाट म फेरि फर्कनेछैनँ।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मलाई सास फेर्न गाह्रो परेको छ; मेरा दिनहरू घटाइएका छन्, चिहान मेरो पर्खाइमा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साँच्‍चै, ठट्टा गर्नेहरूले मलाई घेरेका छन्; मेरा आँखाहरूले तिनीहरूका ठट्टामाथि टुलुटुलु हेर्नुपरेको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“हे परमेश्‍वर, तपाईंले माग गर्नुभएको धरौटी मलाई दिनुहोस्। मेरो निम्ति कसले जमानी बसिदेला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तिनीहरूको बुझ्ने दिमागलाई बन्द गरिदिनुभएको छ; यसकारण तपाईंले तिनीहरूलाई विजयी हुन दिनुहुनेछैन।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कसैले आफ्नो फाइदाको निम्ति आफ्नो मित्रहरूलाई धोका दिन्छ भने, तिनीहरूका छोराछोरीका आँखाहरू कमजोर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“परमेश्‍वरले मलाई हरेकको निम्ति एउटा उखान बनाउनुभएको छ, त्यो मानिस जसको अनुहारमा मानिसहरूले थुक्छन्।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मेरा आँखा शोकले गर्दा धमिला भएका छन्; मेरो सम्पूर्ण शरीर केवल एउटा छायाजस्तै मात्र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धर्मी मानिसहरू मेरो यस्तो हालत देखेर तीन छक्‍क परेका छन्; निर्दोष मानिसहरू ईश्‍वरहीनहरूको विरुद्धमा उठेका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तापनि धर्मी मानिसहरू आफ्नै मार्गमा अटल रहनेछन्; र निर्दोष हात हुनेहरू अझ बलियो हुँदै जानेछन्।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“तर तपाईंहरू सबै आएर फेरि कोसिस गर्नुहोस्! म तपाईंहरूको माझमा एउटै बुद्धिमान् मानिस भेट्टाउँदिनँ।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मेरा दिनहरू बितेर गए, मेरा योजनाहरू चकनाचुर भए; अझ मेरो हृदयका इच्छाहरू पनि हराएर 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रातलाई दिन भन्छन्; अन्धकार हुन लाग्दा ज्योति नजिकै हुन्छ भन्दछन्।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यदि मैले आशा गरेको घर भनेकै चिहान हो भने यदि मैले अन्धकारमा आफ्नो ओछ्यान लगाएँ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मैले चिहानलाई, ‘तपाईं मेरो पिता हुनुहुन्छ,’ र मलाई खाने किरालाई, ‘मेरी आमा’ अथवा ‘मेरी दिदीबहिनी,’ भनेर भन्छु भनेँ,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त्यसो भए मेरो आशा खोइ कहाँ छ त? मेरो निम्ति केही आशा छ भनेर कसले देख्न सक्छ त?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मेरो त्यो आशा तल मृत्युको ढोकासम्म जानेछ र? के हामी एकसाथ धुलोमा जानेछौँ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बिल्दद शुहीले यस्तो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“तपाईंले यी भाषणहरू कहिले समाप्‍त गर्नुहुन्छ? संवेदनशील हुनुहोस् र मात्र हामी कुरा गर्न सक्छौ।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हामीलाई किन पशुझैँ व्यवहार गर्नुहुन्छ, र तपाईंको दृष्‍टिमा हामीलाई मूर्ख सोच्नुहुन्छ?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 जसले आफ्नो रिसमा स्वयम्‌लाई टुक्रा-टुक्रा पार्नुभएको छ; के तपाईंको खातिर पृथ्वीलाई त्यागिदिनुहुन्छ? अथवा के चट्टानहरूलाई तिनीहरूका ठाउँबाट हटाइदिनुहुन्छ?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“दुष्‍ट मानिसको बत्ती निभाइन्छ; त्यसको आगोको ज्वाला बल्न छोड्छ।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त्यसको पालमा भएको उज्यालो अँध्यारो हुन्छ; त्यसको छेउमा भएको बत्ती निभेर 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बलियो पाइला कमजोर हुन्छ; त्यसका आफ्नै युक्तिहरूले त्यसलाई लडाइदिन्छन्।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त्यसका खुट्टाले त्यसलाई पासोमा पार्छ; त्यो त्यसको फन्दामा भौँतारिन्छ।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धरापले त्यसको कुर्कुच्‍चामा पक्रन्छ; पासोले त्यसलाई जोडसित समातेर राख्छ।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 निम्ति एउटा पासो जमिनमा लुकाइएको छ; त्यसका बाटोमा एउटा धराप थापिएको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त्यसलाई त्रासले चारैतिरबाट तर्साउँछ, र त्यसको हरेक पाइलालाई खेद्‌दछ।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विपत्ति त्यसको निम्ति भोकाएको छ; जब त्यो लड्छ, तब प्रकोपले त्यसलाई पर्खिरहेको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रोगले त्यसका छालाको भागहरू खाइदिन्छ; मृत्युको पहिलो सन्तानले त्यसका अङ्गहरू निल्दछ।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त्यसको पालको सुरक्षाबाट त्यसलाई टाढा लैजान्छ; र आतङ्कहरूको राजाकहाँ लगिन्छ।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त्यसको पालमा आगोले बास गर्छ, त्यसका वासस्थानमा बल्दैगरेको गन्धक छरिएको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तल फेदमा त्यसका जराहरू सुकेर जान्छन्, र माथि त्यसका हाँगाहरू बोटमै ओइलिएर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त्यसको सम्झना पृथ्वीबाटै मेटिएर जानेछ; देशमा त्यसको नामनिशानै रहनेछैन।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त्यसलाई उज्यालोबाट अन्धकारमा धपाइनेछ र त्यसलाई संसारबाटै निकालिनेछ।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 मानिसहरूको बीचमा त्यसका कुनै सन्तानहरू अथवा वंशहरू छैनन्; एक समय जहाँ त्यो बसेको थियो, त्यहाँ बाँचेकाहरू कोही पनि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त्यसको दशामा पश्‍चिमका मानिसहरू चकित हुनेछन्; र पूर्वका मानिसहरू त्रसित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साँच्‍चै दुष्‍ट मानिसको घरको दशा यस्तै हुनेछ; परमेश्‍वरलाई नचिन्‍नेहरूको घरको दशा पनि यस्तै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“तपाईंहरूले मलाई कहिलेसम्म यातना दिइरहनुहुन्छ र तपाईंहरूको वचनले मलाई आघात पुर्‍याउनुहुन्छ?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तपाईंहरूले मलाई अहिलेसम्म दश पटक अपमान गर्नुभएको छ; तपाईंहरू मलाई निर्लज्ज भएर आक्रमण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यदि म बरालिएको साँचो हो भने मेरो गल्तीको सरोकार मसँगै मात्र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तपाईंहरूले आफूलाई मभन्दा उच्‍च ठान्‍नुहुन्छ, र मेरो अपमान मेरै विरुद्धमा प्रयोग गर्नुहुन्छ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तपाईंहरूले यो कुरा बुझ्नुहोस् कि परमेश्‍वरले ममाथि अन्याय गर्नुभएको छ, र उहाँले मलाई चारैतिरबाट पासोमा पार्नुभएको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“मैले, ‘अन्याय!’ भनेर कराए तापनि मैले कुनै जवाफ पाउँदिनँ; मैले सहायताको निम्ति गुहार मागे तापनि म कुनै न्याय पाउँदिनँ।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मेरो बाटो थुनिदिनुभएको छ त्यसैले म पार गर्न सक्दिनँ; उहाँले मेरो मार्गलाई अन्धकारले ढाकिदिनुभएको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मेरो सम्मान मबाट खोस्‍नुभएको छ, र मेरो शिरबाट मुकुट हटाइदिनुभएको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म नाश नभएसम्म चारैतिरबाट छिन्‍नभिन्‍न पार्नुहुन्छ; उहाँले एउटा रूखलाईझैँ मेरो आशालाई जरैसमेत उखेलिदिनुहुन्छ।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उहाँको क्रोध मेरो विरुद्धमा जल्छ; उहाँले मलाई आफ्ना शत्रुहरू मध्येको एक ठान्‍नुहुन्छ।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उहाँका सेनाहरू शक्तिसाथ अगि बढ्छन्; तिनीहरूले मेरो विरुद्ध घेरा लगाएर बस्छन्, र मेरो पालका चारैतिर छाउनी बनाएर बस्छन्।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“उहाँले मेरा परिवारलाई मबाट बिरानो बनाइदिनुभएको छ; मेरा इष्‍टमित्रहरू पूर्ण रूपले मबाट पराई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मेरा आफन्तहरू टाढा भएका छन्; मेरा नजिकका मित्रहरूले मलाई बिर्सेका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मेरा पाहुनाहरू र मेरा सेविकाहरूले मलाई विदेशीझैँ ठान्छन्; तिनीहरूले मलाई पराईझैँ ठान्छन्।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मेरो सेवकलाई बोलाउँछु, मैले आफैँले त्यसलाई अनुरोध गरे तापनि त्यसले मलाई जवाफ दिँदैन;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मेरो सास मेरी पत्नीलाई आपत्तिजनक छ; मेरो आफ्नै दाजुभाइको बीचमा म घृणित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साना केटाकेटीहरूसमेतले मलाई हेला गर्छन्; जब म देखा पर्छु, तिनीहरूले मेरो हाँसो उडाउँछन्।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सबै मिल्ने साथीहरूले मलाई घृणा गर्छन्; मैले अति प्रेम गरेकाहरू सबै मेरो विरुद्धमा उठेका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अब त म मात्र हाड र छाला भएको छु; म मेरो दाँतको छालाले मात्र बचेर उम्केको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“मलाई दया देखाउनुहोस्, मेरा मित्रहरू, मलाई दया देखाउनुहोस्; किनकि परमेश्‍वरको हातले मलाई प्रहार गर्नुभएको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मेरो खेदो गर्नुभएझैँ तपाईंहरूले पनि किन मेरो खेदो गर्नुहुन्छ? मेरो मासु चपाएर के तपाईंहरूलाई अझै पुगेन?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“अहो, मेरा शब्दहरू लेखिएको भए, ती एउटा चर्मपत्रमा लेखिएको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यदि ती सिसामा फलामको औजारले खोपिएका भए, अथवा सदाको निम्ति चट्टानमा खोपिएको भए हुनेथियो!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 जान्दछु मेरा उद्धारकर्ता जीवित हुनुहुन्छ, र उहाँ अन्त्यको दिनमा यस पृथ्वीमा खडा हुनुहुनेछ।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अनि मेरो छाला नष्‍ट भइसकेपछि पनि, अझै म मेरो शरीरमा परमेश्‍वरलाई देख्नेछु;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 आफैँले उहाँलाई देख्नेछु, मेरो आफ्नै आँखाले—अरू कसैले होइन। मेरो हृदय मभित्र कति इच्छुक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“यदि तपाईंहरूले यसरी भन्‍नुहुन्छ, ‘हामी कसरी त्यसलाई दुःख दिन सक्छौँ; किनकि समस्याको जड त त्यो आफैँ हो,’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तपाईंहरू आफैँमाथि तरवारको डर रहोस्; किनकि क्रोधले तरवारद्वारा दण्ड ल्याउनेछ, र त्यसपछि तपाईंहरूले न्याय छ भनेर जान्‍नुहुनेछ।”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सोपर नमातीले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“मेरा पीडित विचारहरूले मलाई जवाफ दिन उक्साउँछ; किनकि म धेरै विचलित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 मेरो अपमान हुने गालीहरू सुन्छु, मेरो समझशक्तिले मलाई जवाफ दिन उत्प्रेरित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“निश्‍चय नै तपाईंले जान्‍नुहुन्छ, कि यो उहिलेदेखि नै हुँदैआएको छ, मानव-जातिलाई यो पृथ्वीमा राखिएको समयदेखि नै यो हुँदैआएको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 दुष्‍ट मानिसहरूको खुशी एकछिनको लागि, र ईश्‍वरहीनहरूको आनन्द क्षणभरको लागि मात्र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यद्यपि ईश्‍वरहीन मानिसको घमण्ड आकाशसम्मै पुग्ला र त्यसको टाउकोले बादलहरूलाई नै छुइएला,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त्यो आफ्नो मलजस्तै, सदाको निम्ति नाश भएर जानेछ; त्यसलाई देखेकाहरूले भन्‍नेछन्, ‘खोइ, त्यो कहाँ छ?’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कहिल्यै पाउन नसकिने सपनाजस्तै त्यो उडेर जान्छ, रातको दर्शनजस्तै लोप भएर 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त्यसलाई देखेका आँखाहरूले त्यसलाई फेरि देख्नेछैनन्; त्यसको ठाउँले त्यसलाई फेरि चिन्‍नेछैन।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 छोराछोरीहरूले गरिबहरूसँग भीख माग्नैपर्छ; त्यसका आफ्नै हातहरूले आफ्नो धन फर्काइदिनैपर्छ।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त्यसका हड्डीहरूमा भरिएका यौवन त्यसको मृत्युसँग धुलोमा सुतिजानेछ।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“दुष्‍टता त्यसको मुखमा मिठो भए तापनि र यसलाई त्यसले आफ्नो जिब्रोमुनि लुकाउँछ,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तथापि त्यसले त्यो छोड्न सक्दैन, त्यसको मुखमै रहिरहे तापनि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त्यसको भोजन त्यसको पेटमा अमिलो बन्‍नेछ; र त्यो सर्पको विषजस्तै त्यसभित्र परिवर्तन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त्यसले निलेको धनसम्पत्ति त्यसले फेरि ओकलेर बाहिर निकाल्नेछ; परमेश्‍वरले त्यसको पेटलाई त्यो सबै ओकल्न लगाउनुहुनेछ।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त्यसले सर्पको विष चुस्‍नेछ; विषालु सर्पको लामो दाँतले त्यसलाई मार्नेछ।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त्यसले खोलाहरू अर्थात् मह र नौनी बहने नदीहरूमा आनन्द लिन पाउनेछैन।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त्यसले परिश्रम गरेका कुराहरूको उपभोग नगरी फिर्ता दिनुपर्छ; त्यसले आफ्नो व्यापारका नाफाहरूमा आनन्द मनाउन पाउनेछैन।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त्यसले गरिबलाई अत्याचार गरेको छ, र तिनीहरूलाई त्यागेको छ; र त्यसले आफूले नबनाएको घर कब्जा गरेको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“निश्‍चय नै त्यसले आफ्नो लालसाबाट विश्राम पाउनेछैन; त्यसले आफ्नो धनसम्पत्तिद्वारा आफूलाई बचाउन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त्यसको निम्ति खानलाई केही पनि बाँकी रहेको छैन; त्यसको समृद्धि धेरै दिनसम्म रहँदैन।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त्यसको प्रशस्तताको समयमा, त्यसमाथि विपत्ति आइपर्नेछ; जोडले कष्‍टको बोझ त्यसमाथि आइपर्नेछ।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त्यसले आफ्नो पेट भरेको बेला, परमेश्‍वरले आफ्नो बल्दो रिस त्यसको विरुद्ध खन्याउनुहुनेछ, र त्यसमाथि आफ्नो मुक्‍का बर्साउनुहुनेछ।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त्यो फलामको हतियारबाट बाँचे तापनि काँसोको टुप्पो भएको काँडले त्यसलाई छेड्नेछ।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त्यसले त्यो आफ्नो पिठिउँबाट थुतेर निकाल्छ, र चम्किरहेको काँडको टुप्पोले त्यसको कलेजो छेड्नेछ। अनि त्रास त्यसमाथि आइपर्नेछ।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त्यसको धनसम्पत्तिलाई घोर अन्धकारले ढुकेर बस्छ; नफुकेको आगोले त्यसलाई भस्म पार्नेछ; र त्यसको घरमा बाँकी भएका कुराहरूलाई स्वाहा पार्नेछ।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आकाशले त्यसको दोष उदाङ्गो पारिदिनेछ; पृथ्वी त्यसको विरुद्धमा उठ्नेछ।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त्यसको घरलाई बाढीले, र परमेश्‍वरको क्रोधको दिनको उर्लंदो भलले बगाएर लैजानेछ।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परमेश्‍वरले दुष्‍ट मानिसको दशा यसरी नै तोकिदिनुभएको छ, परमेश्‍वरले तिनीहरूको निम्ति यस्तै प्रतिफल तोकिदिनुभएको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“मेरो कुरा ध्यानपूर्वक सुन्‍नुहोस्; र यही नै तपाईंहरूले मलाई दिनुहुने सान्त्वना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बोल्दा तपाईंहरूले मलाई सहिदिनुहोस्, र मैले बोलिसकेपछि मेरो गिल्‍ला गर्दैरहनुहोस्।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“के मेरो गुनासो मानिसहरूसँगको हो र? म किन अधैर्य नहुनु?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मलाई हेर्नुहोस् र अचम्म मान्‍नुहोस्; छक्‍क परेर दुवै हातले आफ्नो मुख छोप्नुस्।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म यो कुरा सोच्दछु, म त्रसित हुन्छु; मेरो शरीर डरले काँप्छ।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दुष्‍ट मानिसहरू किन दीर्घायु हुन्छन्, तिनीहरू किन वृद्ध अवस्थासम्म बाँचिरहन्छन्, र शक्तिमा बढ्दै जान्छन्?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आफ्ना छोराछोरीहरूलाई तिनीहरूकै वरिपरि स्थापित भएका र तिनीहरूका सन्तानहरू आफ्ना आँखाकै अगाडि रहेका देख्न पाउँछन्।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तिनीहरूका घरहरू सुरक्षित र भयरहित छन्; परमेश्‍वरको छडी तिनीहरूमाथि पर्दैन।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तिनीहरूका साँढेहरू प्रजनन्‌मा कहिल्यै असफल हुँदैनन्; तिनीहरूका गाईहरू बियाउँछन्, र तुहिँदैनन्।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तिनीहरूका छोराछोरीहरू भेडाका बगालजस्तै दौडन्छन्; तिनीहरूका स-साना केटाकेटीहरू नाच्दै उफ्रन्छन्।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खैँजडी र वीणाको सङ्गीतमा गाउँछन्; तिनीहरूले बाँसुरीको धुनमा आनन्द मनाउँछन्।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आफ्ना वर्षहरू सम्पन्‍नतामा बिताउँछन्, र शान्तिसँग चिहानमा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तापनि तिनीहरूले परमेश्‍वरलाई यसो भन्छन्, “हामीलाई एकलै छाडिदिनुहोस्! हामीलाई तपाईंका मार्गहरू जान्‍ने इच्छा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सर्वशक्तिमान् को हुनुहुन्छ र हामी उहाँको सेवा गरौँ? उहाँलाई प्रार्थना गरेर हामीलाई के नै लाभ हुन्छ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तिनीहरूको उन्‍नति तिनीहरूको आफ्नो हातमा छैन, यसकारण म दुष्‍ट मानिसहरूको सल्‍लाहबाट धेरै टाढा रहन्छु।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“तरै पनि दुष्‍ट मानिसको बत्ती कति पल्ट निभ्छ र? तिनीहरूमाथि कति पल्ट विपत्ति आउँछ र, परमेश्‍वरले आफ्नो क्रोधमा तिनीहरूलाई दण्ड दिनुभएको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 कति पल्ट बतासको अगाडिको परालजस्तै, र आँधीले उडाएको भुसजस्तै भएका 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यसो भनिएको छ, ‘परमेश्‍वरले दुष्‍ट मानिसहरूको दण्ड त्यसका छोराछोरीहरूका निम्ति साँचेर राख्नुहुन्छ।’ उहाँले त्यस दुष्‍टलाई दण्ड देऊन्, ताकि तिनीहरू आफैँले त्यो अनुभव गरून्!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तिनीहरूका आफ्नै आँखाहरूले आफ्नो विनाश देखून्; तिनीहरूले सर्वशक्तिमान्‌को क्रोधको कचौरा पिऊन्।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तिनीहरूका तोकिएका महिनाहरू समाप्‍त हुन्छन्, तिनीहरूले आफूले छोडेर जाने परिवारको निम्ति के वास्ता गर्छन्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“यदि परमेश्‍वरले सर्वोच्‍चमा हुनेलाई समेत न्याय गर्नुहुन्छ भने, के कसैले उहाँलाई ज्ञान सिकाउन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कोही मानिस मृत्युको दिनसम्म स्वस्थ रहन्छ, पूर्ण रूपले सुरक्षित र सुखमा,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हृष्‍टपुष्‍ट शरीरमा, हड्डी मासीले भरिएको अवस्थामा मर्छ।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कोही मानिस भने असल कुराहरूको कहिल्यै उपभोग गर्न नपाई, आफ्नो प्राणको तितोपनामा मर्छ;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ती दुवै सँगसँगै धुलोमा पस्रिएका हुन्छन्, र ती दुवैलाई किराहरूले ढाक्दछन्।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“तपाईंहरूले के सोच्दै हुनुहुन्छ भनी म राम्ररी जान्दछु, मलाई हानि पुर्‍याउने तपाईंहरूको दुष्‍ट योजना मलाई थाहा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तपाईंहरूले भन्‍नुहुन्छ, ‘अब त्यो महान् मानिसको घर कहाँ छ, त्यो पाल जहाँ दुष्‍ट मानिस बस्दछ?’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के तपाईंहरूले ती यात्रा गर्नेहरूलाई कहिल्यै सोध्नुभएको छैन? के तपाईंहरूले तिनीहरूले भनेका कुराहरूप्रति ध्यान दिनुभएको छैन—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कि दुष्‍ट मानिसहरू विपत्तिको दिनमा बचाइनेछन्, तिनीहरू क्रोधको दिनबाट छुटाइनेछन्?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कसले तिनीहरूकै सामु तिनीहरूलाई दोष लगाउँछ र? तिनीहरूले जे गरेका छन्, त्यसको बदला कसले लिन्छ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तिनीहरूलाई चिहानमा लगिन्छ, र तिनीहरूको चिहानमाथि पहरा लगाइन्छ।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बेँसीको माटो तिनीहरूलाई मिठो लाग्छ; प्रत्येक मानिसहरूले तिनीहरूलाई पछ्याउँछन्, र असंख्य भीड तिनीहरूको अगि लाग्छन्।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“यसकारण तपाईंहरूले मलाई आफ्ना व्यर्थका कुराहरूले कसरी सान्त्वना दिन सक्नुहुन्छ? तपाईंहरूका जवाफ असत्यबाहेक अरू केही होइन!”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एलीपज तेमानीले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 कुनै मानिस परमेश्‍वरको निम्ति लाभदायक हुन सक्छ र? के कुनै बुद्धिमानी मानिसले पनि उहाँलाई लाभ दिन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तपाईं धर्मी व्यक्ति हुनुभएको भए तापनि सर्वशक्तिमान्‌लाई यसले के आनन्द दिन्छ र? तपाईंका मार्गहरू निर्दोष भएका भए तापनि त्यसले उहाँलाई के लाभ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“के तपाईंको भक्तिको कारण उहाँले तपाईंलाई हप्काउनुहुन्छ, र तपाईंको विरुद्धमा आरोप लगाउनुहुन्छ?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तपाईंको दुष्‍टता ठूलो छैन र? के तपाईंका पापहरू नटुङ्गिने छैनन्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तपाईंले कारणविना आफ्ना दाजुभाइहरूबाट सुरक्षाको माग गर्नुहुन्छ; तपाईंले मानिसहरूलाई निर्वस्त्र पारेर तिनीहरूलाई नाङ्गो बनाइदिनुभएको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तपाईंले थाकेकाहरूलाई पिउनलाई पानी दिनुभएन, र तपाईंले भोकाएकाहरूको भोजन रोकिदिनुभयो;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यद्यपि तपाईं जमिन भएको एक शक्तिशाली र त्यसैमा बस्‍ने एक सम्मानित मानिस हुनुहुन्थ्यो।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विधवाहरूलाई रित्तै हात पठाउनुभयो, र अनाथहरूका बललाई तोड्नुभयो।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त्यसैकारण तपाईंका चारैतिर पासोहरू छन्, र अचानक खतराले तपाईंलाई तर्साउँछ,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त्यसैले यति धेरै अँध्यारो छ कि तपाईंले देख्न सक्नुहुन्‍न; र बाढीको पानीले तपाईंलाई डुबाएको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“के परमेश्‍वर स्वर्गका सर्वोच्‍चमा हुनुहुन्‍न र? हेर्नुहोस् ताराहरू कति उचाइमा 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तापनि तपाईं भन्‍नुहुन्छ, ‘परमेश्‍वरले के जान्‍नुहुन्छ र? के उहाँले यस्तो अन्धकारबाट न्याय गर्नुहुन्छ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उहाँ आकाश मण्डलहरूमा यताउति हिँड्‍डुल गर्नुहुन्छ, उहाँलाई बाक्लो बादलले छोपेको हुनाले हामीलाई देख्नुहुन्‍न।’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के तपाईं दुष्‍ट मानिसहरू हिँडेको त्यस पुरानो मार्गमा हिँडिरहनुहुन्छ?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तिनीहरूको समयभन्दा अगि नै तिनीहरूलाई लगिए; तिनीहरूका जगहरू बाढीद्वारा बगाइए।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परमेश्‍वरलाई, ‘हामीलाई एकलै छाडिदिनुहोस् भने! हामीलाई सर्वशक्तिमान्‌ले के गर्न सक्नुहुन्छ र?’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तरै पनि उहाँले तिनीहरूका घरहरू उत्तम कुराहरूले भरिदिनुभयो; यसकारण म दुष्‍ट मानिसहरूका योजनाहरूबाट अलग रहन्छु।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धर्मीहरूले तिनीहरूको बरबादी देख्छन् र रमाउँछन्; निर्दोषहरूले तिनीहरूलाई यसो भन्दै गिल्‍ला गर्दछन्,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‘निश्‍चय हाम्रा बैरीहरू नष्‍ट भएका छन्, र आगोले तिनीहरूको सम्पत्ति भस्म पार्छ।’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“परमेश्‍वरमा समर्पित हुनुहोस्, र उहाँसँग मिलाप गर्नुहोस्; यसरी सम्पन्‍नता तपाईंकहाँ फर्केर आउनेछ।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उहाँको मुखको निर्देशन स्वीकार गर्नुहोस्, र उहाँका वचनहरू तपाईंको हृदयमा साँच्नुहोस्।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यदि तपाईं सर्वशक्तिमान्‌कहाँ फर्कनुभयो भने, उहाँले तपाईंलाई फेरि पुनर्निर्माण गर्नुहुनेछ। यदि तपाईंले पालबाट दुष्‍टता टाढा हटाउनुभयो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र तपाईंको सुनहरू धुलोमा, तपाईंका ओपीरका सुन चट्टानहरूका खोल्साहरूमा फालिदिनुभयो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तब सर्वशक्तिमान् नै तपाईंका निम्ति सुन र अति उत्कृष्‍ट चाँदी हुनुहुनेछ।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तब निश्‍चय नै तपाईंले सर्वशक्तिमान्‌मा खुशी पाउनुहुनेछ, र तपाईंको मुहार परमेश्‍वरतिर उठाउनुहुनेछ।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तपाईंले परमेश्‍वरसँग प्रार्थना गर्नुहुनेछ, र उहाँले तपाईंलाई सुन्‍नुहुनेछ, अनि तपाईंले आफ्ना भाकलहरू पूरा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तपाईंले निर्णय गर्नुभएका कुराहरू पूरा हुनेछन्, र तपाईंका मार्गहरूमा ज्योति चम्कनेछन्।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जब मानिसहरूलाई होच्याइनेछ, र तपाईंले ‘तिनीहरूलाई उचाल्नुहोस्!’ भनी भन्‍नुहुनेछ, तब उहाँले हताश भएकाहरूलाई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उहाँले पापीहरूलाई समेत छुटाउनुहुनेछ, तपाईंका निर्दोष हातद्वारा तिनीहरूलाई छुटाइनेछ।”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“आज पनि मेरो गुनासो तितो छ; म आर्तनादमा छु, तर पनि उहाँको हात ममाथि भार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मैले उहाँलाई कहाँ भेट्टाउन सक्छु भनी जानेको भए; यदि म उहाँको वासस्थानमा जान सक्ने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आफ्नो मुद्दा उहाँको सामु पेश गर्नेथिएँ, र मेरो मुख तर्कहरूले भर्नेथिएँ।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मलाई कस्तो जवाफ दिनुहुँदो रहेछ भनी म पत्तो लगाउनेथिएँ, र उहाँले मलाई के भन्‍नु हुँदोरहेछ, त्यो विचार गर्नेथिएँ।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उहाँले मलाई आफ्नो महान् शक्तिले विरोध गर्नुहुन्थ्यो? होइन, उहाँले मेरो विरुद्ध आरोप लगाउनुहुनेथिएन।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त्यहाँ धर्मी मानिसले तिनीहरूको निर्दोषता उहाँको सामु स्थापित गर्न सक्छन्, र त्यहाँ मेरो न्यायकर्ताबाट मैले सदाको निम्ति छुटकारा पाउन सक्थेँ।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“यदि म पूर्वमा गएँ भने, उहाँ त्यहाँ हुनुहुन्‍न; यदि म पश्‍चिममा गएँ भने, म उहाँलाई भेट्टाउन सक्दिनँ।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 उहाँ उत्तरमा काम गर्नुहुन्छ, म उहाँलाई देख्न सक्दिनँ; जब उहाँ दक्षिणतिर फर्कनुहुन्छ, म उहाँको एक झलक पनि पाउन सक्दिनँ।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उहाँले मैले लिएको मार्ग जान्‍नुहुन्छ; जब उहाँले मलाई जाँच गर्नुहुन्छ, म निखुर सुनजस्तै भएर आउनेछु।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मेरा खुट्टाहरूले उहाँका हरेक पाइलाहरूलाई नजिकबाट पछ्याएका छन्; मैले नतर्किकन उहाँका मार्गहरूलाई पछ्याएको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उहाँका ओठका आज्ञाहरूबाट तर्किएर गएको छैनँ; मैले उहाँका मुखका वचनहरूलाई मेरो दैनिक भोजनभन्दा पनि ज्यादै साँचेर राखेको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“तर उहाँ अपरिवर्तनीय हुनुहुन्छ, र कसले उहाँको विरोध गर्न सक्छ? उहाँले जे रुचाउनुहुन्छ, त्यही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आफ्नो आदेश मेरो विरुद्धमा जारी गर्नुहुन्छ, र उहाँले अझै यस्ता धेरै योजनाहरू साँच्नुभएको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यसैकारण म उहाँको सामु त्रसित हुन्छु; जब म यी सबै कुरा विचार गर्छु, तब म उहाँसँग भयभीत हुन्छु।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परमेश्‍वरले मेरो हृदयलाई मूर्च्छा पार्नुभएको छ; सर्वशक्तिमान्‌ले मलाई त्रसित बनाउनुभएको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बाक्लो अन्धकारले मेरो अनुहारलाई छोप्छ, तापनि अन्धकारले मलाई चुप लगाउन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“किन सर्वशक्तिमान्‌ले न्यायको निम्ति समयहरू तोक्नुभएको छैन? किन भक्तजनहरूले व्यर्थमा यस्ता दिनहरूको प्रतीक्षा गर्नैपर्छ?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जमिनका सिमानाका ढुङ्गाहरू हटाउने मानिसहरू पनि त्यहाँ छन्; तिनीहरूले चोरेका भेडाबाख्राका बगालहरू चराउँछन्।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टुहुरा-टुहुरीहरूको गधा लैजान्छन्, र विधवाको गोरु बन्धकमा लैजान्छन्,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खाँचोमा परेकोलाई बाटोबाट घचेटिदिन्छन्; र देशका सबै गरिबहरूलाई लुक्न बाध्य बनाउँछन्।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मरुभूमिमा भएका जङ्गली गधाहरूजस्तै, गरिबहरू आफ्नो भोजन खोज्न भौँतारिन्छन्; तिनीहरूका छोराछोरीहरूका निम्ति रुखो भूमिले भोजन जुटाइदिन्छ।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अरूको खेतबाट घाँस बटुल्छन्, र दुष्‍ट मानिसहरूका दाखबारीबाट सिलाबाला बटुल्छन्।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लुगाफाटाको अभावमा तिनीहरूले नाङ्गै रात बिताउँछन्; जाडोमा आफूलाई ढाक्नको निम्ति तिनीहरूसँग केही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पहाडहरूका झरीले निथ्रुक्‍क भिज्छन्, र आश्रय नहुँदा तिनीहरूले चट्टानलाई अँगाल्छन्।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अनाथ बालकलाई स्तनपानबाट खोसेर लगिन्छ; गरिब घरको शिशुलाई ऋणको निम्ति बन्धकी बनाइन्छ।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लुगाफाटाको अभावमा तिनीहरू नाङ्गै डुलिहिँड्छन्; तिनीहरूले अरूको निम्ति अन्‍नका बोरा बोक्छन्, तर आफू भने भोकै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खेतका गराहरूमा जैतुनको तेल पेल्छन्; तिनीहरूले कोलमा दाखरस पेल्छन्, तर आफू भने तिर्खाले छटपटाउछन्।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मर्दै गरेकाहरूको चीत्कार सहरबाट माथि उठ्छ, र घाइतेहरूको प्राण सहायताका निम्ति कराउँछ; तापनि परमेश्‍वरले तिनीहरूको चीत्कारको बेवास्ता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“ज्योतिको विरुद्धमा विरोध गर्नेहरू पनि छन्, जसले ज्योतिका मार्गहरू जान्दैनन्, अथवा ज्योतिको मार्गमा रहँदैनन्।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दिनको उज्यालो जान्छ, हत्याराहरू उठ्छन्; तब गरिबहरू र खाँचोमा परेकाहरूलाई मार्दछन्, र तिनीहरू रातमा चोरले जस्तै चोर्दछन्।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व्यभिचारीको आँखाले साँझपखलाई पर्खिबस्छ; त्यसले सोच्छ, ‘मलाई कुनै पनि आँखाले देख्नेछैन,’ र त्यसले आफ्नो अनुहार लुकाउँछ।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रातमा चोरहरूले घरहरू फोर्छन्, तर दिनमा चाहिँ तिनीहरू भित्रै लुकेर बस्छन्; तिनीहरू दिनको उज्यालोमा केही गर्न चाहँदैनन्।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 सबैका लागि मध्यरात तिनीहरूको बिहानी हो; तिनीहरूले अन्धकारका त्रासहरूसँग मित्रता राख्छन्।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“तापनि तिनीहरू पानीको सतहमा भएका फिँजजस्तै हुन्; तिनीहरूको जमिनको भाग श्रापित छ; त्यसकारण तिनीहरू दाखबारीहरूमा काम गर्न जाँदैनन्।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गर्मी र खडेरीले पग्लेको हिउँलाई लगेझैँ, चिहानले पाप गर्नेहरूलाई तानेर लैजान्छ।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गर्भले तिनीहरूलाई भूलिहाल्छ; किराले तिनीहरूमाथि भोज गर्छन्; दुष्‍ट मानिसहरूको सम्झना रहँदैन, र तिनीहरू रूखजस्तै भाँचिएर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तिनीहरूले बाँझी र निःसन्तान स्त्रीलाई शिकार बनाउँछन्, र विधवालाई कुनै दया देखाउँदैनन्।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परमेश्‍वरले शक्तिशालीहरूलाई आफ्नो शक्तिले खिँच्नुहुन्छ; तिनीहरू स्थापित भए तापनि तिनीहरूको जीवनको निश्‍चयता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उहाँले तिनीहरूलाई सुरक्षाको भावनामा जिउन दिनुहुन्छ होला, तर उहाँका आँखाहरू तिनीहरूका मार्गहरूमाथि लागिरहन्छन्।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केही क्षणको निम्ति तिनीहरू उच्‍च पारिनेछन्, र त्यसपछि तिनीहरू रहनेछैनन्; तिनीहरूलाई होच्याइनेछ, र अरू सबैलाई जस्तै जम्मा गरिनेछ; तिनीहरू अन्‍नका बालाहरू काटिएजस्तै काटिनेछन्।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“यदि यसो होइन भने कसले मलाई झूटो ठहराउन सक्छ, र अर्थविना कसले मेरा शब्दहरू घटाउन सक्छ?”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बिल्दद शुहीले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“प्रभुत्व र श्रद्धा परमेश्‍वरकै हुन्; उहाँले आकाशको उचाइमा शान्ति स्थापना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उहाँका सेनाहरूलाई गन्‍न सकिन्छ? उहाँको ज्योति कसमाथि पर्दैन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त्यसो भए कसरी मरणशील मानिस परमेश्‍वरको अगि धर्मी हुन सक्छ? स्त्रीबाट जन्मने कसरी शुद्ध हुन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उहाँको दृष्‍टिमा त चन्द्रमा पनि चहकिलो छैन, र ताराहरू पनि शुद्ध छैनन्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मरणशील मानिस त झन् कति अशुद्ध होला, जो एउटा चुर्ना मात्र हो— परमेश्‍वरको दृष्‍टिमा मानिस जाति किरा मात्रै हो!”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“तपाईंले शक्तिहीनहरूलाई कसरी सहायता गर्नुभयो! तपाईंले कमजोर पाखुरालाई कसरी बचाउनुभयो!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बुद्धिहीन मानिसलाई तपाईंले कस्तो सल्‍लाह दिनुभयो! अनि तपाईंले कस्तो महान् अन्तर्ज्ञान देखाउनुभयो!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तपाईंलाई कसले यी शब्दहरू उच्‍चारण गर्न सघाए? अनि तपाईंको मुखबाट कसको आत्मा बोल्यो?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“मरेकाहरू र पानीमुनि रहेकाहरू र त्यहाँ बास गर्नेहरू सबै गहिरो वेदनामा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मृत-लोक परमेश्‍वरको सामु नाङ्गो छ; र विनाश छर्लङ्गै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परमेश्‍वरले उत्तरको आकाशलाई रित्तो अन्तरिक्षमा फैलाउनुहुन्छ; उहाँले पृथ्वीलाई शून्यतामा झुण्ड्याउनुहुन्छ।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पानीलाई आफ्नो बादलमा बेह्रेर राख्नुहुन्छ; तापनि त्यसको गह्रुँङ्गो भारले गर्दा बादल फुट्दैन।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आफ्नो बादल फिँजाएर पूर्णिमाको चन्द्रमाको मुहारलाई ढाक्नुहुन्छ।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उज्यालो र अँध्यारोको बीचको सिमाना तोक्न उहाँले समुद्रको सतहमा क्षितिजलाई चिन्ह बनाउनुभएको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उहाँको हप्कीमा आकाशका खम्बाहरू त्रासले काँप्छन्।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आफ्नो शक्तिद्वारा समुद्रलाई मन्थन गर्नुभयो; उहाँले आफ्नो बुद्धिद्वारा राहाबलाई टुक्रा-टुक्रा पार्नुभयो।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उहाँको सासद्वारा आकाश स्वच्छ भयो; बेगले भाग्दै गरेको सर्पलाई उहाँको हातले छेड्नुभयो।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यी सबै त उहाँका कामहरूको एक झलक मात्र हुन्; हामी उहाँका कामको कानेखुसी मात्र सुन्छौँ! त्यसो भए उहाँको शक्तिको गर्जन कसले बुझ्न सक्छ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आफ्नो बहस जारी राखे: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“सर्वशक्तिमान् परमेश्‍वर जीवित हुनुभएझैँ, जसले मेरो न्याय गर्नलाई इन्कार गर्नुभएको छ, र मेरो जीवन तितो बनाइदिनुभएको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जबसम्म मभित्र जीवन रहन्छ, र परमेश्‍वरको सास मेरा नाकमा रहन्छ,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मेरा ओठले कहिल्यै पनि खराबी बोल्नेछैन, मेरो जिब्रोले झूटो कुरा उच्‍चारण गर्नेछैन।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तपाईंहरू ठिक हुनुहुन्छ भनी म कहिल्यै मान्‍नेछैनँ; म नमरुन्जेल मेरो निष्‍ठालाई म इन्कार गर्नेछैनँ।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मेरो धार्मिकतालाई कायम राख्नेछु र त्यसलाई कहिल्यै छोड्नेछैनँ; म बाँचुन्जेल मेरो विवेकले मलाई धिक्‍कार्नेछैनँ।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“मेरो शत्रु दुष्‍टजस्तै, र मेरो विरोधीचाहिँ अधर्मीजस्तै होऊन्!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जब ईश्‍वरहीन मानिस नाश हुन्छ, तब त्यसको के आशा हुन्छ र? जब परमेश्‍वरले त्यसको जीवनलाई लिनुहुन्छ,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त्यसमाथि कष्‍ट आइलाग्दा, के परमेश्‍वरले त्यसको विलाप सुन्‍नुहुनेछ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त्यसले सर्वशक्तिमान्‌बाट आनन्द पाउनेछ र? के त्यसले सधैँ परमेश्‍वरको नाम पुकार्नेछ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“म तपाईंहरूलाई परमेश्‍वरको शक्तिको विषयमा सिकाउनेछु; सर्वशक्तिमान्‌का मार्गहरू म लुकाउनेछैनँ।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तपाईंहरू आफैँले यो कुरा देख्नुभएको छ भने। तर पनि तपाईंहरू यस्ता व्यर्थका कुराहरू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“परमेश्‍वरले दुष्‍ट मानिसहरूको यस्तो दशा तोक्नुहुन्छ, निर्दयी मानिसले सर्वशक्तिमान्‌बाट प्राप्‍त गर्ने उत्तराधिकार यही हो: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 छोराछोरीहरू जति धेरै भए तापनि त्यसको अन्त्य तरवारद्वारा हुनेछ; त्यसका सन्तानहरूसँग कहिल्यै पनि प्रशस्त भोजन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बाँचेकाहरूलाई रूढीले चिहानमा लानेछ, र त्यसका विधवाहरूले त्यसका निम्ति शोक गर्नेछैनन्।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त्यसले धुलोसरी चाँदी थुपारे तापनि माटोको थुप्रो जतिकै लुगाफाटा थुपारे तापनि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त्यसले थुपारेका कुराहरू धर्मीहरूले पहिरनेछन्, र निर्दोषहरूले त्यसको चाँदी बाँडचुँड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त्यसले बनाएको घर माकुराको जालजस्तै कमजोर हुन्छ, पहरेदारले बनाएको झुपडीजस्तै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दुष्‍ट धनी भएर सुत्छ, तर अब उसो त्यसले गर्न सक्नेछैन; त्यसले आफ्नो आँखा खोल्दा सबै गइसकेका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भलबाढीले जस्तै त्यसलाई त्रासले हताश पार्नेछ; आँधीले रातमा त्यसलाई खोसेर टाढा लैजानेछ।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पूर्वीय बतासले त्यसलाई उडाएर लैजान्छ, र त्यो रहँदैन; बतासले त्यसलाई उसको ठाउँबाट सोहोरेर लैजानेछ।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बतासको शक्तिबाट ऊ टाढा भागे तापनि बतास त्यसको विरुद्धमा दया नदेखाई जाइलाग्नेछ।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बतासले त्यसलाई उपहासको थपडी मार्नेछ, र सुसेल्दै त्यसको ठाउँबाट त्यसलाई हटाउनेछ।”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पक्‍कै पनि चाँदीको निम्ति खानी हुन्छ, र त्यो ठाउँ, जहाँ सुनलाई खारिन्छ।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फलाम पृथ्वीबाट निकालिन्छ, र धातु गालेर तामा निकालिन्छ।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मरणशील मानिसले अन्धकारको अन्त्य गर्छ; तिनीहरूले पृथ्वीको अति गहिराइमा र घोर अन्धकारको ठाउँमा धातुको खोजी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मानव वासस्थानदेखि टाढा, मानिसहरूका खुट्टाले नटेकेका ठाउँहरूमा सुरुङ खन्छन्; अरू मानिसहरूबाट टाढा डोरीमा झुण्डिन्छन् र हल्‍लिँदै धातु खनेर निकाल्छन्।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पृथ्वी, जहाँबाट भोजन निस्केर आउँछ, त्यसभित्र भने आगोले पग्लिरहेको 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त्यसका चट्टानहरूबाट नीलमणिहरू निस्कन्छन्, र त्यसका धुलोमा सुनका कणहरू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आकाशका शिकारी पक्षीहरूले त्यस गुप्‍त बाटोलाई जान्दैनन्, कुनै पनि बाजको आँखाले त्यसलाई देखेको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जङ्गली पशुहरूले त्यसमा पाइला टेकेका छैनन्, र कुनै सिंहले त्यसमा शिकार गरेको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मानिसहरूले चकमके चट्टानलाई तिनीहरूका हातले फोर्छन्; र पर्वतहरूलाई फेदैबाट पल्टाइदिन्छन्।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चट्टानभित्रबाट सुरुङ खन्दछन्; तिनीहरूका आँखाले प्रत्येक बहुमूल्य चीजहरू देख्दछन्।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नदीहरूका मुहानहरू खोज्दछन्, र गुप्‍तमा रहेका कुराहरू ज्योतिमा ल्याउँदछन्।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बुद्धिचाहिँ कहाँ फेला पार्न सकिन्छ? समझशक्तिको बास कहाँ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मरणशील मानिसले त्यसको मूल्य बुझ्दैन; यसलाई जीवितहरूको देशमा पाउन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महासागरले भन्छ, “त्यो बुद्धि मभित्र छैन”; समुद्रले भन्छ, “त्यो मसित 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त्यसलाई अति निखुर सुनले पनि किन्‍न सकिँदैन; न त त्यसको मूल्य चाँदीमा तौलन सकिन्छ।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त्यसलाई ओपीरको सुनले समेत किन्‍न सकिँदैन, बहुमूल्य रत्नहरू अथवा नीलमणि समेत पर्याप्‍त 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त्यसको तुलना न सुन, न त स्फस्टिकसँग नै गर्न सकिन्छ; न त त्यसलाई सुनको गहनाले किन्‍न सकिन्छ।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मुगा र बिल्‍लौरको त नाम नै नलिए पनि हुन्छ; बुद्धिको मूल्य लालमणिभन्दा माथि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कूश देशको पुष्पराजसँग पनि बुद्धिको तुलना हुन सकिँदैन; बुद्धिलाई निखुर सुनले पनि किन्‍न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त्यसो भए बुद्धि कहाँबाट आउँछ, र समझशक्तिको बास कहाँ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त्यसलाई त प्रत्येक जीवित प्राणीहरूका आँखाहरूबाट गुप्‍तमा राखिएको छ, अनि आकाशमा उड्ने पक्षीहरूबाट पनि त्यसलाई लुकाइएको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विनाश र मृत्युले भन्छन्, “हाम्रो आफ्नै कानमा केवल यसको हल्‍ला मात्र पुगेको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परमेश्‍वरले मात्र यसको बाटो बुझ्नुहुन्छ; र त्यो कहाँ बास गर्छ, उहाँलाई मात्र थाहा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उहाँले पृथ्वीको अन्तिम भागसम्म देख्नुहुन्छ; र उहाँले आकाश मण्डलमुनिका हरेक कुराहरू निरीक्षण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उहाँले बतासको शक्तिलाई स्थापित गर्नुभयो र बादलमा पानीको मापन गर्नुभयो;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जब उहाँले वर्षालाई आदेश दिनुभयो, र चट्याङको लागि बाटो तयार पार्नुभयो;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तब उहाँले बुद्धिलाई हेर्नुभयो र त्यसको मूल्याङ्कन गर्नुभयो; उहाँले त्यसलाई पक्‍का गर्नुभयो र जाँच्नुभयो।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अनि परमेश्‍वरले मानिस जातिलाई भन्‍नुभयो, “हेर प्रभुको भय नै बुद्धि हो; र दुष्‍टताबाट अलग रहनु नै समझशक्ति हो।”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इयोबले आफ्नो बहस जारी राखेर भने: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“अहो, म मेरा बितेका महिनाहरूको कत्ति धेरै चाहना गर्दछु, किनकि ती दिनहरूमा परमेश्‍वरले मेरो हेरचाह गर्नुहुन्थ्यो;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उहाँको बत्ती मेरो शिरमाथि चम्कन्थ्यो, र उहाँको ज्योतिद्वारा म अन्धकारमा हिँड्‍डुल गर्थेँ;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अहो, सुखका ती मेरा दिनहरू, जब परमेश्‍वरसँगको घनिष्‍ठ मित्रताले मेरो घरमा आशिष् ल्याउँथ्यो;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सर्वशक्तिमान् मसँगै हुनुहुन्थ्यो, र मेरा छोराछोरीहरू मेरा चारैतिर हुन्थे;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मेरा पाइलाहरू नौनीले भिजेका हुन्थे, र चट्टानले मेरो निम्ति जैतुनको तेलका खोलाहरू बहाउँथ्यो।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“जब म सहरको मूलढोकामा जान्थेँ, र सार्वजनिक चोकमा आफ्नो आसन ग्रहण गर्थेँ।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जवान मानिसहरू मलाई देखेर बाटो छोड्थे, र वृद्ध मानिसहरू आदरसाथ बसेको ठाउँबाट उठ्थे;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सहरका प्रमुख मानिसहरू बोल्न छोड्थे, र तिनीहरूले आफ्ना मुख हातले छोप्थे;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शासकहरूका आवाज मन्द हुन्थ्यो, र तिनीहरूको जिब्रो तिनीहरूको तालुमा टाँसिन्थ्यो।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मलाई सुन्‍नेहरूले मेरो विषयमा राम्रो कुरा गर्थे, र मलाई देख्नेहरूले मेरो गुणगान गर्थे;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सहायताको लागि गुहार्ने गरिब, र सहायता गर्ने कोही नभएका अनाथहरूलाई म छुटाउथेँ।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मर्न आँटेको मानिसले मलाई आशिष् दिन्थ्यो; मैले विधवाको हृदयलाई आनन्दले गाउन सक्ने तुल्याउँथेँ।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मैले धार्मिकतालाई मेरो लुगाझैँ पहिरने गर्दथेँ; न्याय मेरो लवेदा र मेरो फेटा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अन्धाका निम्ति आँखा, र लङ्गडाका निम्ति पाउहरूझैँ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खाँचोमा परेकाहरूका निम्ति म बुबा थिएँ; म परदेशीहरूको पक्षमा मुद्दा लिन्थेँ।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दुष्‍ट मनिसहरूका बङ्गारा तोडिदिएँ, र तिनीहरूका दाँतहरूबाट पीडितहरूलाई खोसेँ।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“मैले सोच्ने गर्थेँ, ‘म मेरो आफ्नै घरमा मर्नेछु, मेरा दिनहरू बालुवाका कणहरूझैँ धेरै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जराहरू पानीसम्म पुग्नेछन्; र मेरा हाँगाहरूमा रातभरि नै शीत रहनेछ।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मेरो गौरव कहिल्यै घट्नेछैन; मेरो धनु सदाकाल मेरो हातमा नयाँ भइरहनेछ।’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“मानिसहरू आशावादी भएर मेरो कुरा सुन्थे, चुपचाप लागेर मेरो सल्‍लाह पर्खिरहन्थे।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बोलिसकेपछि तिनीहरूले भन्‍ने कुरा रहँदैनथ्यो; मेरा शब्दहरू तिनीहरूका कानमा बिस्तारै पर्दथ्यो।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झरीलाई झैँ मलाई पर्खन्थे; र मेरा वचनहरूलाई बसन्तको झरीझैँ पिउँथे।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मैले तिनीहरूसँग मुस्कुराउँदा तिनीहरूलाई पत्यार लाग्दैनथ्यो; मेरो अनुहारको उज्यालो तिनीहरूका निम्ति विशेष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तिनीहरूको निम्ति म मार्ग छनौट गरिदिन्थेँ, र तिनीहरूका प्रमुखझैँ भएर बस्थेँ; राजा आफ्ना सेनाहरूसँग बसेझैँ म बस्थेँ; शोक गर्नेहरूलाई सान्त्वना दिने मानिसजस्तै म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“तर अहिले त मभन्दा साना उमेरकाहरूले मेरो हाँसो उडाउँछन्, जसका बुबाहरूलाई मेरो भेडाहरूको गोठालो कुकुरहरूको दर्जामा राख्न पनि अयोग्य ठान्थेँ।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तिनीहरूको जोश तिनीहरूबाट गइसकेको हुनाले, मेरा निम्ति तिनीहरूका हातको बल के नै कामको थियो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अभाव र भोकले दुब्लाएर, तिनीहरू राति सुक्खा जमिनमा भौँतारिन्थे, र उजाड ठाउँतिर डुलिहिँड्थे।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झाडीबाट नुनिला झारपातहरू बटुल्थे, र तिनीहरूको भोजन कुचोको झाङका जराहरू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 मानव समाजबाट धपाइएका थिए, तिनीहरूलाई चोरहरूलाई जस्तै लखेटिन्थ्यो।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तिनीहरूलाई सुक्खा खोलाका बगरहरूमा, चट्टान र जमिनका दुलोहरूमा बस्‍न बाध्य गराइन्थ्यो।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झाडीहरूमा कराई हिँड्थे र पोथ्राहरूको मुनि गुटमुटिरहन्थे।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मूर्ख र नामथर विहीन सन्तानहरू थिए; तिनीहरूलाई देशबाट निकालिएको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“तर अहिले तिनीहरूका छोराहरूले गीत गाएर मलाई गिल्‍ला गर्छन्; म त तिनीहरूको बीचमा हाँसोको पात्र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मलाई घृणा गर्छन्, र मबाट टाढै रहन्छन्; तिनीहरूले मेरो मुखमा थुक्नधरि अप्ठ्यारो मान्दैनन्।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अहिले परमेश्‍वरले मेरो धनुलाई तारविनाको बनाइदिनुभएको छ र मलाई पीडा दिनुभएको छ; तिनीहरूले मेरो सामु संयमता त्यागेका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मेरो दाहिनेतिर एउटा झुण्डले आक्रमण गर्छ; तिनीहरूले मेरो खुट्टाको लागि पासो थाप्छन्, तिनीहरूले मेरो विरुद्धमा घेरा लगाउँछन्।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मेरो बाटो भत्काउँछन्; तिनीहरूले, ‘यसलाई कसैले सहायता गर्दैन,’ भनेर मलाई नाश गर्न सफल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पर्खालका चेपहरूबाट छिरेर अगि बढ्छन्; तिनीहरू भग्नावशेषहरूबाट ठेलमठेल गर्दै मतिर आउँछन्।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मलाई त्रासले छाएको छ; मेरो प्रतिष्‍ठा बतासले उडाएजस्तै भएको छ, मेरो सुरक्षा बादलजस्तै हराएको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“र अहिले मेरो जीवन मभित्रै छोटिँदै गइरहेको छ; कष्‍टपूर्ण दिनहरूले मलाई पक्रेका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रातले मेरा हड्डीहरूलाई छेड्छ; मलाई पिरोल्‍ने पीडा कहिल्यै थामिँदैन।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परमेश्‍वर आफ्नो महान् शक्तिमा मेरो लुगाझैँ हुनुभएको छ; उहाँले मलाई मेरो लुगाको कठालोले जस्तै गरी घाँटीमा अँठ्यानुभएको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मलाई हिलोमा फ्याँक्नुभएको छ, अनि म धुलो र खरानीजस्तै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“हे परमेश्‍वर, म तपाईंलाई पुकार्दछु, तर तपाईंले मलाई जवाफ दिनुहुन्‍न; म प्रार्थनामा खडा हुन्छु, तर तपाईंले मलाई हेर्नु पनि 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 मसँग निर्दयी हुनुभएको छ; आफ्नो बलियो हातले मलाई आक्रमण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तपाईंले मलाई उचाल्नुहुन्छ र हावाको अगाडि पछार्नुहुन्छ; तपाईंले मलाई आँधीमा यताउति हुर्र्याउनुहुन्छ।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 जान्दछु कि तपाईंले मलाई मृत्युमा पुर्‍यानुहुन्छ, त्यस ठाउँमा, जुन सबै जीवित प्राणीहरूका निम्ति तोकिएको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“पीडित मानिसले आफ्नो कष्‍टमा सहायताको निम्ति बिन्ती गर्दा निश्‍चय नै त्यसमाथि कसैले हात उठाउँदैन।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के म सङ्कष्‍टमा परेकाहरूका निम्ति रोएको थिइनँ र? के मेरो आत्मा गरिबका निम्ति शोकित भएन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तरै पनि मैले असल कुराको निम्ति आशा गर्दा दुष्‍टता नै आइलाग्यो; मैले ज्योतिको खोजी गर्दा अन्धकार नै आइलाग्यो।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मभित्रको उथलपुथल कहिल्यै थामिँदैन; कष्‍टका दिनहरूले मेरो सामना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 कालो भएको छु, तर घामले होइन; म सभामा खडा हुन्छु, र सहायताको निम्ति कराउँछु।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 त स्यालहरूको भाइ, उल्‍लुहरूको साथी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मेरो छाला डढेर कालो भएको छ, र पिल्सिएको छ; मेरो शरीर ज्वरोले जलेको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मेरो वीणा शोकमा परिणत भएको छ, र मेरो बाँसुरीले विलापको आवाज निकाल्छ।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“मैले कुनै कन्यालाई कामुक दृष्‍टिले नहेर्ने भनी मैले आफ्ना आँखाहरूसँग करार बाँधेको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हाम्रो निम्ति स्वर्गबाट परमेश्‍वरले ठहराउनुभएको भाग, र उच्‍चमा रहनुहुने सर्वशक्तिमान्‌बाटको अंश के हो?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दुष्‍ट मानिसहरूका निम्ति विनाश, र खराब काम गर्नेहरूका निम्ति विपत्ति 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उहाँले मेरा मार्गहरू देख्नुहुन्‍न? र मेरो प्रत्येक पाइला गन्ती गर्नुहुन्‍न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“यदि म झूटो मार्गमा हिँडेको छु भने अथवा मेरा पाउहरू छलतर्फ हतारिएका छन्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परमेश्‍वरले मलाई न्यायको तराजुमा तौलून्, अनि उहाँले म निर्दोष छु भनी जानून्।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यदि मेरा पाइलाहरू सोझो मार्गबाट तर्केका छन् भने, यदि मेरो हृदयलाई मेरा आँखाहरूले डोर्‍याइएका छन् भने, अथवा मेरा हातहरू अशुद्ध पारेको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मैले छरेका अन्‍नहरू कसैले खाओस्, र मेरा बालीहरू उखालिओस्।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“यदि मेरो हृदय कुनै स्त्रीद्वारा मोहित पारेको भए, अथवा यदि मेरो छिमेकीको ढोकामा म ढुकिबसेको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मेरी पत्नीले अर्का मानिसको जाँतो पिँध्न परोस्, र परपुरुषहरू ऊसँग सुतून्;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त्यो घोर कुकर्म हो; र न्याय गरिनुपर्ने पाप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यो त जलेर भस्म पार्ने आगो हो; यसले मेरो सबै खेतीलाई जरैसमेत उखेलिदिन्छ।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“मेरा कुनै पनि सेवकहरूले गुनासो गर्दा, चाहे स्त्री होस् वा पुरुष, यदि तिनीहरूलाई मैले न्याय गर्न इन्कार गरेको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परमेश्‍वरसँग मेरो सामना हुँदा म के गरूँ? उहाँले मेरो लेखा लिनुहुँदा म उहाँलाई के जवाफ दिऊँ?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के मलाई आमाको गर्भमा बनाउनुहुनेले नै तिनीहरूलाई पनि बनाउनुभएको होइन र? के उहाँले नै हाम्रा आमाको गर्भमा हामी दुवैलाई रच्नुभएको होइन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“यदि मैले गरिबहरूका इच्छालाई इन्कार गरेको भए, अथवा विधवाहरूका आँखालाई निराश पारिदिएको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यदि मैले आफ्नो लागि मात्र खानेकुरा राखेको भए, यदि मैले अनाथहरूसँग बाँडचुँड नगरी आफूसँगै राखेको भए—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मैले आफ्नो कलिलै उमेरदेखि बुबाले जस्तै गरी तिनीहरूलाई हुर्काएँ, र मेरो जन्मदेखि नै मैले विधवाहरूलाई डोर्‍याएँ—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यदि मैले कोही लुगा नभएर नष्‍ट भइरहेको देख्दा, अथवा लुगा नभएर खाँचोमा परेकाहरूलाई देख्दा,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अनि मेरो भेडाको ऊनले तिनीहरूलाई न्यानो पार्दा तिनीहरूको हृदयले मलाई आशिष् नदिएको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यदि मैले अदालतमा मेरो प्रभाव छ भनेर, मैले अनाथहरूका विरुद्ध हात उठाएको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त्यसो हो भने मेरा पाखुरा कुमबाट खुस्किजाओस्, त्यो जोर्नीबाट चुँडिओस्।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परमेश्‍वरबाटको विनाशसँग म त्रसित थिएँ, र उहाँको गौरवको डरले मैले त्यस्ता कामहरू गर्नै सकिनँ।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“यदि मैले मेरो भरोसा सुनमाथि राखेको छु भने अथवा निखुर सुनलाई यसरी भनेको छु भने, ‘तँ मेरो सुरक्षा होस्,’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यदि म आफ्नो प्रशस्त धनसम्पत्तिमा, मेरो हातको समृद्धिमा आनन्दित भएको छु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यदि मैले सूर्यको प्रतापलाई अथवा चन्द्रमाको गौरवलाई कदर गरेको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जसले गर्दा मेरो हृदय गोप्य रूपमा तिनीहरूतर्फ मोहित हुनेथिए, र मेरा हातले तिनीहरूलाई श्रद्धाको चुम्बन चढाउनेथिए,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त्यसो भएको भए यो न्याय गरिने योग्यका पाप हुनेथिए; किनकि म उच्‍चमा हुनुहुने परमेश्‍वरप्रति अविश्‍वासयोग्य हुनेथिएँ।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“यदि म आफ्नो शत्रुहरूका दुर्भाग्यमा रमाएको भए, अथवा तिनीहरूमाथि आएको विपत्तिमा खुशी भएको भए—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मैले तिनीहरूको जीवनको विरुद्ध श्राप दिएर आफ्नो मुखलाई पाप गर्न दिएको छैनँ—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यदि मेरो घरानाका मानिसहरूले कहिल्यै यसो नभनेको भए, “इयोबको भोजनबाट कोचाहिँ तृप्‍त भएको छैन?”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कुनै पनि परदेशीले सडकमा रात बिताउनु पर्दैनथ्यो; किनकि मेरो घरको ढोका सधैँ यात्रीहरूका लागि खुल्‍लै रहन्थ्यो,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मैले अरू मानिसहरूले जस्तै मेरो हृदयमा मेरो दोष लुकाएर मेरो पाप ढाकेको छु?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 भीडसँग धेरै डराएर, आफन्तहरूले गिल्‍ला पो गर्लान् कि भनी, म चुपचाप घरमै लुकेर बसेको छु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(“अहो, मेरो कुरा सुनिदिने कोही भइदिए त! अब म आफ्नो बहसमा हस्ताक्षर गर्छु—सर्वशक्तिमान्‌ले नै मलाई जवाफ देऊन्; मलाई अभियोग लगाउनेहरूले आफ्नो दोषपत्रमा लेखेर देऊन्।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निश्‍चय नै म त्यो मेरो काँधमा बोकेर हिँड्नेथिएँ, म त्यसलाई मुकुटजस्तै लगाउनेथिएँ।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म उहाँलाई मेरो हरेक पाइलाको हिसाब दिनेथिएँ; म उहाँको सामु शासकझैँ उपस्थित हुनेथिएँ।)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“यदि मेरो जमिन मेरो विरुद्धमा कराउँथ्यो, र त्यसका सबै ड्याङहरू आँसुले भिजेका हुन्थे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यदि मैले त्यसको फसल रकम नतिरी खाएको छु भने अथवा मोहीहरूलाई आत्महत्या गर्न बाध्य बनाएको छु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त्यसो भए गहुँको सट्टामा काँडैकाँडा, र जौको सट्टामा गन्हाउने झारपात उम्रून्।” यति भनिसकेपछि इयोबका वचनहरू समाप्‍त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यसरी ती तीन जना मानिसहरूले इयोबलाई जवाफ दिन छोडे; किनकि तिनी आफ्नै दृष्‍टिमा धर्मी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रामका परिवारका बूजी बारकेलका छोरा एलिहू इयोबसँग धेरै रिसाए; किनकि तिनले परमेश्‍वरलाई भन्दा आफूलाई धर्मी ठहराइरहेका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 तिनका तीन जना मित्रहरूसँग पनि रिसाए; किनकि तिनीहरूले इयोबलाई खण्डन गर्ने कुनै कुरा पाएका थिएनन्, र पनि तिनलाई दोषी नै ठहराइरहेका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इयोब बोलुन्जेल एलिहूले पर्खेर बसे; किनकि तिनीहरू उनीभन्दा बढी उमेरका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ती तीन जना मानिससँग इयोबलाई जवाफ दिन कुनै कुरा नभएको देखेर एलिहूलाई धेरै रिस उठेको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यसकारण बूजी बारकेलका छोरा एलिहूले भने: “म उमेरमा तपाईंहरूभन्दा कान्छो छु, तर तपाईंहरू मभन्दा पाको हुनुहुन्छ; त्यसैकारण म डराएको थिएँ, अनि मैले जानेका कुराहरू तपाईंहरूलाई भन्‍न आँट गरेको थिइनँ।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‘पाका उमेरकाहरूले बोल्नुपर्छ, र उमेरमा पाको हुनेहरूले बुद्धिका कुराहरू सिकाउनुपर्छ।’ भनी मैले सोचेको थिएँ,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यो त मानिसमा हुनुहुने आत्माले; सर्वशक्तिमान्‌को सासले पो तिनीहरूलाई समझशक्ति दिँदोरहेछ।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ठूला मानिसहरू मात्र बुद्धिमान् हुँदैनन्, न त बुढापाका हुँदैमा सबै ठिक छ भनी बुझेका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“यसैकारण म भन्दछु: मेरो कुरा सुन्‍नुहोस्; म पनि जे जान्दछु, तपाईंहरूलाई त्यही कुराहरू भन्‍नेछु।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तपाईंहरू बोल्नुहुँदा मैले पर्खेँ, तपाईंहरूले के बोलौँ भनेर शब्दहरू खोज्नुभएको बेला, तपाईंहरूका तर्कहरू मैले ध्यान दिएर सुनिरहेँ।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तपाईंहरूलाई पूरा ध्यान दिएँ। तर तपाईंहरूमध्ये कसैले पनि इयोबको गल्ती प्रमाणित गर्नुभएन; तपाईंहरू कसैले पनि तिनका तर्कहरूको जवाफ दिनुभएन।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तपाईंहरूले यसरी नभन्‍नुहोस्, ‘हामीले बुद्धि भेट्टाएका छौँ; मानिसले होइन, तर परमेश्‍वरले तिनको खण्डन गरून्।’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इयोबका तर्कहरू मेरो विरुद्धमा थिएनन्; अनि म तिनलाई तपाईंहरूका तर्कहरूले जवाफ दिनेछैनँ।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“तिनीहरू हैरान भए; र तिनीहरू अक्‍क न बक्‍क भए; तिनीहरूसँग बोल्नलाई शब्दहरू नै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अहिले तिनीहरू जवाफरहित भएर उभिएका छन्; अनि तिनीहरू बोलेनन् भनेर के म पर्खिबसूँ त?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मसँग पनि मैले भन्‍नुपर्ने कुराहरू छन्; म पनि आफ्नो बिचार राख्नेछु;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मसँग प्रशस्त शब्दहरू छन्, र मभित्र भएको आत्माले मलाई बाध्य बनाउँछ।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भित्रभित्रै उकुसमुकुस भएर बिर्को लगाइएको मद्यको बोतलजस्तै भएको छु; फुट्न लागेको नयाँ मद्यको मशकजस्तै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मैले बोल्नैपर्छ; र मन हल्का पार्नैपर्छ; मैले आफ्नो मुख खोल्नैपर्छ र जवाफ दिनैपर्छ।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पक्षपात गर्नेछैनँ, न त कुनै मानिससँग चापलुसी नै गर्नेछु;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यदि म चापलुसी गर्न सिपालु भएको भए, मलाई मेरा सृष्‍टिकर्ताले चाँडै नाश गर्नुहुनेथियो।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“तर अब, हे इयोब, मेरो कुरा सुन्‍नुहोस्; मैले भनेको एक-एक कुरा ध्यान दिएर सुन्‍नुहोस्।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मेरो मुख खोल्नै लागेको छु; मेरा कुराहरू मेरो जिब्रोको टुप्पैमा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मेरा शब्दहरू साँचो हृदयबाट आउँछन्; मेरा ओठले मैले जानेका कुराहरू इमानदारीतापूर्वक बोल्छन्।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परमेश्‍वरको आत्माले मलाई बनाउनुभएको हो; सर्वशक्तिमान्‌को सासले मलाई जीवन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तपाईंहरूले सक्नुहुन्छ भने मलाई जवाफ दिनुहोस्; तपाईंहरू उठ्नुहोस् र आफ्ना तर्कहरू मेरो सामु पेस गर्नुहोस्।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परमेश्‍वरको दृष्‍टिमा म पनि तपाईंहरूजस्तै छु; म पनि माटोबाटै बनाइएको हुँ।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तपाईंहरू मसँग डराउनुपर्दैन, न त तपाईंहरूमाथि मेरो हात नै गह्रौँ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“तर तपाईंहरूले मैले सुन्‍ने गरी भन्‍नुभएको छ— मैले ती शब्दहरू सुनेको छु—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‘म पवित्र छु, र मैले पाप गरेको छैनँ; म शुद्ध छु; र पापरहित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पनि परमेश्‍वरले मेरो गल्ती भेट्टाउनुभयो; उहाँले मलाई आफ्नो शत्रुझैँ ठान्‍नुहुन्छ।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मेरा खुट्टाहरूलाई साङ्लाले बाँध्नुहुन्छ; उहाँले मेरा सबै मार्गहरू ध्यानसित नियाल्नुहुन्छ।’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“तर म तपाईंलाई भन्दछु, यस कुरामा तपाईं ठिक हुनुहुन्‍न; किनकि परमेश्‍वर मरणशील मानिसभन्दा महान्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 किन उहाँलाई गुनासो पोख्नुहुन्छ, के उहाँले कुनै मानिसको तर्कहरूको जवाफ दिनुहुन्‍न भनेर हो?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परमेश्‍वर मानिसहरूसँग बोल्नुहुन्छ—अहिले एक प्रकारले, र पछि अर्कै प्रकारले— यद्यपि त्यो कसैले बुझ्नै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सपनामा, रातको दर्शनमा, जब मानिसहरू गहिरो निन्द्रामा सुतेका हुन्छन्, अनि आफ्ना ओछ्यानमा मस्त निद्रामा परेका हुन्छन्;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उहाँ तिनीहरूका कानमा बोल्नुहुन्छ, र चेताउनीहरूले तिनीहरूलाई त्रसित पार्नुहुन्छ,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मानिसहरूलाई गलत काम गर्नदेखि फर्काउन र तिनीहरूलाई घमण्डदेखि टाढा राख्न,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तिनीहरूलाई खाडलबाट जोगाउन, तिनीहरूको जीवनलाई तरवारबाट नाश हुनबाट जोगाउनुहुन्छ।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“अथवा कुनै मानिसलाई तिनीहरूका हड्डीहरूमा लगातार दुःख्ने रोगको साथ पीडाको ओछ्यानमा ताडना दिनुहुन्छ;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त्यसकारण तिनीहरूको शरीरले भोजन रुचाउँदैन र तिनीहरूको प्राणले जस्तै मिठो भोजनलाई पनि घृणा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तिनीहरूको शरीरको मासु सुकेर जान्छ, अनि तिनीहरूका एक समयमा नदेखिएका हड्डीहरू अब देखिन थाल्छन्।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 खाडलको नजिकै पुग्छन्, र तिनीहरूको जीवन मृत्युको दूतकहाँ पुग्छन्।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तरै पनि यदि तिनीहरूका पक्षमा एक जना स्वर्गदूत, हजारौँबाट एक जना दूत छन् भने, जसलाई तिनीहरूका निम्ति कसरी धर्मी हुने भनेर सिकाउन पठाइए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अनि उनले ती व्यक्तिप्रति अनुग्रही भएर परमेश्‍वरलाई भनिदिए, तिनीहरूलाई खाडलमा जानदेखि बचाइदिनुहोस्; मैले यिनीहरूका निम्ति छुटकाराको मोल प्राप्‍त गरेको छु—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तिनीहरूको मासु बालकको जस्तै फेरि नयाँ भइजाओस्; तिनीहरू युवा अवस्थाका दिनहरूमा जस्तै फेरि पुनर्निर्माण होऊन्—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तब त्यसले परमेश्‍वरसँग प्रार्थना गर्न सक्छ, र उहाँको कृपादृष्‍टि पाउन सक्छ; तिनीहरूले परमेश्‍वरको मुहार देख्नेछन्, र आनन्दले जयजयकार गर्नेछन्; उहाँले तिनीहरूलाई पूर्ण स्वास्थ्यमा पुनर्स्थापित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तब तिनीहरू मानिसहरूकहाँ गएर भन्‍नेछन्, ‘मैले पाप गरेँ, जे कुरा ठिक थियो, मैले त्यसलाई बिगारेको छु; तर मैले भोग्नुपर्ने सजाय पाइनँ।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परमेश्‍वरले मेरो प्राणलाई तल मृत्युको खाडलमा जानदेखि छुटाउनुभएको छ, अनि म जीवनको ज्योतिमा रमाउनलाई जीवित रहनेछु।’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“परमेश्‍वरले यी सबै कुराहरू मानिसको लागि गर्नुहुन्छ— दुई पटक अथवा तीन पटकसम्म—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तिनीहरूलाई मृत्युको खाडलबाट फर्काएर ल्याउनलाई, ताकि जीवनको ज्योति तिनीहरूमाथि चम्कन सकोस्।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“त्यसकारण हे इयोब, सुन्‍नुहोस्, र मेरो कुरामा ध्यान दिनुहोस्; चुप लागेर बस्‍नुहोस्, र म बोल्नेछु।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यदि तपाईंलाई केही भन्‍न मन लागेको छ भने मलाई भन्‍नुहोस्; बोल्नुहोस्, किनकि म तपाईंलाई निर्दोष साबित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यदि छैन भने मेरो कुरा सुन्‍नुहोस्; चुप लागेर बस्‍नुहोस्, र म तपाईंलाई बुद्धिका कुरा सिकाउनेछु।”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एलिहूले भने: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“हे बुद्धिमान् मानिसहरू हो, मेरा कुराहरू सुन्‍नुहोस्; हे विद्वान् मानिसहरू हो, मेरा कुरा सुन्‍नुहोस्।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जिब्रोले भोजनलाई चाखेजस्तै, कानले शब्दहरूको जाँच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जे ठिक छ, त्यसलाई हामी आफैँले छुट्याऊँ; जे कुरा असल छ, त्यो कुरा एकसाथ मिलेर सिकौँ।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“इयोबले भन्छन्, ‘म निर्दोष छु, तर पनि परमेश्‍वरले मलाई न्याय गर्न इन्कार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ठिक भए तापनि म झूटो ठहराइएको छु; म दोषरहित भए तापनि उहाँको काँडले निको नहुने चोट दिएको छ।’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इयोबजस्तै अर्को कुनै मानिस छ, जसले अपमानलाई पानी पिएजस्तै पिउँछ?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 दुष्‍ट काम गर्नेहरूको सङ्गत गर्छन्; तिनी दुष्‍ट मानिसहरूसँग मिल्छन्।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तिनले भन्छन्, ‘परमेश्‍वरलाई खुशी पार्न खोजेर मानिसलाई केही लाभ छैन।’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“यसकारण मेरो कुरा सुन्‍नुहोस्! तपाईं समझदार मानिसहरू दुष्‍ट काम गर्न परमेश्‍वरबाट अलग हुनुहोस्, गलत काम गर्न सर्वशक्तिमान्‌बाट टाढा रहनुहोस्।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मानिसहरूलाई तिनीहरूका कामअनुसार प्रतिफल दिनुहुन्छ; उहाँले तिनीहरूका व्यवहारअनुसारको फल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परमेश्‍वरले दुष्‍ट कार्य गर्नुहुन्छ, र सर्वशक्तिमान्‌ले खराब गर्नुहुन्छ भन्‍ने कुरा सोच्नै नसकिने कुरा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कसले उहाँलाई पृथ्वीमा नियुक्त गर्‍यो? कसले उहाँलाई सारा संसारको जिम्मा दियो?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उहाँको यस्तो इच्छा भएको भए र उहाँले आफ्नो आत्मा र सास फर्काउनुभयो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सारा मानव-जाति एकसाथ नाश हुनेछन्, र मानिस जाति सबै माटैमा फर्किजानेछन्।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“यदि तपाईंसँग समझशक्ति भए, यो कुरा सुन्‍नुहोस्; म के कुरा भन्छु, त्यो सुन्‍नुहोस्।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जसले न्यायलाई घृणा गर्छ, के उसैले शासन गर्न सक्छ र? के तपाईं धर्मी र सर्वशक्तिमान्‌लाई दोषी ठहराउनुहुन्छ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के उहाँ त्यही परमेश्‍वर हुनुहुन्‍न, जसले राजाहरूलाई, ‘तिमीहरू बेकामे छौ,’ र शासकहरूलाई, ‘तिमीहरू दुष्‍ट मानिसहरू हौ,’ भन्‍नुहुन्छ,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जसले शासकहरूलाई पक्षपात गर्नुहुन्‍न, र गरिबलाई भन्दा धनीलाई निगाह देखाउनुहुन्‍न, किनकि तिनीहरू सबै उहाँकै हातका काम हुन्?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 अचानक मध्यरातमा मरेर जान्छन्; मानिसहरू हल्‍लाइन्छन् र तिनीहरू मरिहाल्छन्; शक्तिशाली शासकहरू मानिसको हातै नपरे तापनि लोप भएर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“उहाँका नजर मरणशील मानिसहरूका मार्गमा हुन्छ; उहाँले तिनीहरूका हरेक कदम देख्नुहुन्छ।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यस्तो कुनै अँध्यारो, घोर अन्धकार स्थान छैन, जहाँ दुष्‍ट काम गर्नेहरू उहाँको नजरदेखि लुक्न सक्छन्।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परमेश्‍वरको सामु न्यायको निम्ति को आउनुपर्छ भनेर उहाँले मानिसहरूलाई जाँचिरहनुपर्दैन।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उहाँले शक्तिशालीलाई सोधपुछ नै नगरी चकनाचुर पार्नुहुन्छ, र तिनीहरूका ठाउँमा अरूलाई बसाल्नुहुन्छ।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उहाँले तिनीहरूका कामको ख्याल राख्नुहुन्छ, उहाँले तिनीहरूलाई रातमा भताभुङ्ग पार्नुहुन्छ, र तिनीहरू धुलोपिठो भएर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उहाँले तिनीहरूलाई तिनीहरूका दुष्‍टताको निम्ति दण्ड दिनुहुन्छ, जहाँ हरेक मानिसहरूले तिनीहरूलाई देख्न सक्छन्,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किनभने तिनीहरूले परमेश्‍वरलाई पछ्याउन छोडेका छन्, र उहाँका मार्गहरूको कुनै पनि मतलब नै गर्दैनन्।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तिनीहरूको कारण गरिबको चीत्कार उहाँको कानमा पर्छ, त्यसैले उहाँले खाँचोमा परेकाहरूको पुकार सुन्‍नुहुन्छ।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यदि उहाँ चुप रहनुभयो भने कसले उहाँलाई दोष दिन सक्छ र? यदि उहाँले आफ्नो मुहार लुकाउनुभयो भने उहाँलाई कसले देख्न सक्छ र? यद्यपि उहाँ त हरेक मानिस र जाति-जातिहरू दुवैमाथि हुनुहुन्छ;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ताकि ईश्‍वरहीन मानिस शासक नबनोस्, र मानिसहरू पासोमा नपरून्।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“मानौ कुनै मानिसले परमेश्‍वरलाई यसो भन्यो, ‘म दोषी छु, तर अब कहिल्यै अपराध गर्दिनँ।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मैले देख्न नसकेका कुराहरू मलाई सिकाउनुहोस्; यदि मैले गलत गरेको छु भने अब म फेरि त्यसो गर्नेछैनँ।’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तपाईंले पश्‍चात्ताप गर्न अस्वीकार गर्नुहुँदा, के परमेश्‍वरले तपाईंको सर्तअनुसार तपाईंलाई प्रतिफल दिनुपर्छ? मैले होइन, तपाईंले नै निर्णय लिनुपर्छ; यसकारण तपाईंलाई के थाहा छ, त्यो मलाई भन्‍नुहोस्।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“समझशक्ति भएका मानिसहरूले घोषणा गर्छन्, मेरा कुरा सुन्‍ने बुद्धिमान् मानिसहरूले मलाई भन्छन्,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‘इयोबले ज्ञानविनै बोल्छन्; तिनका कुराहरूमा अन्तर्ज्ञान छैन।’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अहो, दुष्‍ट मानिसले जवाफ दिएजस्तै विवाद गरेकोमा इयोबलाई सकेसम्म जाँच गरिएको भए त!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तिनको पापमा तिनले विद्रोह थप्दछन्; तिनले हाम्रो बीचमा अपमानको ताली बजाउँछन्, र परमेश्‍वरको विरुद्ध अझ धेरै कुराहरू बोल्छन्।”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एलिहूले भने: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 तपाईं यो न्यायसङ्गत हो भनी सोच्नुहुन्छ? तपाईं भन्‍नुहुन्छ, ‘म ठिक छु, तर परमेश्‍वर ठिक हुनुहुन्‍न।’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अझ पनि तपाईं उहाँलाई यसरी सोध्नुहुन्छ, ‘मलाई के फाइदा छ र, अनि मैले पाप नगरेर के लाभ भयो र?’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“म तपाईंलाई र तपाईंसँग भएका तीन जना साथीलाई जवाफ दिन चाहन्छु।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आकाशतिर दृष्‍टि लगाएर हेर्नुहोस्; तपाईंभन्दा धेरै माथि भएका बादललाई नियालेर हेर्नुहोस्।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तपाईंले पाप गर्नुभयो भने त्यसले उहाँलाई कसरी असर गर्छ र? यदि तपाईंका पापहरू धेरै भए तापनि त्यसले उहाँलाई के गर्छ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यदि तपाईं धर्मी हुनुहुन्छ भने तापनि तपाईंले उहाँलाई के दिनुहुन्छ, अर्थात् उहाँले तपाईंका हातबाट के पाउनुहुन्छ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तपाईंको दुष्‍टताले तपाईंजस्तै मानिसलाई मात्र असर पार्छ, र तपाईंका धार्मिकताले अरू मानिसहरूलाई मात्र प्रभाव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“मानिसहरू अत्याचारको बोझमा परेर कराउँछन्; तिनीहरू शक्तिशालीहरूको पाखुराबाट छुटकाराको निम्ति बिन्ती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कसैले पनि यसो भन्दैन, ‘मलाई बनाउनुहुने परमेश्‍वर कहाँ हुनुहुन्छ; जसले अन्धकारमा गीतहरू दिनुहुन्छ,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जसले हामीलाई पृथ्वीका पशुहरूलाई भन्दा बढी सिकाउनुहुन्छ, र हामीलाई आकाशका पक्षीहरूलाई भन्दा बुद्धिमान् तुल्याउनुहुन्छ?’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दुष्‍ट मानिसहरूको घमण्डको कारण उनीहरूले पुकार गर्दा उहाँले जवाफ दिनुहुन्‍न।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वास्तवमा परमेश्‍वरले तिनीहरूको खोक्रो बिन्ती सुन्‍नुहुन्‍न; सर्वशक्तिमान्‌ले त्यसलाई ध्यानै दिनुहुन्‍न।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त्यसो भए, जब तपाईंले उहाँलाई देख्दिनँ भन्‍नुहुन्छ, उहाँले झन् कति थोरै सुन्‍नुहोला; जबकि तपाईंको मुद्दा उहाँको सामु छ; र तपाईंले उहाँलाई पर्खनैपर्छ,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अझ बढी, जब तपाईंले भन्‍नुहुन्छ कि उहाँको रिसले कहिल्यै दण्ड दिँदैन, र उहाँले दुष्‍टतामा पटक्‍कै ध्यान दिनुहुन्‍न।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इयोबले खोक्रो कुराहरू लिएर आफ्नो मुख खोल्नुहुन्छ; ज्ञानविना उनले धेरै शब्द बोल्छन्।”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एलिहू बोल्दै गए: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“मसँग केही बेर धैर्य धारण गर्नुहोस्, र म तपाईंलाई देखाउनेछु, कि परमेश्‍वरको पक्षबाट भन्‍नुपर्ने कुराहरू अझ धेरै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आफ्नो ज्ञान टाढाबाट पाउनेछु; र न्यायको श्रेय मेरा सृष्‍टिकर्तालाई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मेरा कुराहरू झूटो होइनन् भनी निश्‍चित रहनुहोस्; ज्ञानमा अति सिद्ध हुनुहुने उहाँ तपाईंसँग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“परमेश्‍वर शक्तिशाली हुनुहुन्छ, तर उहाँले कसैलाई तुच्छ ठान्‍नुहुन्‍न; तर उहाँ शक्तिशाली र उहाँको उद्देश्यमा दृढ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दुष्‍टलाई जीवित राख्नुहुन्‍न; तर पीडितहरूलाई तिनीहरूका अधिकार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धर्मीहरूबाट आफ्नो नजर हटाउनुहुन्‍न; उहाँले तिनीहरूलाई राजाहरूसँग सिंहासनमा बसाल्नुहुन्छ; र तिनीहरूलाई सदाकालको निम्ति उच्‍च पार्नुहुन्छ।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यदि मानिसहरू साङ्लामा बाँधिएका, र पीडाका डोरीहरूले जकडिएका छन्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के गरे भनी उहाँले तिनीहरूलाई भन्‍नुहुन्छ— किनकि तिनीहरूले घमण्डसाथ पाप गरेका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तिनीहरूलाई सुधार्नको लागि सल्‍लाह दिनुहुन्छ, र तिनीहरूलाई आफ्ना दुष्‍टताबाट पश्‍चात्ताप गर्न आज्ञा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तिनीहरूले आज्ञा मानेर उहाँको सेवा गरे भने, तिनीहरूले आफ्ना बाँकी रहेका दिनहरू समृद्धिमा र तिनीहरूका वर्षहरू सुखैसुखमा बिताउनेछन्।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यदि तिनीहरूले सुनेनन् भने, तिनीहरू तरवारद्वारा नाश हुनेछन्, र ज्ञानविनै मरेर जानेछन्।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“ईश्‍वरहीन मानिसहरूले हृदयमा क्रोध पाल्छन्; परमेश्‍वरले तिनीहरूलाई बन्धनमा राख्दाधरि तिनीहरू सहायताका निम्ति पुकार्दैनन्।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मन्दिरका देवदासहरूका बीचमा अनैतिक जीवन बिताएर, जवान उमेरमै मरेर जान्छन्,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उहाँले पीडितहरूलाई तिनीहरूका पीडाबाट छुटाउनुहुन्छ; उहाँ तिनीहरूको कष्‍टमा तिनीहरूसँग बोल्नुहुन्छ।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“उहाँले तपाईंलाई कष्‍टको मुखबाट निकालेर स्वतन्त्रताको खुल्‍ला ठाउँमा, मिठो भोजनले भरिएको तपाईंको आरामदायी टेबुलमा ल्याउनुहुनेछ।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अहिले तपाईं अरू दुष्‍टको दण्डको कारणले लादिनुभएको छ; अहिले तपाईंलाई न्याय र दण्डले पक्रिराखेको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होसियार हुनुहोस्, कसैले पनि तपाईंलाई धनसम्पत्तिले नलोभ्याओस्; तपाईंलाई प्रशस्त घूसले नबहकाओस्।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के तपाईंको धन अथवा तपाईंको सारा सामर्थी प्रयासले तपाईंलाई थाम्न सक्छ र तपाईंले कष्‍ट भोग्नुपर्दैन?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मानिसहरूलाई तिनीहरूका घरहरूबाट घिस्याएर लैजाने रातको चाह नगर्नुहोस्।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दुष्‍टताबाट फर्कन होसियार हुनुहोस्; किनकि तपाईं कष्‍टभन्दा त्यसैलाई रुचाउँदै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“परमेश्‍वर उहाँको शक्तिमा उच्‍च पारिनुभएको छ। उहाँजस्तो शिक्षक को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कसले उहाँका निम्ति मार्ग निर्धारित गरिदिएको छ, अथवा कसले उहाँलाई, ‘तपाईंले गल्ती गर्नुभएको छ’ भनी भन्‍न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तपाईंले उहाँको कामको प्रशंसा गर्न स्मरण गर्नुहोस्, जुन कामलाई मानिसहरूले गीतद्वारा प्रशंसा गरेका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सबै मानिस जातिहरूले उहाँको कामलाई देखेका छन्; मरणशील मानिसहरूले टाढाबाट त्यसलाई हेरिरहन्छन्।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परमेश्‍वर कति महान् हुनुहुन्छ—हाम्रो समझशक्तिभन्दा बाहिर! उहाँका आयुका वर्षहरू पत्ता लगाउन असम्भव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“उहाँले पानीका थोपाहरू माथितिर खिँच्नुहुन्छ, जसलाई त्यसको बाफअनुसार झरीको रूपमा बर्साउनुहुन्छ।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बादलले तिनीहरूको आफ्नो ओस पृथ्वीमा बर्साउँछन्, अनि मानिस जातिहरूमा प्रचुर झरी भएर बर्सिन्छ।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उहाँले बादललाई कसरी फिँजाउनुभयो, उहाँको मण्डपबाट मेघ कसरी गर्जन्छ भनी कसले बुझ्न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उहाँले कसरी आफ्नो चारैतिर बिजुली चम्काउनुहुन्छ, तर समुद्रको गहिराइचाहिँ अँध्यारो नै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उहाँले यसरी जाति-जातिहरूमाथि शासन गर्नुहुन्छ, र तिनीहरूलाई प्रशस्त मात्रामा भोजन जुटाउनुहुन्छ।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उहाँले आफ्नो हात बिजुलीले भर्नुहुन्छ; अनि बिजुलीलाई निशानामा प्रहार गर्ने आज्ञा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उहाँको मेघ गर्जनले आँधीबेहरी आउने सूचना दिन्छ; गाईबस्तुले समेत आँधीबेहरी आइरहेको आभास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“यस्ता कुराले गर्दा मेरो मुटुको ढुकढुकी ज्यादै बढ्छ, अनि यो आफ्नो ठाउँबाट उफ्रन्छ।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सुन्‍नुहोस्! उहाँको आवाजको गर्जनलाई सुन्‍नुहोस्, उहाँको मुखबाट निस्केको गडगडाहट सुन्‍नुहोस्।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आफ्नो बिजुली सारा स्वर्गमुनि छोडिदिनुहुन्छ; र यसलाई पृथ्वीको अन्तिमसम्म पठाइदिनुहुन्छ।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त्यसपछि उहाँको गर्जनको आवाज आउँछ; उहाँ आफ्नो प्रतापी आवाजमा गर्जनुहुन्छ। जब उहाँको आवाज गुञ्जन्छ, तब उहाँले केही पनि रोकेर राख्नुहुन्‍न।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परमेश्‍वरको आवाज अद्‌भुत किसिमले गर्जन्छ; उहाँले हाम्रो समझभन्दा बाहिरका महान् कामहरू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हिउँलाई भन्‍नुहुन्छ, ‘पृथ्वीमा झर्,’ भारी वर्षालाई भन्‍नुहुन्छ, ‘मुसलधारे झरी पर्।’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यसर्थ उहाँले सृष्‍टि गर्नुभएका हरेक मानिसहरूले उहाँका कामलाई जानून्, उहाँले सबै मानिसहरूलाई तिनीहरूका परिश्रमबाट रोक्नुहुन्छ।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पशुहरू ओडारमा पस्छन्; तिनीहरू आफ्ना गुफामा बस्छन्।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प्रचण्ड आँधी आफ्नो स्थानबाट निस्कन्छ, र तेज बतासबाट धेरै जाडो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परमेश्‍वरको सासले बरफ उत्पादन गर्छ, र फराकिलो समुद्रको पानी जम्छ।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बादललाई ओसको भारी बोकाउनुहुन्छ; उहाँले आफ्नो बिजुली बादलद्वारा छर्नुहुन्छ।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उहाँको आदेशमा उहाँले खटाउनुभए अनुसार तिनीहरू पृथ्वीको सतहभरि मडारिन्छन्।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परमेश्‍वरले मानिसहरूलाई दण्ड दिन, अथवा उहाँको पृथ्वीलाई भिजाउन र उहाँको प्रेम देखाउन बादललाई पठाउनुहुन्छ।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“इयोब, यो कुरा सुन्‍नुहोस्; रोकिनुहोस्, र परमेश्‍वरका अद्‌भुत कार्यहरूमा विचार गर्नुहोस्।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परमेश्‍वरले बादललाई कसरी वशमा राख्नुहुन्छ, अनि कसरी आफ्नो बिजुली चम्काउनुहुन्छ भनी के तपाईं जान्‍नुहुन्छ?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बादल कसरी शान्त भएर एक ठाउँमा अडिरहन्छ, ज्ञानमा सिद्ध हुनुहुनेले कसरी ती अद्‌भुत कार्यहरू गर्नुहुन्छ भन्‍ने कुरा के तपाईं जान्‍नुहुन्छ?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देश दक्षिणी बतासको प्रभावमा परेको बेला तपाईं आफ्ना वस्त्रहरूभित्र न्यानो भएर रहनुहुन्छ,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के तपाईं काँसोको ऐनाजस्तै कडा आकाशलाई, फैलाउने काममा उहाँलाई साथ दिन सक्नुहुन्छ?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“हामीले उहाँलाई के भन्‍नुपर्छ, भन्‍नुहोस्; हामी अन्धकारमा रहेको कारण आफ्नो तर्क प्रस्तुत गर्न सक्दैनौँ।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उहाँलाई म केही बोल्न चाहन्छु भनेर बताउनुपर्छ र? के कुनै मानिसले आफू निलिएको चाहन्छ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अब बतासलाई बढारेर सफा पारेको आकाशमा भएको चम्किलो सूर्यलाई कसैले पनि हेर्न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उत्तरतिरबाट उहाँ सुनौलो भव्यतामा आउनुहुन्छ; परमेश्‍वर अद्‌भुत महिमामा आउनुहुन्छ।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सर्वशक्तिमान् हाम्रो पहुँचभन्दा बाहिर र शक्तिमा उच्‍च हुनुहुन्छ; उहाँको न्याय र महान् धार्मिकतामा उहाँले मानिसहरूलाई थिचोमिचो गर्नुहुन्‍न।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यसकारण मानिसहरूले उहाँलाई श्रद्धा गर्दछन्; किनकि उहाँले हृदयमा बुद्धिमान् छु भनेर दाबी गर्नेहरू सबैलाई आदर गर्नुहुन्‍न।”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याहवेह आँधीबेहरीको बीचबाट इयोबसँग बोल्नुभयो। उहाँले भन्‍नुभयो: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“ज्ञानविनाका शब्दहरूले मेरो योजनालाई धमिल्याउने यो को हो?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अब मर्दझैँ कम्मर कसेर खडा हो; म तँलाई प्रश्न गर्नेछु, अनि तैँले मलाई जवाफ दिनेछस्।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“मैले पृथ्वीको जग बसाल्दा तँ कहाँ थिइस्? यदि तैँले बुझेको छस् भने मलाई भन्।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पृथ्वीको नाप कसले गर्‍यो? निश्‍चय नै तँलाई थाहा होला! कसले यसको वरिपरि नाप्‍ने रेखा खिच्यो?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पृथ्वीका खम्बाहरू केमाथि अड्याइएको छ, अथवा कसले त्यसको कुनेढुङ्गा बसाल्यो?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बिहानको ताराहरूले एकसाथ गाउँदा र सारा स्वर्गदूतहरू आनन्दले जयजयकार गर्दा तँ कहाँ थिइस्?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“पृथ्वीको गर्भबाट समुद्र फुटिनिस्कँदा, कसले समुद्रको ढोका थुनिदियो?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 मैले बादललाई पृथ्वीको वस्त्र बनाएँ, र यसलाई बाक्लो अन्धकारले लपेटिदिएँ,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मैले यसको सिमाना तोकिदिएँ, र त्यसका ढोकाहरू र आग्लाहरू ठिक ठाउँमा राखिदिएँ,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मैले भनेँ, ‘तँ यतिसम्म मात्र आउन सक्छस् र यहाँभन्दा अगि होइन; अनि तेरा घमण्डी छालहरू यहाँ अडिऊन्।’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“के तैँले बिहानलाई कहिल्यै हुकुम गरेको छस्, अथवा प्रभातलाई त्यसको ठाउँ देखाएको छस्,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ताकि यसले पृथ्वीको कुनाहरूमा पक्रोस्, र दुष्‍टहरूलाई हल्‍लाएर बाहिर फ्याँकोस्?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चिम्टे माटोमा परेको छापजस्तै पृथ्वीले आकृति लिन्छ; त्यसका विशेषताहरू लुगाझैँ देखिन्छन्।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दुष्‍ट मानिसहरूको ज्योति खोसिन्छ, र तिनीहरूका उठेका पाखुराहरू भाँचिन्छन्।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“के तैँले कहिल्यै समुद्रका मुहानहरूभित्र यात्रा गरेको छस्? अथवा सागरको गहिराइमा हिँडेको 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के तँलाई मृत्युका ढोकाहरू देखाइएका छन्? के तैँले घोर अन्धकारका ढोकाहरू देखेको 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के तैँले पृथ्वी कति विशाल फैलिएको छ भनी जान्दछस्? यदि तैँले यी सबै कुरा जानेको छस् भने मलाई भन्।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“ज्योतिको निवासको बाटो कहाँ छ? र अन्धकारले कहाँ बास बस्छ?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तैँले तिनीहरू हरेकलाई तिनीहरूका ठाउँमा लैजान सक्छस्? के तँलाई तिनीहरूका वासस्थानहरूको बाटो थाहा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निश्‍चय नै तँलाई थाहा छ; किनकि तँ पहिल्यै नै जन्मिसकेको थिइस्! तँ कति धेरै वर्ष बाँचेको छस्!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“के तँ हिउँको भण्डारगृहमा प्रवेश गरेको छस्, अथवा असिनाको भण्डारगृह देखेको छस्;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जो मैले विपत्तिको समयको निम्ति, युद्ध र लडाइँको दिनहरूका निम्ति जम्मा गरेको छु?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कुन बाटो भएर बिजुली छरिएर निस्कन्छ, अथवा कुन ठाउँबाट पूर्वीय बतास पृथ्वीमा चारैतिर फैलिन्छ, के तँ जान्दछस्?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मुसलधारे वृष्‍टिको निम्ति कसले नहर खनेको छ? र चट्याङको निम्ति कसले बाटो तयार गरेको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कोही मानिस नबस्‍ने जमिन, कोही बास नगरिएको मरुभूमिलाई भिजाउन,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उजाड मरुभूमिलाई प्रशस्त भिजाउन र त्यसमा हरियो घाँसहरू उमार्न,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के झरीको पिता छ? अथवा शीतको थोपाहरूलाई कसले जन्माएको हो?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कसको गर्भबाट हिउँ निस्कन्छ? आकाशबाट झर्ने तुसारोलाई कसले जन्माउँछ,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पानी कहिले ढुङ्गाजस्तै कडा हुन्छ, र कहिले गहिरो समुद्रको सतह बरफ बन्छ?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“के तैँले किरकिटी ताराहरूलाई एकसाथ बाँध्न सक्छस्? अथवा के तैँले मृगशिराको बन्धनलाई फुकाल्न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के तैँले तारामण्डललाई तिनीहरूका ऋतुअनुसार ठिकठिक ठाउँमा निकाल्न सक्छस्? अथवा सप्‍तर्षि तारा र त्यसका उपग्रहहरूलाई डोर्‍याउन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के तैँले आकाशका नियमहरू जान्दछस्? के तैँले परमेश्‍वरको शासन पृथ्वीमा स्थापित गर्न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“के तैँले आफ्नो सोर बादलसम्मै पुर्‍याउन सक्छस्, र आफूलाई पानीको भेलले ढाक्न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के तैँले बिजुली चम्कनलाई त्यसको बाटोमा पठाउँछस्? के तँलाई तिनीहरूले, ‘हामी यहाँ हाजिर छौँ’ भनी भन्‍न आउँछन्?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कसले हृदयमा अन्तर्ज्ञान र दिमागलाई समझ दियो?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बादलहरूलाई गन्‍ने बुद्धि कोसँग छ? कसले आकाशका पानीका गाग्राहरूलाई घोप्ट्याउन सक्छ,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कहिले धुलो कडा हुन्छ, र माटोका ढिकाहरू एकसाथ टाँसिएर बस्छन्?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“के तैँले सिंहनीका निम्ति शिकार गरिदिन्छस्, र सिंहको भोकलाई तृप्‍त पार्न सक्छस्,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जब तिनीहरू आफ्नो गुफामा लुकेर बसेका हुन्छन्, अथवा झाडीमा ढुकेर बसेका हुन्छन्?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जब कागका बचेराहरूले आहाराको अभावको कारण परमेश्‍वरलाई पुकार्दा, तब कसले कागलाई आहारा जुटाइदिन्छ?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“के तैँले घोरलहरू कहिले बियाउँछ भनी जान्दछस्? के तैँले हरिणीहरूले बच्‍चाहरू बियाएका कहिल्यै देखेको 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के तैँले तिनीहरूले बच्‍चा बियाउँने महिनाहरू गन्दछस्? के तैँले तिनीहरूको बच्‍चा बियाउँने समय जान्दछस्?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निहुरेर बच्‍चा बियाउँछन्; तब तिनीहरूको प्रसव वेदनाको अन्त्य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बच्‍चाहरू हुर्कन्छन्, र जङ्गलमा बलिया हुँदै जान्छन्; तिनीहरूले आफ्ना घरलाई छोड्छन् र फर्केर आउँदैनन्।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“कसले जङ्गली गधालाई स्वतन्त्र छाडिदियो? कसले त्यसका डोरीहरू खोलिदियो?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गधाका निम्ति मैले मरुभूमिलाई घरको रूपमा, र नुनिला बेँसीहरू निवासको रूपमा दिएको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त्यसले सहरको होहल्‍लालाई खिसी गर्छ; त्यसले धपाउनेको गाली सुन्दैन।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त्यो चरनको निम्ति डाँडातिर घुमिहिँड्छ, र त्यसले हरेक हरियो कुराको खोजी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“के जङ्गली साँढेले तेरो सेवा गर्न मान्ला र? के त्यसले तेरो गोठमा रात बिताउला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तैँले जङ्गली साँढेलाई जुवाको डोरीले बाँध्न सक्छस् र? के त्यसले तेरो पछिल्तिरको बेँसीहरू जोत्ला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के तैँले त्यसको ठूलो शक्तिमाथि भरोसा गर्नेछस्? के तेरो गाह्रो काम त्यसलाई छोडिदिनेछस्?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त्यसले तेरो अन्‍न खलामा जम्मा गर्न र खलाबाट दाउनी गर्ने स्थानमा ल्याउनेछ भनेर तँ ढुक्‍क हुन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“शुतुरमुर्गका पखेटाहरू आनन्दले फर्फराउँछन्, यद्यपि तिनीहरूलाई सारसका पखेटाहरू र प्वाँखहरूसँग तुलना गर्न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त्यसले आफ्ना अण्डाहरू बालुवाले तातो पारिदिओस् भनी जमिनमा अण्डाहरू पारेर छोडिराख्छे।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खुट्टाले तिनलाई कुल्चेला, अथवा कुनै जङ्गली पशुले धुलोपिठो पार्ला भनी त्यसले सोच्दिन।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आफ्ना चल्‍लाहरू त्यसले आफ्ना होइनन् जस्तै गरी निर्दयी व्यवहार गर्छे; त्यसले आफ्नो प्रसव वेदना खेर गएकोमा वास्तै गर्दिन,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परमेश्‍वरले त्यसलाई बुद्धि दिनुभएको छैन, अथवा त्यसलाई असल विवेक दिनुभएको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तापनि जब त्यसले दगुर्नलाई आफ्नो पखेटाहरू फैलाउँछे, त्यसले घोडा र घोडसवारको खिसी गर्छे।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“के तैँले घोडालाई त्यसको शक्ति दिएको हो र? अथवा त्यसको घिच्रोमा जगर पहिर्‍याएको हो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तैँले त्यसलाई सलहलाई जस्तै उफार्न सक्छस् र? त्यसको घमण्डी हिनहिनाइले त्रसित पार्दैन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त्यसले आफ्नो शक्तिमा आनन्दित हुँदै डरलाग्दो गरी टाप मार्छ, र युद्धको निम्ति जाइलाग्छ।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त्यसले डरलाई खिसी गर्छ, कुनै कुरासँग डराउँदैन; त्यसले तरवारलाई देखेर पनि पिठिउँ फर्काएर भाग्दैन।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त्यसको छेउमा काँडको ठोकर बज्दछन्, र त्यसको साथमा बर्छा र भाला चम्कन्छन्।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अति जोशसँग त्यो धेरै वेग गतिका साथ अगि बढ्छ; तुरहीको आवाज सुनेर त्यो स्थिर रहन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तुरहीका आवाजहरू गुन्जँदा त्यसले, ‘आह!’ भन्छ, अनि त्यसले टाढैबाट लडाइँको गन्ध थाहा पाउँछ, सेनापतिहरूका गर्जन र लडाइँको चर्को आवाजहरू थाहा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“के तिरो बुद्धिद्वारा बाज उँभो-उँभो उड्छ; र त्यसले आफ्ना पखेटाहरू दक्षिणतिर फैलाउँछ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के चीलले तेरो हुकुम पाएर उँभो उड्छ, र त्यसले आफ्नो गुँड अग्लो ठाउँमा बनाउँछ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त्यो पहरामा बास गर्छ, र रातमा त्यहीँ नै बस्छ; त्यसको गढ चट्टानको धाँदो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त्यहाँबाट त्यसले आफ्नो शिकार खोज्छ; त्यसका आँखाहरूले यसलाई टाढैबाट चिनिहाल्छ।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त्यसका बचेराहरूले रगत चुस्छन्; र जहाँ सिनो हुन्छ, त्यो त्यहीँ नै हुन्छ।”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याहवेहले इयोबलाई भन्‍नुभयो: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 सर्वशक्तिमान्‌सँग तर्क गर्नेले उहाँलाई सुधार गर्न सक्छ? परमेश्‍वरलाई दोष लगाउनेले नै उहाँलाई जवाफ देओस्!”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इयोबले याहवेहलाई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“म अयोग्य छु, म तपाईंलाई कसरी जवाफ दिन सक्छु? म मेरो हातले आफ्नो मुख छोप्दछु।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एक पटकको लागि बोलिहालेँ, तर मसँग कुनै जवाफ छैनँ, दुई पटक म बोलेँ, तर अब म केही भन्‍नेछैनँ।”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याहवेह आँधीबेहरीको बीचबाट इयोबसँग बोल्नुभयो: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“अब मर्दझैँ कम्मर कसेर खडा हो; म तँलाई प्रश्न गर्नेछु, अनि तैँले मलाई जवाफ दिनेछस्।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“के तैँले मेरो न्यायलाई गलत ठहराउँछस्? के तैँले आफूलाई सही ठहराउनलाई मलाई दोषी ठहराउँछस्?”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के तेरो पाखुरा परमेश्‍वरको जस्तो छ? वा के तेरो सोर उहाँको जस्तै गर्जन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त्यसो भए आफूलाई महिमा र गौरवले आभूषित गर्! अनि आफूलाई आदर र सम्मानको वस्त्रले ढाक्।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तेरो रिसको आगो पोखिदे; घमण्डीहरूलाई हेर्, र तिनीहरूलाई विनम्र पारिदे,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हरेक घमण्डीलाई हेर्, र तिनीहरूलाई होच्‍च्‍याइदे, दुष्‍टलाई तिनीहरू उभिएकै ठाउँमा कुल्चिदे।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तिनीहरूलाई एकसाथ धुलोमा गाडिदे; चिहानमा तिनीहरूका अनुहार कात्रोले छोपिदे।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तेरो आफ्नै दाहिने हातले तँलाई रक्षा गर्न सक्छ भनी म आफैँले तँसँग स्वीकार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“तँसँगै मैले बनाएको जलगैँडालाई हेर, जसले गोरुले जस्तै घाँस खान्छ।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त्यसको कम्मरमा कति बल छ, त्यसको पेटका मांसपेशीहरूमा कति शक्ति 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त्यसको पुच्छर देवदारुजस्तै बलियो हुन्छ; त्यसका तिघ्राका नशाहरू खूब कसिएर बुनिएका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त्यसका हड्डीहरू काँसोका नलीहरू जस्तै बलिया छन्; त्यसका हातखुट्टाहरू फलामका छडी जस्तै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त्यो परमेश्‍वरका कामहरूमध्ये पहिलो दर्जामा आउँछ; तापनि त्यसलाई बनाउनुहुनेले आफ्नो तरवारले त्यसलाई भेट्न सक्नुहुन्छ।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डाँडाहरूले तिनीहरूका उब्जनी ल्याउँछन्, र सबै जङ्गली जनावरहरू त्यसको छेउछाउतिरै खेल्छन्।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कमलको बोटमुनि त्यो ढल्कन्छ, सिमसारका निगालोहरूका आडमा लुक्छ।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कमलका फूलहरूले त्यसलाई आफ्ना छायामुनि लुकाउँछन्; खोलाको किनारका लहरे पीपलले त्यसलाई घेरेर राख्छन्।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वेगसँग उर्लेर आएको नदीलाई देखेर त्यो डराउँदैन; यर्दन नदीको भेल त्यसको विरुद्ध मुखैमा उर्लेर आए तापनि त्यो सुरक्षित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के त्यसको आँखा खुल्‍ला हुँदा कसैले त्यसलाई पक्रन सक्छ? वा त्यसलाई पासोमा पारेर त्यसको नाक छेड्न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“के तैँले लिव्यातनलाई माछाको बल्छीले तान्‍न सक्छस्, वा त्यसको जिब्रोलाई डोरीले बाँध्न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के तैँले त्यसको नाकबाट डोरी छिराउन सक्छस्; वा त्यसको चिउँडोलाई बल्छीले छेड्न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त्यसले तँसँग दयाको भीख माग्ला? वा त्यसले तँसँग नम्र भएर बोल्‍ला?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जीवनकालभरि नै तेरो कमारो हुनलाई त्यसले तँसँग वाचा बाँध्ला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तैँले त्यसलाई चरालाई झैँ घरमा पाल्न सक्छस्? अथवा तेरो घरका युवतीहरूका निम्ति त्यसलाई बाँधेर राख्न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व्यापारीहरूले त्यसलाई किन्‍ने प्रयास गर्लान् र? के तिनीहरूले त्यसलाई पसलेहरूको बीचमा भागबण्डा लाउनान्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के तैँले त्यसको छालामा भालाले रोप्न सक्छस्? अथवा त्यसको टाउकोलाई माछा मार्ने अङ्कुसेले छेड्न सक्छस्?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तैँले त्यसमाथि हात उठाइस् भने तैँले त्यससँगको लडाइँलाई जिन्दगीभर याद गर्नेछस्, अनि त्यससित फेरि कहिल्यै जोरी खोज्नेछैनस्!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त्यसलाई वशमा ल्याउन आशा राख्नु नै बेकार छ; त्यसलाई देख्दैखेरि पनि मानिस हताश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त्यसलाई कसैले उक्साउने साहस गर्दैन भने, झन् मेरो विरुद्धमा खडा हुने आँट कसले गर्न सक्ला?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फिर्ता गर्नैपर्छ भनेर मेरो विरुद्धमा को उभिन सक्छ? किनकि आकाशमुनि भएका हरेक थोक मेरै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“म लिव्यातनका अङ्गहरू, त्यसको बल र त्यसको सुन्दर बनावटको विषयमा बोल्न चुप रहनेछैनँ।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त्यसको बाहिरी छाला कसले उतार्न सक्छ? कसले त्यसको दोबर मोटो हतियारलाई छेड्न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डरलाग्दा दाँतहरूले घेरेको त्यसको मुखलाई कसले खोल्ने आँट गर्न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त्यसका खपटा ढालहरू मिलेर बनेका पङ्‌क्तिहरू जस्तै एकसाथ कस्सिएर बसेका 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एक-अर्कासँग एकदमै खापैखाप टाँसिएकोले, त्यसको बीचबाट हावा पनि छिर्न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ती एक-आपसमा कस्सिएर जोडिएका छन्; तिनीहरू एक-आपसमा टाँसिएका छन्, र त्यसलाई छुट्टाउन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लिव्यातनले हाच्छिउँ गर्दा ज्योतिको ज्वालाझैँ चम्कन्छ; त्यसका आँखाहरू बिहानीको किरणहरूजस्ता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त्यसको मुखबाट आगोका ज्वालाहरू निस्कन्छन्; आगोका झिल्काहरू बाहिर निस्कन्छन्।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बलिरहेको आगोमाथि उम्‍लेको भाँडाबाट निस्केको वाफझैँ त्यसको नाकबाट धुवाँको मुस्लो निस्कन्छ।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त्यसको मुखबाट ज्वालाहरू निस्कन्छन्, र त्यसको सासले कोइलाहरूमा आगो सल्काइदिन्छ।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त्यसको गर्दनमा बलको बास हुन्छ; जहाँ-जहाँ त्यो जान्छ, त्रास फैलिन्छ।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त्यसको मासु पत्रैपत्रा परेर कस्सिएर जोडिएको हुन्छ; त्यो स्थिर र अटल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त्यसको छाती चट्टानजस्तै कडा, जाँतोको तल्‍लो भागजस्तै कडा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त्यो खडा भएर उठ्छ, तब शक्तिशालीहरू पनि डराउँछन्; त्यसले आक्रमण गर्नुअगि नै तिनीहरू पछि हट्छन्।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त्यसलाई न तरवार, न भाला न तीर, अथवा न त बर्छाले नै केही असर पार्न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त्यसले फलामलाई परालझैँ, र काँसोलाई कुहेको काठझैँ ठान्छ।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काँडले त्यसलाई भगाउन सकिँदैन; त्यसका निम्ति घुयेँत्रोको ढुङ्गाहरू भुसजस्तै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त्यसले मुङ्ग्रोलाई परालको टुक्राझैँ ठान्छ; अनि भाला चलाउँदाको आवाजमा त्यो हाँस्छ।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त्यसको पेट मुनिको भाग फुटेका भाँडाका तीखा-तीखा खपटाझैँ हुन्छन्; दाँदे लाउँदा खेत कोतरिएझैँ त्यसले हिलोमा आफ्नो छाप छोड्छ।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त्यसले गहिरो सागरलाई भाँडामा उम्‍लेको पानीझैँ बनाउँछ, र त्यसले समुद्रलाई भाँडामा मलम घोलेझैँ घोल्छ।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टलक्‍क टल्किने धार छोड्दै त्यो हिँड्छ; कसैले त्यस गहिरो सागरलाई सेतो कपाल फुलेको झैँ ठान्छन्।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पृथ्वीमा त्योजस्तो अरू कुनै जीव छैन, जसलाई निडर प्राणीको रूपमा बनाइएको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त्यसले सबै अहङ्कारी जनावरहरूलाई केही ठान्दैन; त्यो सबै घमण्डीहरूका राजा हो।”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इयोबले याहवेहलाई जवाफ दिए: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 जान्दछु, तपाईंले सबै कुराहरू गर्न सक्नुहुन्छ; तपाईंका कुनै पनि उद्देश्य रोक्न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मलाई सोध्नुभयो, ‘त्यो को हो, जसले ज्ञानविना मेरो योजनालाई अस्पष्‍ट पार्दछ?’ साँच्‍चै मैले नबुझेका कुराहरू बोलेँ, मैले जान्‍नै नसकेका अचम्मका कुराहरू बोलेँ।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“तपाईंले मलाई भन्‍नुभयो, ‘अब सुन्, र तँसँग म बोल्नेछु; म तँलाई सोध्नेछु, र तैँले मलाई जवाफ दिनेछस्।’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तपाईंको बारेमा मेरा कानले सुनेको मात्र थिएँ, तर अहिले तपाईंलाई मेरा आँखाहरूले देखेका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यसैकारण म आफूलाई तुच्छ ठान्दछु, अनि म धुलो र खरानीमा बसेर पश्‍चात्ताप गर्दछु।”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याहवेहले यी सबै कुराहरू इयोबलाई भन्‍नुभएपछि, उहाँले एलीपज तेमानीलाई भन्‍नुभयो, “मेरा सेवक इयोबले मेरो बारेमा सत्य बोलेझैँ तिमीहरूले नबोलेको कारण तँ र तेरा दुई मित्रहरूसँग म क्रोधित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 अब सात वटा बहर र सात वटा थुमा लिएर मेरा सेवक इयोबकहाँ जाओ, र आफ्ना निम्ति होमबलि चढाओ। मेरा सेवक इयोबले तिमीहरूका निम्ति प्रार्थना गर्नेछ, र म त्यसको प्रार्थना ग्रहण गर्नेछु; अनि म तिमीहरूका मूर्खता अनुसारको व्यवहार गर्नेछैनँ। मेरो सेवक इयोबले मेरो बारेमा सत्य बोलेझैँ तिमीहरूले बोलेका छैनौ।”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यसकारण एलीपज तेमानी, बिल्दद शुही र सोपर नमातीले तिनीहरूलाई याहवेहले भन्‍नुभएजस्तै गरे; अनि याहवेहले इयोबको प्रार्थना स्वीकार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इयोबले आफ्ना मित्रहरूका निम्ति प्रार्थना गरिसकेपछि याहवेहले तिनको सुदिन फेरि फर्काइदिनुभयो, र तिनलाई तिनीसँग पहिला भएका धनसम्पत्तिभन्दा दोबर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इयोबका सबै दाजुभाइ तथा दिदीबहिनीहरू र तिनलाई पहिलेका चिनजानहरू तिनको घरमा तिनीसँग भेटघाट गर्न आए, र तिनीसँग तिनको घरमा भोज गरे। याहवेहले तिनीमाथि ल्याउनुभएका सबै विपत्तिका निम्ति तिनीहरूले तिनीसँग विलाप गरे, र तिनलाई समवेदना र सान्त्वना दिए; अनि हरेकले तिनलाई एक-एक टुक्रा चाँदी र एउटा-एउटा सुनको औँठी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याहवेहले इयोबको जीवनको पछिल्‍लो समयलाई पहिलेको भन्दा अझ बढी आशिष् दिनुभयो। तिनीसँग चौध हजार भेडाबाख्रा, छ हजार ऊँट, एक हजार हल गोरु र एक हजार गधाहरू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तिनका सात छोरा र तीन छोरी पनि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तिनले जेठी छोरीको नाम यामीमा, माहिलीको कसीआ र कान्छीको केरेन हप्पूक राखे।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सम्पूर्ण देशभरि इयोबका छोरीहरूजस्ता सुन्दर स्त्रीहरू अरू कोही पनि थिएनन्; अनि तिनीहरूका पिता इयोबले तिनीहरूलाई तिनीहरूका दाजुभाइहरूसरह पैतृक सम्पत्ति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त्यसपछि इयोब एक सय चालीस वर्ष बाँचे; तिनले आफ्ना छोराछोरी र तिनीहरूका छोराछोरीहरू गरी चार पुस्तासम्म देखे।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यसरी इयोब वृद्ध र पूरा वर्ष खाएर मरे।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